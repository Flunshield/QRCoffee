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973" w:type="dxa"/>
        <w:tblLayout w:type="fixed"/>
        <w:tblLook w:val="0600" w:firstRow="0" w:lastRow="0" w:firstColumn="0" w:lastColumn="0" w:noHBand="1" w:noVBand="1"/>
      </w:tblPr>
      <w:tblGrid>
        <w:gridCol w:w="5568"/>
        <w:gridCol w:w="5405"/>
      </w:tblGrid>
      <w:tr w:rsidR="00B02588" w:rsidRPr="00C40658" w14:paraId="78A14259" w14:textId="77777777" w:rsidTr="00936BBA">
        <w:trPr>
          <w:trHeight w:val="109"/>
        </w:trPr>
        <w:tc>
          <w:tcPr>
            <w:tcW w:w="5568" w:type="dxa"/>
          </w:tcPr>
          <w:p w14:paraId="3F2A9408" w14:textId="77777777" w:rsidR="00A81248" w:rsidRPr="004C742F" w:rsidRDefault="00A81248" w:rsidP="00CF28A6">
            <w:pPr>
              <w:pStyle w:val="Ancredugraphisme"/>
              <w:spacing w:line="276" w:lineRule="auto"/>
              <w:jc w:val="both"/>
            </w:pPr>
          </w:p>
        </w:tc>
        <w:tc>
          <w:tcPr>
            <w:tcW w:w="5405" w:type="dxa"/>
          </w:tcPr>
          <w:p w14:paraId="5F7DCFFF" w14:textId="77777777" w:rsidR="00A81248" w:rsidRPr="00C40658" w:rsidRDefault="00A81248" w:rsidP="00CF28A6">
            <w:pPr>
              <w:pStyle w:val="Ancredugraphisme"/>
              <w:spacing w:line="276" w:lineRule="auto"/>
              <w:jc w:val="both"/>
              <w:rPr>
                <w:rFonts w:cs="Arial"/>
                <w:noProof/>
              </w:rPr>
            </w:pPr>
          </w:p>
        </w:tc>
      </w:tr>
      <w:tr w:rsidR="00B02588" w:rsidRPr="00C40658" w14:paraId="522309D0" w14:textId="77777777" w:rsidTr="00936BBA">
        <w:trPr>
          <w:trHeight w:val="2230"/>
        </w:trPr>
        <w:tc>
          <w:tcPr>
            <w:tcW w:w="5568" w:type="dxa"/>
          </w:tcPr>
          <w:p w14:paraId="5D7B52EE" w14:textId="26B64B74" w:rsidR="00A81248" w:rsidRPr="00C40658" w:rsidRDefault="00936BBA" w:rsidP="00CF28A6">
            <w:pPr>
              <w:spacing w:line="276" w:lineRule="auto"/>
              <w:jc w:val="both"/>
              <w:rPr>
                <w:rFonts w:cs="Arial"/>
                <w:b/>
                <w:noProof/>
              </w:rPr>
            </w:pPr>
            <w:r w:rsidRPr="00C40658">
              <w:rPr>
                <w:rFonts w:eastAsiaTheme="minorEastAsia" w:cs="Arial"/>
                <w:noProof/>
                <w:szCs w:val="22"/>
                <w:lang w:eastAsia="fr-FR"/>
              </w:rPr>
              <w:drawing>
                <wp:anchor distT="0" distB="0" distL="114300" distR="114300" simplePos="0" relativeHeight="251678720" behindDoc="1" locked="0" layoutInCell="1" allowOverlap="1" wp14:anchorId="176392AA" wp14:editId="7102876B">
                  <wp:simplePos x="0" y="0"/>
                  <wp:positionH relativeFrom="column">
                    <wp:posOffset>77470</wp:posOffset>
                  </wp:positionH>
                  <wp:positionV relativeFrom="paragraph">
                    <wp:posOffset>-353060</wp:posOffset>
                  </wp:positionV>
                  <wp:extent cx="3029816" cy="3029816"/>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029816" cy="3029816"/>
                          </a:xfrm>
                          <a:prstGeom prst="rect">
                            <a:avLst/>
                          </a:prstGeom>
                        </pic:spPr>
                      </pic:pic>
                    </a:graphicData>
                  </a:graphic>
                  <wp14:sizeRelH relativeFrom="margin">
                    <wp14:pctWidth>0</wp14:pctWidth>
                  </wp14:sizeRelH>
                  <wp14:sizeRelV relativeFrom="margin">
                    <wp14:pctHeight>0</wp14:pctHeight>
                  </wp14:sizeRelV>
                </wp:anchor>
              </w:drawing>
            </w:r>
          </w:p>
        </w:tc>
        <w:tc>
          <w:tcPr>
            <w:tcW w:w="5405" w:type="dxa"/>
          </w:tcPr>
          <w:p w14:paraId="5F296560" w14:textId="308893B4" w:rsidR="00A81248" w:rsidRPr="00C40658" w:rsidRDefault="00A81248" w:rsidP="00CF28A6">
            <w:pPr>
              <w:spacing w:line="276" w:lineRule="auto"/>
              <w:jc w:val="both"/>
              <w:rPr>
                <w:rFonts w:cs="Arial"/>
                <w:noProof/>
              </w:rPr>
            </w:pPr>
          </w:p>
        </w:tc>
      </w:tr>
      <w:tr w:rsidR="00B02588" w:rsidRPr="00C40658" w14:paraId="11315437" w14:textId="77777777" w:rsidTr="00936BBA">
        <w:trPr>
          <w:trHeight w:val="7448"/>
        </w:trPr>
        <w:tc>
          <w:tcPr>
            <w:tcW w:w="5568" w:type="dxa"/>
          </w:tcPr>
          <w:p w14:paraId="253C46A8" w14:textId="0297398F" w:rsidR="00A81248" w:rsidRPr="00C40658" w:rsidRDefault="00936BBA" w:rsidP="00CF28A6">
            <w:pPr>
              <w:spacing w:line="276" w:lineRule="auto"/>
              <w:jc w:val="both"/>
              <w:rPr>
                <w:rFonts w:cs="Arial"/>
                <w:noProof/>
              </w:rPr>
            </w:pPr>
            <w:r w:rsidRPr="00C40658">
              <w:rPr>
                <w:rFonts w:cs="Arial"/>
                <w:noProof/>
                <w:lang w:bidi="fr-FR"/>
              </w:rPr>
              <mc:AlternateContent>
                <mc:Choice Requires="wpg">
                  <w:drawing>
                    <wp:anchor distT="0" distB="0" distL="114300" distR="114300" simplePos="0" relativeHeight="251659264" behindDoc="1" locked="0" layoutInCell="1" allowOverlap="1" wp14:anchorId="35E8639C" wp14:editId="5839160C">
                      <wp:simplePos x="0" y="0"/>
                      <wp:positionH relativeFrom="margin">
                        <wp:posOffset>-468630</wp:posOffset>
                      </wp:positionH>
                      <wp:positionV relativeFrom="page">
                        <wp:posOffset>-2379980</wp:posOffset>
                      </wp:positionV>
                      <wp:extent cx="7772400" cy="10687050"/>
                      <wp:effectExtent l="0" t="0" r="0" b="0"/>
                      <wp:wrapNone/>
                      <wp:docPr id="2" name="Groupe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413620"/>
                                </a:solidFill>
                                <a:ln w="12700">
                                  <a:miter lim="400000"/>
                                </a:ln>
                              </wps:spPr>
                              <wps:bodyPr lIns="38100" tIns="38100" rIns="38100" bIns="38100" anchor="ctr"/>
                            </wps:wsp>
                            <wps:wsp>
                              <wps:cNvPr id="5"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FFD79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FB787BD" id="Groupe 1" o:spid="_x0000_s1026" alt="&quot;&quot;" style="position:absolute;margin-left:-36.9pt;margin-top:-187.4pt;width:612pt;height:841.5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" path="m,21600l21600,10802,,,,21600xe" fillcolor="#413620"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" path="m,14678r,6922l21600,3032,21600,,17075,,,14678xe" fillcolor="#ffd791"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405" w:type="dxa"/>
          </w:tcPr>
          <w:p w14:paraId="146F698F" w14:textId="5CB11D36" w:rsidR="00A81248" w:rsidRPr="00C40658" w:rsidRDefault="00A81248" w:rsidP="00CF28A6">
            <w:pPr>
              <w:spacing w:line="276" w:lineRule="auto"/>
              <w:jc w:val="both"/>
              <w:rPr>
                <w:rFonts w:cs="Arial"/>
                <w:noProof/>
              </w:rPr>
            </w:pPr>
          </w:p>
        </w:tc>
      </w:tr>
      <w:tr w:rsidR="00B02588" w:rsidRPr="00C40658" w14:paraId="7C9F7494" w14:textId="77777777" w:rsidTr="00936BBA">
        <w:trPr>
          <w:trHeight w:val="1064"/>
        </w:trPr>
        <w:tc>
          <w:tcPr>
            <w:tcW w:w="5568" w:type="dxa"/>
          </w:tcPr>
          <w:p w14:paraId="2C787D7A" w14:textId="77777777" w:rsidR="00A81248" w:rsidRPr="00C40658" w:rsidRDefault="00A81248" w:rsidP="00CF28A6">
            <w:pPr>
              <w:spacing w:line="276" w:lineRule="auto"/>
              <w:jc w:val="both"/>
              <w:rPr>
                <w:rFonts w:cs="Arial"/>
                <w:noProof/>
              </w:rPr>
            </w:pPr>
          </w:p>
        </w:tc>
        <w:tc>
          <w:tcPr>
            <w:tcW w:w="5405" w:type="dxa"/>
          </w:tcPr>
          <w:p w14:paraId="25726D57" w14:textId="3F42DD74" w:rsidR="00A81248" w:rsidRPr="00936BBA" w:rsidRDefault="00B02588" w:rsidP="00CF28A6">
            <w:pPr>
              <w:spacing w:line="276" w:lineRule="auto"/>
              <w:jc w:val="both"/>
              <w:rPr>
                <w:rFonts w:cs="Arial"/>
                <w:noProof/>
                <w:sz w:val="36"/>
                <w:szCs w:val="40"/>
              </w:rPr>
            </w:pPr>
            <w:r w:rsidRPr="00936BBA">
              <w:rPr>
                <w:rFonts w:cs="Arial"/>
                <w:noProof/>
                <w:sz w:val="36"/>
                <w:szCs w:val="40"/>
              </w:rPr>
              <w:t>2022/2023</w:t>
            </w:r>
          </w:p>
          <w:p w14:paraId="3CFE6F1D" w14:textId="77777777" w:rsidR="00A81248" w:rsidRPr="00936BBA" w:rsidRDefault="00B02588" w:rsidP="00CF28A6">
            <w:pPr>
              <w:spacing w:line="276" w:lineRule="auto"/>
              <w:jc w:val="both"/>
              <w:rPr>
                <w:rFonts w:cs="Arial"/>
                <w:noProof/>
                <w:sz w:val="36"/>
                <w:szCs w:val="40"/>
              </w:rPr>
            </w:pPr>
            <w:r w:rsidRPr="00936BBA">
              <w:rPr>
                <w:rFonts w:cs="Arial"/>
                <w:noProof/>
                <w:sz w:val="36"/>
                <w:szCs w:val="40"/>
              </w:rPr>
              <w:t>Projet de fin d’année</w:t>
            </w:r>
          </w:p>
          <w:p w14:paraId="5F454C47" w14:textId="77777777" w:rsidR="00936BBA" w:rsidRPr="00936BBA" w:rsidRDefault="00936BBA" w:rsidP="00CF28A6">
            <w:pPr>
              <w:spacing w:line="276" w:lineRule="auto"/>
              <w:jc w:val="both"/>
              <w:rPr>
                <w:rFonts w:cs="Arial"/>
                <w:noProof/>
                <w:sz w:val="36"/>
                <w:szCs w:val="40"/>
              </w:rPr>
            </w:pPr>
            <w:r w:rsidRPr="00936BBA">
              <w:rPr>
                <w:rFonts w:cs="Arial"/>
                <w:noProof/>
                <w:sz w:val="36"/>
                <w:szCs w:val="40"/>
              </w:rPr>
              <w:t>BERTRAND Julien</w:t>
            </w:r>
          </w:p>
          <w:p w14:paraId="008C3788" w14:textId="77777777" w:rsidR="00936BBA" w:rsidRPr="00936BBA" w:rsidRDefault="00936BBA" w:rsidP="00CF28A6">
            <w:pPr>
              <w:spacing w:line="276" w:lineRule="auto"/>
              <w:jc w:val="both"/>
              <w:rPr>
                <w:rFonts w:cs="Arial"/>
                <w:noProof/>
                <w:sz w:val="36"/>
                <w:szCs w:val="40"/>
              </w:rPr>
            </w:pPr>
            <w:r w:rsidRPr="00936BBA">
              <w:rPr>
                <w:rFonts w:cs="Arial"/>
                <w:noProof/>
                <w:sz w:val="36"/>
                <w:szCs w:val="40"/>
              </w:rPr>
              <w:t>IVARS Grégoire</w:t>
            </w:r>
          </w:p>
          <w:p w14:paraId="1E3B19ED" w14:textId="77777777" w:rsidR="00936BBA" w:rsidRPr="00936BBA" w:rsidRDefault="00936BBA" w:rsidP="00CF28A6">
            <w:pPr>
              <w:spacing w:line="276" w:lineRule="auto"/>
              <w:jc w:val="both"/>
              <w:rPr>
                <w:rFonts w:cs="Arial"/>
                <w:noProof/>
                <w:sz w:val="36"/>
                <w:szCs w:val="40"/>
              </w:rPr>
            </w:pPr>
            <w:r w:rsidRPr="00936BBA">
              <w:rPr>
                <w:rFonts w:cs="Arial"/>
                <w:noProof/>
                <w:sz w:val="36"/>
                <w:szCs w:val="40"/>
              </w:rPr>
              <w:t>BEGOT Kévin</w:t>
            </w:r>
            <w:r w:rsidRPr="00936BBA">
              <w:rPr>
                <w:rFonts w:cs="Arial"/>
                <w:noProof/>
                <w:sz w:val="36"/>
                <w:szCs w:val="40"/>
                <w:lang w:bidi="fr-FR"/>
              </w:rPr>
              <w:t xml:space="preserve"> </w:t>
            </w:r>
          </w:p>
          <w:p w14:paraId="0BD1B64A" w14:textId="5C5E5172" w:rsidR="00936BBA" w:rsidRPr="00936BBA" w:rsidRDefault="00936BBA" w:rsidP="00CF28A6">
            <w:pPr>
              <w:spacing w:line="276" w:lineRule="auto"/>
              <w:jc w:val="both"/>
              <w:rPr>
                <w:rFonts w:cs="Arial"/>
                <w:noProof/>
                <w:sz w:val="36"/>
                <w:szCs w:val="40"/>
              </w:rPr>
            </w:pPr>
            <w:r w:rsidRPr="00936BBA">
              <w:rPr>
                <w:rFonts w:cs="Arial"/>
                <w:noProof/>
                <w:sz w:val="36"/>
                <w:szCs w:val="40"/>
              </w:rPr>
              <w:t>ISITECH</w:t>
            </w:r>
          </w:p>
          <w:p w14:paraId="31D9690A" w14:textId="06C31035" w:rsidR="00936BBA" w:rsidRPr="00936BBA" w:rsidRDefault="00936BBA" w:rsidP="00CF28A6">
            <w:pPr>
              <w:spacing w:line="276" w:lineRule="auto"/>
              <w:jc w:val="both"/>
              <w:rPr>
                <w:rFonts w:cs="Arial"/>
                <w:noProof/>
                <w:sz w:val="24"/>
                <w:szCs w:val="28"/>
              </w:rPr>
            </w:pPr>
          </w:p>
        </w:tc>
      </w:tr>
      <w:tr w:rsidR="00A81248" w:rsidRPr="00C40658" w14:paraId="5FAB058E" w14:textId="77777777" w:rsidTr="00936BBA">
        <w:trPr>
          <w:trHeight w:val="1148"/>
        </w:trPr>
        <w:tc>
          <w:tcPr>
            <w:tcW w:w="5568" w:type="dxa"/>
          </w:tcPr>
          <w:p w14:paraId="0C484AB4" w14:textId="77777777" w:rsidR="00A81248" w:rsidRPr="00C40658" w:rsidRDefault="00A81248" w:rsidP="00CF28A6">
            <w:pPr>
              <w:spacing w:line="276" w:lineRule="auto"/>
              <w:jc w:val="both"/>
              <w:rPr>
                <w:rFonts w:cs="Arial"/>
                <w:noProof/>
              </w:rPr>
            </w:pPr>
          </w:p>
        </w:tc>
        <w:tc>
          <w:tcPr>
            <w:tcW w:w="5405" w:type="dxa"/>
          </w:tcPr>
          <w:p w14:paraId="1680A0F1" w14:textId="6495B4A6" w:rsidR="00A81248" w:rsidRPr="00936BBA" w:rsidRDefault="00A81248" w:rsidP="00CF28A6">
            <w:pPr>
              <w:spacing w:line="276" w:lineRule="auto"/>
              <w:jc w:val="both"/>
              <w:rPr>
                <w:rFonts w:cs="Arial"/>
                <w:noProof/>
                <w:sz w:val="24"/>
                <w:szCs w:val="28"/>
              </w:rPr>
            </w:pPr>
          </w:p>
        </w:tc>
      </w:tr>
    </w:tbl>
    <w:sdt>
      <w:sdtPr>
        <w:rPr>
          <w:rFonts w:eastAsiaTheme="minorHAnsi" w:cstheme="minorBidi"/>
          <w:b w:val="0"/>
          <w:color w:val="auto"/>
          <w:sz w:val="22"/>
          <w:szCs w:val="24"/>
          <w:lang w:eastAsia="en-US"/>
        </w:rPr>
        <w:id w:val="77254888"/>
        <w:docPartObj>
          <w:docPartGallery w:val="Table of Contents"/>
          <w:docPartUnique/>
        </w:docPartObj>
      </w:sdtPr>
      <w:sdtEndPr>
        <w:rPr>
          <w:bCs/>
        </w:rPr>
      </w:sdtEndPr>
      <w:sdtContent>
        <w:p w14:paraId="0C1DC714" w14:textId="4ECA5D47" w:rsidR="003A2761" w:rsidRPr="00C40658" w:rsidRDefault="003A2761" w:rsidP="00CF28A6">
          <w:pPr>
            <w:pStyle w:val="En-ttedetabledesmatires"/>
            <w:spacing w:line="276" w:lineRule="auto"/>
            <w:jc w:val="both"/>
          </w:pPr>
          <w:r w:rsidRPr="00C40658">
            <w:t>Table des matières</w:t>
          </w:r>
        </w:p>
        <w:p w14:paraId="48D848DD" w14:textId="12E0B168" w:rsidR="00F91034" w:rsidRDefault="003A2761">
          <w:pPr>
            <w:pStyle w:val="TM1"/>
            <w:tabs>
              <w:tab w:val="right" w:leader="dot" w:pos="10648"/>
            </w:tabs>
            <w:rPr>
              <w:rFonts w:asciiTheme="minorHAnsi" w:eastAsiaTheme="minorEastAsia" w:hAnsiTheme="minorHAnsi"/>
              <w:noProof/>
              <w:kern w:val="2"/>
              <w:szCs w:val="22"/>
              <w:lang w:eastAsia="fr-FR"/>
              <w14:ligatures w14:val="standardContextual"/>
            </w:rPr>
          </w:pPr>
          <w:r w:rsidRPr="00C40658">
            <w:rPr>
              <w:rFonts w:cs="Arial"/>
            </w:rPr>
            <w:fldChar w:fldCharType="begin"/>
          </w:r>
          <w:r w:rsidRPr="00C40658">
            <w:rPr>
              <w:rFonts w:cs="Arial"/>
            </w:rPr>
            <w:instrText xml:space="preserve"> TOC \o "1-3" \h \z \u </w:instrText>
          </w:r>
          <w:r w:rsidRPr="00C40658">
            <w:rPr>
              <w:rFonts w:cs="Arial"/>
            </w:rPr>
            <w:fldChar w:fldCharType="separate"/>
          </w:r>
          <w:hyperlink w:anchor="_Toc146458859" w:history="1">
            <w:r w:rsidR="00F91034" w:rsidRPr="008F56CA">
              <w:rPr>
                <w:rStyle w:val="Lienhypertexte"/>
                <w:noProof/>
              </w:rPr>
              <w:t>Cahier des charges du projet QRCoffee</w:t>
            </w:r>
            <w:r w:rsidR="00F91034">
              <w:rPr>
                <w:noProof/>
                <w:webHidden/>
              </w:rPr>
              <w:tab/>
            </w:r>
            <w:r w:rsidR="00F91034">
              <w:rPr>
                <w:noProof/>
                <w:webHidden/>
              </w:rPr>
              <w:fldChar w:fldCharType="begin"/>
            </w:r>
            <w:r w:rsidR="00F91034">
              <w:rPr>
                <w:noProof/>
                <w:webHidden/>
              </w:rPr>
              <w:instrText xml:space="preserve"> PAGEREF _Toc146458859 \h </w:instrText>
            </w:r>
            <w:r w:rsidR="00F91034">
              <w:rPr>
                <w:noProof/>
                <w:webHidden/>
              </w:rPr>
            </w:r>
            <w:r w:rsidR="00F91034">
              <w:rPr>
                <w:noProof/>
                <w:webHidden/>
              </w:rPr>
              <w:fldChar w:fldCharType="separate"/>
            </w:r>
            <w:r w:rsidR="001078BB">
              <w:rPr>
                <w:noProof/>
                <w:webHidden/>
              </w:rPr>
              <w:t>4</w:t>
            </w:r>
            <w:r w:rsidR="00F91034">
              <w:rPr>
                <w:noProof/>
                <w:webHidden/>
              </w:rPr>
              <w:fldChar w:fldCharType="end"/>
            </w:r>
          </w:hyperlink>
        </w:p>
        <w:p w14:paraId="2C702F56" w14:textId="46A13958"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860" w:history="1">
            <w:r w:rsidRPr="008F56CA">
              <w:rPr>
                <w:rStyle w:val="Lienhypertexte"/>
                <w:noProof/>
              </w:rPr>
              <w:t>Origine du projet</w:t>
            </w:r>
            <w:r>
              <w:rPr>
                <w:noProof/>
                <w:webHidden/>
              </w:rPr>
              <w:tab/>
            </w:r>
            <w:r>
              <w:rPr>
                <w:noProof/>
                <w:webHidden/>
              </w:rPr>
              <w:fldChar w:fldCharType="begin"/>
            </w:r>
            <w:r>
              <w:rPr>
                <w:noProof/>
                <w:webHidden/>
              </w:rPr>
              <w:instrText xml:space="preserve"> PAGEREF _Toc146458860 \h </w:instrText>
            </w:r>
            <w:r>
              <w:rPr>
                <w:noProof/>
                <w:webHidden/>
              </w:rPr>
            </w:r>
            <w:r>
              <w:rPr>
                <w:noProof/>
                <w:webHidden/>
              </w:rPr>
              <w:fldChar w:fldCharType="separate"/>
            </w:r>
            <w:r w:rsidR="001078BB">
              <w:rPr>
                <w:noProof/>
                <w:webHidden/>
              </w:rPr>
              <w:t>4</w:t>
            </w:r>
            <w:r>
              <w:rPr>
                <w:noProof/>
                <w:webHidden/>
              </w:rPr>
              <w:fldChar w:fldCharType="end"/>
            </w:r>
          </w:hyperlink>
        </w:p>
        <w:p w14:paraId="66D4C30B" w14:textId="5109DABF"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861" w:history="1">
            <w:r w:rsidRPr="008F56CA">
              <w:rPr>
                <w:rStyle w:val="Lienhypertexte"/>
                <w:noProof/>
              </w:rPr>
              <w:t>Expression du besoin</w:t>
            </w:r>
            <w:r>
              <w:rPr>
                <w:noProof/>
                <w:webHidden/>
              </w:rPr>
              <w:tab/>
            </w:r>
            <w:r>
              <w:rPr>
                <w:noProof/>
                <w:webHidden/>
              </w:rPr>
              <w:fldChar w:fldCharType="begin"/>
            </w:r>
            <w:r>
              <w:rPr>
                <w:noProof/>
                <w:webHidden/>
              </w:rPr>
              <w:instrText xml:space="preserve"> PAGEREF _Toc146458861 \h </w:instrText>
            </w:r>
            <w:r>
              <w:rPr>
                <w:noProof/>
                <w:webHidden/>
              </w:rPr>
            </w:r>
            <w:r>
              <w:rPr>
                <w:noProof/>
                <w:webHidden/>
              </w:rPr>
              <w:fldChar w:fldCharType="separate"/>
            </w:r>
            <w:r w:rsidR="001078BB">
              <w:rPr>
                <w:noProof/>
                <w:webHidden/>
              </w:rPr>
              <w:t>4</w:t>
            </w:r>
            <w:r>
              <w:rPr>
                <w:noProof/>
                <w:webHidden/>
              </w:rPr>
              <w:fldChar w:fldCharType="end"/>
            </w:r>
          </w:hyperlink>
        </w:p>
        <w:p w14:paraId="0B4B5DCF" w14:textId="2CA84ECE"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862" w:history="1">
            <w:r w:rsidRPr="008F56CA">
              <w:rPr>
                <w:rStyle w:val="Lienhypertexte"/>
                <w:noProof/>
              </w:rPr>
              <w:t>Présentation du projet</w:t>
            </w:r>
            <w:r>
              <w:rPr>
                <w:noProof/>
                <w:webHidden/>
              </w:rPr>
              <w:tab/>
            </w:r>
            <w:r>
              <w:rPr>
                <w:noProof/>
                <w:webHidden/>
              </w:rPr>
              <w:fldChar w:fldCharType="begin"/>
            </w:r>
            <w:r>
              <w:rPr>
                <w:noProof/>
                <w:webHidden/>
              </w:rPr>
              <w:instrText xml:space="preserve"> PAGEREF _Toc146458862 \h </w:instrText>
            </w:r>
            <w:r>
              <w:rPr>
                <w:noProof/>
                <w:webHidden/>
              </w:rPr>
            </w:r>
            <w:r>
              <w:rPr>
                <w:noProof/>
                <w:webHidden/>
              </w:rPr>
              <w:fldChar w:fldCharType="separate"/>
            </w:r>
            <w:r w:rsidR="001078BB">
              <w:rPr>
                <w:noProof/>
                <w:webHidden/>
              </w:rPr>
              <w:t>4</w:t>
            </w:r>
            <w:r>
              <w:rPr>
                <w:noProof/>
                <w:webHidden/>
              </w:rPr>
              <w:fldChar w:fldCharType="end"/>
            </w:r>
          </w:hyperlink>
        </w:p>
        <w:p w14:paraId="655A7563" w14:textId="7A255641"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863" w:history="1">
            <w:r w:rsidRPr="008F56CA">
              <w:rPr>
                <w:rStyle w:val="Lienhypertexte"/>
                <w:noProof/>
              </w:rPr>
              <w:t>Charte Graphique</w:t>
            </w:r>
            <w:r>
              <w:rPr>
                <w:noProof/>
                <w:webHidden/>
              </w:rPr>
              <w:tab/>
            </w:r>
            <w:r>
              <w:rPr>
                <w:noProof/>
                <w:webHidden/>
              </w:rPr>
              <w:fldChar w:fldCharType="begin"/>
            </w:r>
            <w:r>
              <w:rPr>
                <w:noProof/>
                <w:webHidden/>
              </w:rPr>
              <w:instrText xml:space="preserve"> PAGEREF _Toc146458863 \h </w:instrText>
            </w:r>
            <w:r>
              <w:rPr>
                <w:noProof/>
                <w:webHidden/>
              </w:rPr>
            </w:r>
            <w:r>
              <w:rPr>
                <w:noProof/>
                <w:webHidden/>
              </w:rPr>
              <w:fldChar w:fldCharType="separate"/>
            </w:r>
            <w:r w:rsidR="001078BB">
              <w:rPr>
                <w:noProof/>
                <w:webHidden/>
              </w:rPr>
              <w:t>5</w:t>
            </w:r>
            <w:r>
              <w:rPr>
                <w:noProof/>
                <w:webHidden/>
              </w:rPr>
              <w:fldChar w:fldCharType="end"/>
            </w:r>
          </w:hyperlink>
        </w:p>
        <w:p w14:paraId="5A5630BA" w14:textId="7262A8A8"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64" w:history="1">
            <w:r w:rsidRPr="008F56CA">
              <w:rPr>
                <w:rStyle w:val="Lienhypertexte"/>
                <w:noProof/>
              </w:rPr>
              <w:t>Nos couleurs</w:t>
            </w:r>
            <w:r>
              <w:rPr>
                <w:noProof/>
                <w:webHidden/>
              </w:rPr>
              <w:tab/>
            </w:r>
            <w:r>
              <w:rPr>
                <w:noProof/>
                <w:webHidden/>
              </w:rPr>
              <w:fldChar w:fldCharType="begin"/>
            </w:r>
            <w:r>
              <w:rPr>
                <w:noProof/>
                <w:webHidden/>
              </w:rPr>
              <w:instrText xml:space="preserve"> PAGEREF _Toc146458864 \h </w:instrText>
            </w:r>
            <w:r>
              <w:rPr>
                <w:noProof/>
                <w:webHidden/>
              </w:rPr>
            </w:r>
            <w:r>
              <w:rPr>
                <w:noProof/>
                <w:webHidden/>
              </w:rPr>
              <w:fldChar w:fldCharType="separate"/>
            </w:r>
            <w:r w:rsidR="001078BB">
              <w:rPr>
                <w:noProof/>
                <w:webHidden/>
              </w:rPr>
              <w:t>5</w:t>
            </w:r>
            <w:r>
              <w:rPr>
                <w:noProof/>
                <w:webHidden/>
              </w:rPr>
              <w:fldChar w:fldCharType="end"/>
            </w:r>
          </w:hyperlink>
        </w:p>
        <w:p w14:paraId="379840A3" w14:textId="1CDB961B"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65" w:history="1">
            <w:r w:rsidRPr="008F56CA">
              <w:rPr>
                <w:rStyle w:val="Lienhypertexte"/>
                <w:noProof/>
              </w:rPr>
              <w:t>Notre Logo</w:t>
            </w:r>
            <w:r>
              <w:rPr>
                <w:noProof/>
                <w:webHidden/>
              </w:rPr>
              <w:tab/>
            </w:r>
            <w:r>
              <w:rPr>
                <w:noProof/>
                <w:webHidden/>
              </w:rPr>
              <w:fldChar w:fldCharType="begin"/>
            </w:r>
            <w:r>
              <w:rPr>
                <w:noProof/>
                <w:webHidden/>
              </w:rPr>
              <w:instrText xml:space="preserve"> PAGEREF _Toc146458865 \h </w:instrText>
            </w:r>
            <w:r>
              <w:rPr>
                <w:noProof/>
                <w:webHidden/>
              </w:rPr>
            </w:r>
            <w:r>
              <w:rPr>
                <w:noProof/>
                <w:webHidden/>
              </w:rPr>
              <w:fldChar w:fldCharType="separate"/>
            </w:r>
            <w:r w:rsidR="001078BB">
              <w:rPr>
                <w:noProof/>
                <w:webHidden/>
              </w:rPr>
              <w:t>6</w:t>
            </w:r>
            <w:r>
              <w:rPr>
                <w:noProof/>
                <w:webHidden/>
              </w:rPr>
              <w:fldChar w:fldCharType="end"/>
            </w:r>
          </w:hyperlink>
        </w:p>
        <w:p w14:paraId="66F48AB9" w14:textId="1E1AFAC5"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66" w:history="1">
            <w:r w:rsidRPr="008F56CA">
              <w:rPr>
                <w:rStyle w:val="Lienhypertexte"/>
                <w:noProof/>
              </w:rPr>
              <w:t>Présentation des différentes vues de l’application</w:t>
            </w:r>
            <w:r>
              <w:rPr>
                <w:noProof/>
                <w:webHidden/>
              </w:rPr>
              <w:tab/>
            </w:r>
            <w:r>
              <w:rPr>
                <w:noProof/>
                <w:webHidden/>
              </w:rPr>
              <w:fldChar w:fldCharType="begin"/>
            </w:r>
            <w:r>
              <w:rPr>
                <w:noProof/>
                <w:webHidden/>
              </w:rPr>
              <w:instrText xml:space="preserve"> PAGEREF _Toc146458866 \h </w:instrText>
            </w:r>
            <w:r>
              <w:rPr>
                <w:noProof/>
                <w:webHidden/>
              </w:rPr>
            </w:r>
            <w:r>
              <w:rPr>
                <w:noProof/>
                <w:webHidden/>
              </w:rPr>
              <w:fldChar w:fldCharType="separate"/>
            </w:r>
            <w:r w:rsidR="001078BB">
              <w:rPr>
                <w:noProof/>
                <w:webHidden/>
              </w:rPr>
              <w:t>7</w:t>
            </w:r>
            <w:r>
              <w:rPr>
                <w:noProof/>
                <w:webHidden/>
              </w:rPr>
              <w:fldChar w:fldCharType="end"/>
            </w:r>
          </w:hyperlink>
        </w:p>
        <w:p w14:paraId="4E7ACF6C" w14:textId="53983FC7"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867" w:history="1">
            <w:r w:rsidRPr="008F56CA">
              <w:rPr>
                <w:rStyle w:val="Lienhypertexte"/>
                <w:noProof/>
              </w:rPr>
              <w:t>MCD</w:t>
            </w:r>
            <w:r>
              <w:rPr>
                <w:noProof/>
                <w:webHidden/>
              </w:rPr>
              <w:tab/>
            </w:r>
            <w:r>
              <w:rPr>
                <w:noProof/>
                <w:webHidden/>
              </w:rPr>
              <w:fldChar w:fldCharType="begin"/>
            </w:r>
            <w:r>
              <w:rPr>
                <w:noProof/>
                <w:webHidden/>
              </w:rPr>
              <w:instrText xml:space="preserve"> PAGEREF _Toc146458867 \h </w:instrText>
            </w:r>
            <w:r>
              <w:rPr>
                <w:noProof/>
                <w:webHidden/>
              </w:rPr>
            </w:r>
            <w:r>
              <w:rPr>
                <w:noProof/>
                <w:webHidden/>
              </w:rPr>
              <w:fldChar w:fldCharType="separate"/>
            </w:r>
            <w:r w:rsidR="001078BB">
              <w:rPr>
                <w:noProof/>
                <w:webHidden/>
              </w:rPr>
              <w:t>13</w:t>
            </w:r>
            <w:r>
              <w:rPr>
                <w:noProof/>
                <w:webHidden/>
              </w:rPr>
              <w:fldChar w:fldCharType="end"/>
            </w:r>
          </w:hyperlink>
        </w:p>
        <w:p w14:paraId="58743182" w14:textId="59017EB4"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868" w:history="1">
            <w:r w:rsidRPr="008F56CA">
              <w:rPr>
                <w:rStyle w:val="Lienhypertexte"/>
                <w:noProof/>
              </w:rPr>
              <w:t>Contraintes du projet</w:t>
            </w:r>
            <w:r>
              <w:rPr>
                <w:noProof/>
                <w:webHidden/>
              </w:rPr>
              <w:tab/>
            </w:r>
            <w:r>
              <w:rPr>
                <w:noProof/>
                <w:webHidden/>
              </w:rPr>
              <w:fldChar w:fldCharType="begin"/>
            </w:r>
            <w:r>
              <w:rPr>
                <w:noProof/>
                <w:webHidden/>
              </w:rPr>
              <w:instrText xml:space="preserve"> PAGEREF _Toc146458868 \h </w:instrText>
            </w:r>
            <w:r>
              <w:rPr>
                <w:noProof/>
                <w:webHidden/>
              </w:rPr>
            </w:r>
            <w:r>
              <w:rPr>
                <w:noProof/>
                <w:webHidden/>
              </w:rPr>
              <w:fldChar w:fldCharType="separate"/>
            </w:r>
            <w:r w:rsidR="001078BB">
              <w:rPr>
                <w:noProof/>
                <w:webHidden/>
              </w:rPr>
              <w:t>15</w:t>
            </w:r>
            <w:r>
              <w:rPr>
                <w:noProof/>
                <w:webHidden/>
              </w:rPr>
              <w:fldChar w:fldCharType="end"/>
            </w:r>
          </w:hyperlink>
        </w:p>
        <w:p w14:paraId="7C9C28CE" w14:textId="624784A0"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869" w:history="1">
            <w:r w:rsidRPr="008F56CA">
              <w:rPr>
                <w:rStyle w:val="Lienhypertexte"/>
                <w:noProof/>
              </w:rPr>
              <w:t>Périmètre du projet</w:t>
            </w:r>
            <w:r>
              <w:rPr>
                <w:noProof/>
                <w:webHidden/>
              </w:rPr>
              <w:tab/>
            </w:r>
            <w:r>
              <w:rPr>
                <w:noProof/>
                <w:webHidden/>
              </w:rPr>
              <w:fldChar w:fldCharType="begin"/>
            </w:r>
            <w:r>
              <w:rPr>
                <w:noProof/>
                <w:webHidden/>
              </w:rPr>
              <w:instrText xml:space="preserve"> PAGEREF _Toc146458869 \h </w:instrText>
            </w:r>
            <w:r>
              <w:rPr>
                <w:noProof/>
                <w:webHidden/>
              </w:rPr>
            </w:r>
            <w:r>
              <w:rPr>
                <w:noProof/>
                <w:webHidden/>
              </w:rPr>
              <w:fldChar w:fldCharType="separate"/>
            </w:r>
            <w:r w:rsidR="001078BB">
              <w:rPr>
                <w:noProof/>
                <w:webHidden/>
              </w:rPr>
              <w:t>15</w:t>
            </w:r>
            <w:r>
              <w:rPr>
                <w:noProof/>
                <w:webHidden/>
              </w:rPr>
              <w:fldChar w:fldCharType="end"/>
            </w:r>
          </w:hyperlink>
        </w:p>
        <w:p w14:paraId="0DD66C36" w14:textId="663F09B2"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870" w:history="1">
            <w:r w:rsidRPr="008F56CA">
              <w:rPr>
                <w:rStyle w:val="Lienhypertexte"/>
                <w:noProof/>
              </w:rPr>
              <w:t>Composition de l’équipe de projet</w:t>
            </w:r>
            <w:r>
              <w:rPr>
                <w:noProof/>
                <w:webHidden/>
              </w:rPr>
              <w:tab/>
            </w:r>
            <w:r>
              <w:rPr>
                <w:noProof/>
                <w:webHidden/>
              </w:rPr>
              <w:fldChar w:fldCharType="begin"/>
            </w:r>
            <w:r>
              <w:rPr>
                <w:noProof/>
                <w:webHidden/>
              </w:rPr>
              <w:instrText xml:space="preserve"> PAGEREF _Toc146458870 \h </w:instrText>
            </w:r>
            <w:r>
              <w:rPr>
                <w:noProof/>
                <w:webHidden/>
              </w:rPr>
            </w:r>
            <w:r>
              <w:rPr>
                <w:noProof/>
                <w:webHidden/>
              </w:rPr>
              <w:fldChar w:fldCharType="separate"/>
            </w:r>
            <w:r w:rsidR="001078BB">
              <w:rPr>
                <w:noProof/>
                <w:webHidden/>
              </w:rPr>
              <w:t>16</w:t>
            </w:r>
            <w:r>
              <w:rPr>
                <w:noProof/>
                <w:webHidden/>
              </w:rPr>
              <w:fldChar w:fldCharType="end"/>
            </w:r>
          </w:hyperlink>
        </w:p>
        <w:p w14:paraId="76021361" w14:textId="61AD8110"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871" w:history="1">
            <w:r w:rsidRPr="008F56CA">
              <w:rPr>
                <w:rStyle w:val="Lienhypertexte"/>
                <w:noProof/>
              </w:rPr>
              <w:t>Distribution des rôles</w:t>
            </w:r>
            <w:r>
              <w:rPr>
                <w:noProof/>
                <w:webHidden/>
              </w:rPr>
              <w:tab/>
            </w:r>
            <w:r>
              <w:rPr>
                <w:noProof/>
                <w:webHidden/>
              </w:rPr>
              <w:fldChar w:fldCharType="begin"/>
            </w:r>
            <w:r>
              <w:rPr>
                <w:noProof/>
                <w:webHidden/>
              </w:rPr>
              <w:instrText xml:space="preserve"> PAGEREF _Toc146458871 \h </w:instrText>
            </w:r>
            <w:r>
              <w:rPr>
                <w:noProof/>
                <w:webHidden/>
              </w:rPr>
            </w:r>
            <w:r>
              <w:rPr>
                <w:noProof/>
                <w:webHidden/>
              </w:rPr>
              <w:fldChar w:fldCharType="separate"/>
            </w:r>
            <w:r w:rsidR="001078BB">
              <w:rPr>
                <w:noProof/>
                <w:webHidden/>
              </w:rPr>
              <w:t>16</w:t>
            </w:r>
            <w:r>
              <w:rPr>
                <w:noProof/>
                <w:webHidden/>
              </w:rPr>
              <w:fldChar w:fldCharType="end"/>
            </w:r>
          </w:hyperlink>
        </w:p>
        <w:p w14:paraId="48AE602E" w14:textId="3F80564D"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872" w:history="1">
            <w:r w:rsidRPr="008F56CA">
              <w:rPr>
                <w:rStyle w:val="Lienhypertexte"/>
                <w:noProof/>
              </w:rPr>
              <w:t>La gouvernance</w:t>
            </w:r>
            <w:r>
              <w:rPr>
                <w:noProof/>
                <w:webHidden/>
              </w:rPr>
              <w:tab/>
            </w:r>
            <w:r>
              <w:rPr>
                <w:noProof/>
                <w:webHidden/>
              </w:rPr>
              <w:fldChar w:fldCharType="begin"/>
            </w:r>
            <w:r>
              <w:rPr>
                <w:noProof/>
                <w:webHidden/>
              </w:rPr>
              <w:instrText xml:space="preserve"> PAGEREF _Toc146458872 \h </w:instrText>
            </w:r>
            <w:r>
              <w:rPr>
                <w:noProof/>
                <w:webHidden/>
              </w:rPr>
            </w:r>
            <w:r>
              <w:rPr>
                <w:noProof/>
                <w:webHidden/>
              </w:rPr>
              <w:fldChar w:fldCharType="separate"/>
            </w:r>
            <w:r w:rsidR="001078BB">
              <w:rPr>
                <w:noProof/>
                <w:webHidden/>
              </w:rPr>
              <w:t>16</w:t>
            </w:r>
            <w:r>
              <w:rPr>
                <w:noProof/>
                <w:webHidden/>
              </w:rPr>
              <w:fldChar w:fldCharType="end"/>
            </w:r>
          </w:hyperlink>
        </w:p>
        <w:p w14:paraId="64ACACEF" w14:textId="5585CB0C"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873" w:history="1">
            <w:r w:rsidRPr="008F56CA">
              <w:rPr>
                <w:rStyle w:val="Lienhypertexte"/>
                <w:noProof/>
              </w:rPr>
              <w:t>Étude du marché</w:t>
            </w:r>
            <w:r>
              <w:rPr>
                <w:noProof/>
                <w:webHidden/>
              </w:rPr>
              <w:tab/>
            </w:r>
            <w:r>
              <w:rPr>
                <w:noProof/>
                <w:webHidden/>
              </w:rPr>
              <w:fldChar w:fldCharType="begin"/>
            </w:r>
            <w:r>
              <w:rPr>
                <w:noProof/>
                <w:webHidden/>
              </w:rPr>
              <w:instrText xml:space="preserve"> PAGEREF _Toc146458873 \h </w:instrText>
            </w:r>
            <w:r>
              <w:rPr>
                <w:noProof/>
                <w:webHidden/>
              </w:rPr>
            </w:r>
            <w:r>
              <w:rPr>
                <w:noProof/>
                <w:webHidden/>
              </w:rPr>
              <w:fldChar w:fldCharType="separate"/>
            </w:r>
            <w:r w:rsidR="001078BB">
              <w:rPr>
                <w:noProof/>
                <w:webHidden/>
              </w:rPr>
              <w:t>17</w:t>
            </w:r>
            <w:r>
              <w:rPr>
                <w:noProof/>
                <w:webHidden/>
              </w:rPr>
              <w:fldChar w:fldCharType="end"/>
            </w:r>
          </w:hyperlink>
        </w:p>
        <w:p w14:paraId="4F734010" w14:textId="7DB12A4D"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74" w:history="1">
            <w:r w:rsidRPr="008F56CA">
              <w:rPr>
                <w:rStyle w:val="Lienhypertexte"/>
                <w:rFonts w:cs="Arial"/>
                <w:noProof/>
              </w:rPr>
              <w:t>Contexte</w:t>
            </w:r>
            <w:r>
              <w:rPr>
                <w:noProof/>
                <w:webHidden/>
              </w:rPr>
              <w:tab/>
            </w:r>
            <w:r>
              <w:rPr>
                <w:noProof/>
                <w:webHidden/>
              </w:rPr>
              <w:fldChar w:fldCharType="begin"/>
            </w:r>
            <w:r>
              <w:rPr>
                <w:noProof/>
                <w:webHidden/>
              </w:rPr>
              <w:instrText xml:space="preserve"> PAGEREF _Toc146458874 \h </w:instrText>
            </w:r>
            <w:r>
              <w:rPr>
                <w:noProof/>
                <w:webHidden/>
              </w:rPr>
            </w:r>
            <w:r>
              <w:rPr>
                <w:noProof/>
                <w:webHidden/>
              </w:rPr>
              <w:fldChar w:fldCharType="separate"/>
            </w:r>
            <w:r w:rsidR="001078BB">
              <w:rPr>
                <w:noProof/>
                <w:webHidden/>
              </w:rPr>
              <w:t>17</w:t>
            </w:r>
            <w:r>
              <w:rPr>
                <w:noProof/>
                <w:webHidden/>
              </w:rPr>
              <w:fldChar w:fldCharType="end"/>
            </w:r>
          </w:hyperlink>
        </w:p>
        <w:p w14:paraId="136D8D97" w14:textId="671788CD"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75" w:history="1">
            <w:r w:rsidRPr="008F56CA">
              <w:rPr>
                <w:rStyle w:val="Lienhypertexte"/>
                <w:rFonts w:cs="Arial"/>
                <w:noProof/>
              </w:rPr>
              <w:t>Analyse SWOT</w:t>
            </w:r>
            <w:r>
              <w:rPr>
                <w:noProof/>
                <w:webHidden/>
              </w:rPr>
              <w:tab/>
            </w:r>
            <w:r>
              <w:rPr>
                <w:noProof/>
                <w:webHidden/>
              </w:rPr>
              <w:fldChar w:fldCharType="begin"/>
            </w:r>
            <w:r>
              <w:rPr>
                <w:noProof/>
                <w:webHidden/>
              </w:rPr>
              <w:instrText xml:space="preserve"> PAGEREF _Toc146458875 \h </w:instrText>
            </w:r>
            <w:r>
              <w:rPr>
                <w:noProof/>
                <w:webHidden/>
              </w:rPr>
            </w:r>
            <w:r>
              <w:rPr>
                <w:noProof/>
                <w:webHidden/>
              </w:rPr>
              <w:fldChar w:fldCharType="separate"/>
            </w:r>
            <w:r w:rsidR="001078BB">
              <w:rPr>
                <w:noProof/>
                <w:webHidden/>
              </w:rPr>
              <w:t>18</w:t>
            </w:r>
            <w:r>
              <w:rPr>
                <w:noProof/>
                <w:webHidden/>
              </w:rPr>
              <w:fldChar w:fldCharType="end"/>
            </w:r>
          </w:hyperlink>
        </w:p>
        <w:p w14:paraId="6CDDA348" w14:textId="40543D5B"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76" w:history="1">
            <w:r w:rsidRPr="008F56CA">
              <w:rPr>
                <w:rStyle w:val="Lienhypertexte"/>
                <w:rFonts w:cs="Arial"/>
                <w:noProof/>
              </w:rPr>
              <w:t>Analyse Macro-Économique et Micro-Économique</w:t>
            </w:r>
            <w:r>
              <w:rPr>
                <w:noProof/>
                <w:webHidden/>
              </w:rPr>
              <w:tab/>
            </w:r>
            <w:r>
              <w:rPr>
                <w:noProof/>
                <w:webHidden/>
              </w:rPr>
              <w:fldChar w:fldCharType="begin"/>
            </w:r>
            <w:r>
              <w:rPr>
                <w:noProof/>
                <w:webHidden/>
              </w:rPr>
              <w:instrText xml:space="preserve"> PAGEREF _Toc146458876 \h </w:instrText>
            </w:r>
            <w:r>
              <w:rPr>
                <w:noProof/>
                <w:webHidden/>
              </w:rPr>
            </w:r>
            <w:r>
              <w:rPr>
                <w:noProof/>
                <w:webHidden/>
              </w:rPr>
              <w:fldChar w:fldCharType="separate"/>
            </w:r>
            <w:r w:rsidR="001078BB">
              <w:rPr>
                <w:noProof/>
                <w:webHidden/>
              </w:rPr>
              <w:t>19</w:t>
            </w:r>
            <w:r>
              <w:rPr>
                <w:noProof/>
                <w:webHidden/>
              </w:rPr>
              <w:fldChar w:fldCharType="end"/>
            </w:r>
          </w:hyperlink>
        </w:p>
        <w:p w14:paraId="0DCE01A9" w14:textId="1882D8CF"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877" w:history="1">
            <w:r w:rsidRPr="008F56CA">
              <w:rPr>
                <w:rStyle w:val="Lienhypertexte"/>
                <w:noProof/>
              </w:rPr>
              <w:t>Etude des Contraintes</w:t>
            </w:r>
            <w:r>
              <w:rPr>
                <w:noProof/>
                <w:webHidden/>
              </w:rPr>
              <w:tab/>
            </w:r>
            <w:r>
              <w:rPr>
                <w:noProof/>
                <w:webHidden/>
              </w:rPr>
              <w:fldChar w:fldCharType="begin"/>
            </w:r>
            <w:r>
              <w:rPr>
                <w:noProof/>
                <w:webHidden/>
              </w:rPr>
              <w:instrText xml:space="preserve"> PAGEREF _Toc146458877 \h </w:instrText>
            </w:r>
            <w:r>
              <w:rPr>
                <w:noProof/>
                <w:webHidden/>
              </w:rPr>
            </w:r>
            <w:r>
              <w:rPr>
                <w:noProof/>
                <w:webHidden/>
              </w:rPr>
              <w:fldChar w:fldCharType="separate"/>
            </w:r>
            <w:r w:rsidR="001078BB">
              <w:rPr>
                <w:noProof/>
                <w:webHidden/>
              </w:rPr>
              <w:t>20</w:t>
            </w:r>
            <w:r>
              <w:rPr>
                <w:noProof/>
                <w:webHidden/>
              </w:rPr>
              <w:fldChar w:fldCharType="end"/>
            </w:r>
          </w:hyperlink>
        </w:p>
        <w:p w14:paraId="332277A7" w14:textId="76727B31"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78" w:history="1">
            <w:r w:rsidRPr="008F56CA">
              <w:rPr>
                <w:rStyle w:val="Lienhypertexte"/>
                <w:rFonts w:cs="Arial"/>
                <w:noProof/>
              </w:rPr>
              <w:t>Introduction</w:t>
            </w:r>
            <w:r>
              <w:rPr>
                <w:noProof/>
                <w:webHidden/>
              </w:rPr>
              <w:tab/>
            </w:r>
            <w:r>
              <w:rPr>
                <w:noProof/>
                <w:webHidden/>
              </w:rPr>
              <w:fldChar w:fldCharType="begin"/>
            </w:r>
            <w:r>
              <w:rPr>
                <w:noProof/>
                <w:webHidden/>
              </w:rPr>
              <w:instrText xml:space="preserve"> PAGEREF _Toc146458878 \h </w:instrText>
            </w:r>
            <w:r>
              <w:rPr>
                <w:noProof/>
                <w:webHidden/>
              </w:rPr>
            </w:r>
            <w:r>
              <w:rPr>
                <w:noProof/>
                <w:webHidden/>
              </w:rPr>
              <w:fldChar w:fldCharType="separate"/>
            </w:r>
            <w:r w:rsidR="001078BB">
              <w:rPr>
                <w:noProof/>
                <w:webHidden/>
              </w:rPr>
              <w:t>20</w:t>
            </w:r>
            <w:r>
              <w:rPr>
                <w:noProof/>
                <w:webHidden/>
              </w:rPr>
              <w:fldChar w:fldCharType="end"/>
            </w:r>
          </w:hyperlink>
        </w:p>
        <w:p w14:paraId="4C55118B" w14:textId="3D69A32F"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79" w:history="1">
            <w:r w:rsidRPr="008F56CA">
              <w:rPr>
                <w:rStyle w:val="Lienhypertexte"/>
                <w:rFonts w:cs="Arial"/>
                <w:noProof/>
              </w:rPr>
              <w:t>Les contraintes</w:t>
            </w:r>
            <w:r>
              <w:rPr>
                <w:noProof/>
                <w:webHidden/>
              </w:rPr>
              <w:tab/>
            </w:r>
            <w:r>
              <w:rPr>
                <w:noProof/>
                <w:webHidden/>
              </w:rPr>
              <w:fldChar w:fldCharType="begin"/>
            </w:r>
            <w:r>
              <w:rPr>
                <w:noProof/>
                <w:webHidden/>
              </w:rPr>
              <w:instrText xml:space="preserve"> PAGEREF _Toc146458879 \h </w:instrText>
            </w:r>
            <w:r>
              <w:rPr>
                <w:noProof/>
                <w:webHidden/>
              </w:rPr>
            </w:r>
            <w:r>
              <w:rPr>
                <w:noProof/>
                <w:webHidden/>
              </w:rPr>
              <w:fldChar w:fldCharType="separate"/>
            </w:r>
            <w:r w:rsidR="001078BB">
              <w:rPr>
                <w:noProof/>
                <w:webHidden/>
              </w:rPr>
              <w:t>21</w:t>
            </w:r>
            <w:r>
              <w:rPr>
                <w:noProof/>
                <w:webHidden/>
              </w:rPr>
              <w:fldChar w:fldCharType="end"/>
            </w:r>
          </w:hyperlink>
        </w:p>
        <w:p w14:paraId="768ECD19" w14:textId="3672DE3A"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80" w:history="1">
            <w:r w:rsidRPr="008F56CA">
              <w:rPr>
                <w:rStyle w:val="Lienhypertexte"/>
                <w:rFonts w:cs="Arial"/>
                <w:noProof/>
              </w:rPr>
              <w:t>Contrainte liée à notre projet</w:t>
            </w:r>
            <w:r>
              <w:rPr>
                <w:noProof/>
                <w:webHidden/>
              </w:rPr>
              <w:tab/>
            </w:r>
            <w:r>
              <w:rPr>
                <w:noProof/>
                <w:webHidden/>
              </w:rPr>
              <w:fldChar w:fldCharType="begin"/>
            </w:r>
            <w:r>
              <w:rPr>
                <w:noProof/>
                <w:webHidden/>
              </w:rPr>
              <w:instrText xml:space="preserve"> PAGEREF _Toc146458880 \h </w:instrText>
            </w:r>
            <w:r>
              <w:rPr>
                <w:noProof/>
                <w:webHidden/>
              </w:rPr>
            </w:r>
            <w:r>
              <w:rPr>
                <w:noProof/>
                <w:webHidden/>
              </w:rPr>
              <w:fldChar w:fldCharType="separate"/>
            </w:r>
            <w:r w:rsidR="001078BB">
              <w:rPr>
                <w:noProof/>
                <w:webHidden/>
              </w:rPr>
              <w:t>22</w:t>
            </w:r>
            <w:r>
              <w:rPr>
                <w:noProof/>
                <w:webHidden/>
              </w:rPr>
              <w:fldChar w:fldCharType="end"/>
            </w:r>
          </w:hyperlink>
        </w:p>
        <w:p w14:paraId="5F5F1C7C" w14:textId="512E3380"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881" w:history="1">
            <w:r w:rsidRPr="008F56CA">
              <w:rPr>
                <w:rStyle w:val="Lienhypertexte"/>
                <w:rFonts w:cs="Arial"/>
                <w:noProof/>
              </w:rPr>
              <w:t>Etude des moyens et ressources disponible</w:t>
            </w:r>
            <w:r>
              <w:rPr>
                <w:noProof/>
                <w:webHidden/>
              </w:rPr>
              <w:tab/>
            </w:r>
            <w:r>
              <w:rPr>
                <w:noProof/>
                <w:webHidden/>
              </w:rPr>
              <w:fldChar w:fldCharType="begin"/>
            </w:r>
            <w:r>
              <w:rPr>
                <w:noProof/>
                <w:webHidden/>
              </w:rPr>
              <w:instrText xml:space="preserve"> PAGEREF _Toc146458881 \h </w:instrText>
            </w:r>
            <w:r>
              <w:rPr>
                <w:noProof/>
                <w:webHidden/>
              </w:rPr>
            </w:r>
            <w:r>
              <w:rPr>
                <w:noProof/>
                <w:webHidden/>
              </w:rPr>
              <w:fldChar w:fldCharType="separate"/>
            </w:r>
            <w:r w:rsidR="001078BB">
              <w:rPr>
                <w:noProof/>
                <w:webHidden/>
              </w:rPr>
              <w:t>23</w:t>
            </w:r>
            <w:r>
              <w:rPr>
                <w:noProof/>
                <w:webHidden/>
              </w:rPr>
              <w:fldChar w:fldCharType="end"/>
            </w:r>
          </w:hyperlink>
        </w:p>
        <w:p w14:paraId="5ED4AA2B" w14:textId="1FF32A96"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82" w:history="1">
            <w:r w:rsidRPr="008F56CA">
              <w:rPr>
                <w:rStyle w:val="Lienhypertexte"/>
                <w:noProof/>
              </w:rPr>
              <w:t>Les ressources humaines</w:t>
            </w:r>
            <w:r>
              <w:rPr>
                <w:noProof/>
                <w:webHidden/>
              </w:rPr>
              <w:tab/>
            </w:r>
            <w:r>
              <w:rPr>
                <w:noProof/>
                <w:webHidden/>
              </w:rPr>
              <w:fldChar w:fldCharType="begin"/>
            </w:r>
            <w:r>
              <w:rPr>
                <w:noProof/>
                <w:webHidden/>
              </w:rPr>
              <w:instrText xml:space="preserve"> PAGEREF _Toc146458882 \h </w:instrText>
            </w:r>
            <w:r>
              <w:rPr>
                <w:noProof/>
                <w:webHidden/>
              </w:rPr>
            </w:r>
            <w:r>
              <w:rPr>
                <w:noProof/>
                <w:webHidden/>
              </w:rPr>
              <w:fldChar w:fldCharType="separate"/>
            </w:r>
            <w:r w:rsidR="001078BB">
              <w:rPr>
                <w:noProof/>
                <w:webHidden/>
              </w:rPr>
              <w:t>23</w:t>
            </w:r>
            <w:r>
              <w:rPr>
                <w:noProof/>
                <w:webHidden/>
              </w:rPr>
              <w:fldChar w:fldCharType="end"/>
            </w:r>
          </w:hyperlink>
        </w:p>
        <w:p w14:paraId="1F912DC2" w14:textId="238F3802"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83" w:history="1">
            <w:r w:rsidRPr="008F56CA">
              <w:rPr>
                <w:rStyle w:val="Lienhypertexte"/>
                <w:noProof/>
              </w:rPr>
              <w:t>Les ressources matérielles</w:t>
            </w:r>
            <w:r>
              <w:rPr>
                <w:noProof/>
                <w:webHidden/>
              </w:rPr>
              <w:tab/>
            </w:r>
            <w:r>
              <w:rPr>
                <w:noProof/>
                <w:webHidden/>
              </w:rPr>
              <w:fldChar w:fldCharType="begin"/>
            </w:r>
            <w:r>
              <w:rPr>
                <w:noProof/>
                <w:webHidden/>
              </w:rPr>
              <w:instrText xml:space="preserve"> PAGEREF _Toc146458883 \h </w:instrText>
            </w:r>
            <w:r>
              <w:rPr>
                <w:noProof/>
                <w:webHidden/>
              </w:rPr>
            </w:r>
            <w:r>
              <w:rPr>
                <w:noProof/>
                <w:webHidden/>
              </w:rPr>
              <w:fldChar w:fldCharType="separate"/>
            </w:r>
            <w:r w:rsidR="001078BB">
              <w:rPr>
                <w:noProof/>
                <w:webHidden/>
              </w:rPr>
              <w:t>23</w:t>
            </w:r>
            <w:r>
              <w:rPr>
                <w:noProof/>
                <w:webHidden/>
              </w:rPr>
              <w:fldChar w:fldCharType="end"/>
            </w:r>
          </w:hyperlink>
        </w:p>
        <w:p w14:paraId="1F9521CD" w14:textId="4D114F21"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84" w:history="1">
            <w:r w:rsidRPr="008F56CA">
              <w:rPr>
                <w:rStyle w:val="Lienhypertexte"/>
                <w:noProof/>
              </w:rPr>
              <w:t>Les ressources financières</w:t>
            </w:r>
            <w:r>
              <w:rPr>
                <w:noProof/>
                <w:webHidden/>
              </w:rPr>
              <w:tab/>
            </w:r>
            <w:r>
              <w:rPr>
                <w:noProof/>
                <w:webHidden/>
              </w:rPr>
              <w:fldChar w:fldCharType="begin"/>
            </w:r>
            <w:r>
              <w:rPr>
                <w:noProof/>
                <w:webHidden/>
              </w:rPr>
              <w:instrText xml:space="preserve"> PAGEREF _Toc146458884 \h </w:instrText>
            </w:r>
            <w:r>
              <w:rPr>
                <w:noProof/>
                <w:webHidden/>
              </w:rPr>
            </w:r>
            <w:r>
              <w:rPr>
                <w:noProof/>
                <w:webHidden/>
              </w:rPr>
              <w:fldChar w:fldCharType="separate"/>
            </w:r>
            <w:r w:rsidR="001078BB">
              <w:rPr>
                <w:noProof/>
                <w:webHidden/>
              </w:rPr>
              <w:t>23</w:t>
            </w:r>
            <w:r>
              <w:rPr>
                <w:noProof/>
                <w:webHidden/>
              </w:rPr>
              <w:fldChar w:fldCharType="end"/>
            </w:r>
          </w:hyperlink>
        </w:p>
        <w:p w14:paraId="373E8366" w14:textId="526CBD22"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85" w:history="1">
            <w:r w:rsidRPr="008F56CA">
              <w:rPr>
                <w:rStyle w:val="Lienhypertexte"/>
                <w:noProof/>
              </w:rPr>
              <w:t>Moyens nécessaires à la réalisation</w:t>
            </w:r>
            <w:r>
              <w:rPr>
                <w:noProof/>
                <w:webHidden/>
              </w:rPr>
              <w:tab/>
            </w:r>
            <w:r>
              <w:rPr>
                <w:noProof/>
                <w:webHidden/>
              </w:rPr>
              <w:fldChar w:fldCharType="begin"/>
            </w:r>
            <w:r>
              <w:rPr>
                <w:noProof/>
                <w:webHidden/>
              </w:rPr>
              <w:instrText xml:space="preserve"> PAGEREF _Toc146458885 \h </w:instrText>
            </w:r>
            <w:r>
              <w:rPr>
                <w:noProof/>
                <w:webHidden/>
              </w:rPr>
            </w:r>
            <w:r>
              <w:rPr>
                <w:noProof/>
                <w:webHidden/>
              </w:rPr>
              <w:fldChar w:fldCharType="separate"/>
            </w:r>
            <w:r w:rsidR="001078BB">
              <w:rPr>
                <w:noProof/>
                <w:webHidden/>
              </w:rPr>
              <w:t>24</w:t>
            </w:r>
            <w:r>
              <w:rPr>
                <w:noProof/>
                <w:webHidden/>
              </w:rPr>
              <w:fldChar w:fldCharType="end"/>
            </w:r>
          </w:hyperlink>
        </w:p>
        <w:p w14:paraId="7443B64B" w14:textId="1B26C738"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886" w:history="1">
            <w:r w:rsidRPr="008F56CA">
              <w:rPr>
                <w:rStyle w:val="Lienhypertexte"/>
                <w:rFonts w:cs="Arial"/>
                <w:noProof/>
              </w:rPr>
              <w:t>Etude de la transversalité</w:t>
            </w:r>
            <w:r>
              <w:rPr>
                <w:noProof/>
                <w:webHidden/>
              </w:rPr>
              <w:tab/>
            </w:r>
            <w:r>
              <w:rPr>
                <w:noProof/>
                <w:webHidden/>
              </w:rPr>
              <w:fldChar w:fldCharType="begin"/>
            </w:r>
            <w:r>
              <w:rPr>
                <w:noProof/>
                <w:webHidden/>
              </w:rPr>
              <w:instrText xml:space="preserve"> PAGEREF _Toc146458886 \h </w:instrText>
            </w:r>
            <w:r>
              <w:rPr>
                <w:noProof/>
                <w:webHidden/>
              </w:rPr>
            </w:r>
            <w:r>
              <w:rPr>
                <w:noProof/>
                <w:webHidden/>
              </w:rPr>
              <w:fldChar w:fldCharType="separate"/>
            </w:r>
            <w:r w:rsidR="001078BB">
              <w:rPr>
                <w:noProof/>
                <w:webHidden/>
              </w:rPr>
              <w:t>26</w:t>
            </w:r>
            <w:r>
              <w:rPr>
                <w:noProof/>
                <w:webHidden/>
              </w:rPr>
              <w:fldChar w:fldCharType="end"/>
            </w:r>
          </w:hyperlink>
        </w:p>
        <w:p w14:paraId="64B55E12" w14:textId="7FF5D470"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87" w:history="1">
            <w:r w:rsidRPr="008F56CA">
              <w:rPr>
                <w:rStyle w:val="Lienhypertexte"/>
                <w:rFonts w:cs="Arial"/>
                <w:noProof/>
              </w:rPr>
              <w:t>Matrice des risques</w:t>
            </w:r>
            <w:r>
              <w:rPr>
                <w:noProof/>
                <w:webHidden/>
              </w:rPr>
              <w:tab/>
            </w:r>
            <w:r>
              <w:rPr>
                <w:noProof/>
                <w:webHidden/>
              </w:rPr>
              <w:fldChar w:fldCharType="begin"/>
            </w:r>
            <w:r>
              <w:rPr>
                <w:noProof/>
                <w:webHidden/>
              </w:rPr>
              <w:instrText xml:space="preserve"> PAGEREF _Toc146458887 \h </w:instrText>
            </w:r>
            <w:r>
              <w:rPr>
                <w:noProof/>
                <w:webHidden/>
              </w:rPr>
            </w:r>
            <w:r>
              <w:rPr>
                <w:noProof/>
                <w:webHidden/>
              </w:rPr>
              <w:fldChar w:fldCharType="separate"/>
            </w:r>
            <w:r w:rsidR="001078BB">
              <w:rPr>
                <w:noProof/>
                <w:webHidden/>
              </w:rPr>
              <w:t>26</w:t>
            </w:r>
            <w:r>
              <w:rPr>
                <w:noProof/>
                <w:webHidden/>
              </w:rPr>
              <w:fldChar w:fldCharType="end"/>
            </w:r>
          </w:hyperlink>
        </w:p>
        <w:p w14:paraId="1CE6B813" w14:textId="02C7D21D"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88" w:history="1">
            <w:r w:rsidRPr="008F56CA">
              <w:rPr>
                <w:rStyle w:val="Lienhypertexte"/>
                <w:rFonts w:cs="Arial"/>
                <w:noProof/>
              </w:rPr>
              <w:t>Evaluation de l’impact : Délai</w:t>
            </w:r>
            <w:r>
              <w:rPr>
                <w:noProof/>
                <w:webHidden/>
              </w:rPr>
              <w:tab/>
            </w:r>
            <w:r>
              <w:rPr>
                <w:noProof/>
                <w:webHidden/>
              </w:rPr>
              <w:fldChar w:fldCharType="begin"/>
            </w:r>
            <w:r>
              <w:rPr>
                <w:noProof/>
                <w:webHidden/>
              </w:rPr>
              <w:instrText xml:space="preserve"> PAGEREF _Toc146458888 \h </w:instrText>
            </w:r>
            <w:r>
              <w:rPr>
                <w:noProof/>
                <w:webHidden/>
              </w:rPr>
            </w:r>
            <w:r>
              <w:rPr>
                <w:noProof/>
                <w:webHidden/>
              </w:rPr>
              <w:fldChar w:fldCharType="separate"/>
            </w:r>
            <w:r w:rsidR="001078BB">
              <w:rPr>
                <w:noProof/>
                <w:webHidden/>
              </w:rPr>
              <w:t>26</w:t>
            </w:r>
            <w:r>
              <w:rPr>
                <w:noProof/>
                <w:webHidden/>
              </w:rPr>
              <w:fldChar w:fldCharType="end"/>
            </w:r>
          </w:hyperlink>
        </w:p>
        <w:p w14:paraId="5A307B15" w14:textId="59CC7015"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89" w:history="1">
            <w:r w:rsidRPr="008F56CA">
              <w:rPr>
                <w:rStyle w:val="Lienhypertexte"/>
                <w:rFonts w:cs="Arial"/>
                <w:noProof/>
              </w:rPr>
              <w:t>Evaluation de l’impact : Qualité</w:t>
            </w:r>
            <w:r>
              <w:rPr>
                <w:noProof/>
                <w:webHidden/>
              </w:rPr>
              <w:tab/>
            </w:r>
            <w:r>
              <w:rPr>
                <w:noProof/>
                <w:webHidden/>
              </w:rPr>
              <w:fldChar w:fldCharType="begin"/>
            </w:r>
            <w:r>
              <w:rPr>
                <w:noProof/>
                <w:webHidden/>
              </w:rPr>
              <w:instrText xml:space="preserve"> PAGEREF _Toc146458889 \h </w:instrText>
            </w:r>
            <w:r>
              <w:rPr>
                <w:noProof/>
                <w:webHidden/>
              </w:rPr>
            </w:r>
            <w:r>
              <w:rPr>
                <w:noProof/>
                <w:webHidden/>
              </w:rPr>
              <w:fldChar w:fldCharType="separate"/>
            </w:r>
            <w:r w:rsidR="001078BB">
              <w:rPr>
                <w:noProof/>
                <w:webHidden/>
              </w:rPr>
              <w:t>26</w:t>
            </w:r>
            <w:r>
              <w:rPr>
                <w:noProof/>
                <w:webHidden/>
              </w:rPr>
              <w:fldChar w:fldCharType="end"/>
            </w:r>
          </w:hyperlink>
        </w:p>
        <w:p w14:paraId="10EEA7BA" w14:textId="53BC7512"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90" w:history="1">
            <w:r w:rsidRPr="008F56CA">
              <w:rPr>
                <w:rStyle w:val="Lienhypertexte"/>
                <w:rFonts w:cs="Arial"/>
                <w:noProof/>
              </w:rPr>
              <w:t>Evaluation de l’impact : Coût</w:t>
            </w:r>
            <w:r>
              <w:rPr>
                <w:noProof/>
                <w:webHidden/>
              </w:rPr>
              <w:tab/>
            </w:r>
            <w:r>
              <w:rPr>
                <w:noProof/>
                <w:webHidden/>
              </w:rPr>
              <w:fldChar w:fldCharType="begin"/>
            </w:r>
            <w:r>
              <w:rPr>
                <w:noProof/>
                <w:webHidden/>
              </w:rPr>
              <w:instrText xml:space="preserve"> PAGEREF _Toc146458890 \h </w:instrText>
            </w:r>
            <w:r>
              <w:rPr>
                <w:noProof/>
                <w:webHidden/>
              </w:rPr>
            </w:r>
            <w:r>
              <w:rPr>
                <w:noProof/>
                <w:webHidden/>
              </w:rPr>
              <w:fldChar w:fldCharType="separate"/>
            </w:r>
            <w:r w:rsidR="001078BB">
              <w:rPr>
                <w:noProof/>
                <w:webHidden/>
              </w:rPr>
              <w:t>26</w:t>
            </w:r>
            <w:r>
              <w:rPr>
                <w:noProof/>
                <w:webHidden/>
              </w:rPr>
              <w:fldChar w:fldCharType="end"/>
            </w:r>
          </w:hyperlink>
        </w:p>
        <w:p w14:paraId="2EA54EE8" w14:textId="6B830CAA"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91" w:history="1">
            <w:r w:rsidRPr="008F56CA">
              <w:rPr>
                <w:rStyle w:val="Lienhypertexte"/>
                <w:rFonts w:cs="Arial"/>
                <w:noProof/>
              </w:rPr>
              <w:t>Mise en place des mesures préventives</w:t>
            </w:r>
            <w:r>
              <w:rPr>
                <w:noProof/>
                <w:webHidden/>
              </w:rPr>
              <w:tab/>
            </w:r>
            <w:r>
              <w:rPr>
                <w:noProof/>
                <w:webHidden/>
              </w:rPr>
              <w:fldChar w:fldCharType="begin"/>
            </w:r>
            <w:r>
              <w:rPr>
                <w:noProof/>
                <w:webHidden/>
              </w:rPr>
              <w:instrText xml:space="preserve"> PAGEREF _Toc146458891 \h </w:instrText>
            </w:r>
            <w:r>
              <w:rPr>
                <w:noProof/>
                <w:webHidden/>
              </w:rPr>
            </w:r>
            <w:r>
              <w:rPr>
                <w:noProof/>
                <w:webHidden/>
              </w:rPr>
              <w:fldChar w:fldCharType="separate"/>
            </w:r>
            <w:r w:rsidR="001078BB">
              <w:rPr>
                <w:noProof/>
                <w:webHidden/>
              </w:rPr>
              <w:t>27</w:t>
            </w:r>
            <w:r>
              <w:rPr>
                <w:noProof/>
                <w:webHidden/>
              </w:rPr>
              <w:fldChar w:fldCharType="end"/>
            </w:r>
          </w:hyperlink>
        </w:p>
        <w:p w14:paraId="16D0E6F0" w14:textId="4BBF91AA"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892" w:history="1">
            <w:r w:rsidRPr="008F56CA">
              <w:rPr>
                <w:rStyle w:val="Lienhypertexte"/>
                <w:noProof/>
              </w:rPr>
              <w:t>Stack Technique</w:t>
            </w:r>
            <w:r>
              <w:rPr>
                <w:noProof/>
                <w:webHidden/>
              </w:rPr>
              <w:tab/>
            </w:r>
            <w:r>
              <w:rPr>
                <w:noProof/>
                <w:webHidden/>
              </w:rPr>
              <w:fldChar w:fldCharType="begin"/>
            </w:r>
            <w:r>
              <w:rPr>
                <w:noProof/>
                <w:webHidden/>
              </w:rPr>
              <w:instrText xml:space="preserve"> PAGEREF _Toc146458892 \h </w:instrText>
            </w:r>
            <w:r>
              <w:rPr>
                <w:noProof/>
                <w:webHidden/>
              </w:rPr>
            </w:r>
            <w:r>
              <w:rPr>
                <w:noProof/>
                <w:webHidden/>
              </w:rPr>
              <w:fldChar w:fldCharType="separate"/>
            </w:r>
            <w:r w:rsidR="001078BB">
              <w:rPr>
                <w:noProof/>
                <w:webHidden/>
              </w:rPr>
              <w:t>28</w:t>
            </w:r>
            <w:r>
              <w:rPr>
                <w:noProof/>
                <w:webHidden/>
              </w:rPr>
              <w:fldChar w:fldCharType="end"/>
            </w:r>
          </w:hyperlink>
        </w:p>
        <w:p w14:paraId="673831B1" w14:textId="417B40DD"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93" w:history="1">
            <w:r w:rsidRPr="008F56CA">
              <w:rPr>
                <w:rStyle w:val="Lienhypertexte"/>
                <w:noProof/>
                <w:lang w:val="en-US"/>
              </w:rPr>
              <w:t>Front-end - React + TypeScript (TSX)</w:t>
            </w:r>
            <w:r>
              <w:rPr>
                <w:noProof/>
                <w:webHidden/>
              </w:rPr>
              <w:tab/>
            </w:r>
            <w:r>
              <w:rPr>
                <w:noProof/>
                <w:webHidden/>
              </w:rPr>
              <w:fldChar w:fldCharType="begin"/>
            </w:r>
            <w:r>
              <w:rPr>
                <w:noProof/>
                <w:webHidden/>
              </w:rPr>
              <w:instrText xml:space="preserve"> PAGEREF _Toc146458893 \h </w:instrText>
            </w:r>
            <w:r>
              <w:rPr>
                <w:noProof/>
                <w:webHidden/>
              </w:rPr>
            </w:r>
            <w:r>
              <w:rPr>
                <w:noProof/>
                <w:webHidden/>
              </w:rPr>
              <w:fldChar w:fldCharType="separate"/>
            </w:r>
            <w:r w:rsidR="001078BB">
              <w:rPr>
                <w:noProof/>
                <w:webHidden/>
              </w:rPr>
              <w:t>28</w:t>
            </w:r>
            <w:r>
              <w:rPr>
                <w:noProof/>
                <w:webHidden/>
              </w:rPr>
              <w:fldChar w:fldCharType="end"/>
            </w:r>
          </w:hyperlink>
        </w:p>
        <w:p w14:paraId="71D74F74" w14:textId="7421663C"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94" w:history="1">
            <w:r w:rsidRPr="008F56CA">
              <w:rPr>
                <w:rStyle w:val="Lienhypertexte"/>
                <w:noProof/>
                <w:lang w:val="en-US"/>
              </w:rPr>
              <w:t>Back-end - Node.js + TypeScript (TSX)</w:t>
            </w:r>
            <w:r>
              <w:rPr>
                <w:noProof/>
                <w:webHidden/>
              </w:rPr>
              <w:tab/>
            </w:r>
            <w:r>
              <w:rPr>
                <w:noProof/>
                <w:webHidden/>
              </w:rPr>
              <w:fldChar w:fldCharType="begin"/>
            </w:r>
            <w:r>
              <w:rPr>
                <w:noProof/>
                <w:webHidden/>
              </w:rPr>
              <w:instrText xml:space="preserve"> PAGEREF _Toc146458894 \h </w:instrText>
            </w:r>
            <w:r>
              <w:rPr>
                <w:noProof/>
                <w:webHidden/>
              </w:rPr>
            </w:r>
            <w:r>
              <w:rPr>
                <w:noProof/>
                <w:webHidden/>
              </w:rPr>
              <w:fldChar w:fldCharType="separate"/>
            </w:r>
            <w:r w:rsidR="001078BB">
              <w:rPr>
                <w:noProof/>
                <w:webHidden/>
              </w:rPr>
              <w:t>28</w:t>
            </w:r>
            <w:r>
              <w:rPr>
                <w:noProof/>
                <w:webHidden/>
              </w:rPr>
              <w:fldChar w:fldCharType="end"/>
            </w:r>
          </w:hyperlink>
        </w:p>
        <w:p w14:paraId="6C101484" w14:textId="269E49D1"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95" w:history="1">
            <w:r w:rsidRPr="008F56CA">
              <w:rPr>
                <w:rStyle w:val="Lienhypertexte"/>
                <w:noProof/>
              </w:rPr>
              <w:t>Authentification - Clerks</w:t>
            </w:r>
            <w:r>
              <w:rPr>
                <w:noProof/>
                <w:webHidden/>
              </w:rPr>
              <w:tab/>
            </w:r>
            <w:r>
              <w:rPr>
                <w:noProof/>
                <w:webHidden/>
              </w:rPr>
              <w:fldChar w:fldCharType="begin"/>
            </w:r>
            <w:r>
              <w:rPr>
                <w:noProof/>
                <w:webHidden/>
              </w:rPr>
              <w:instrText xml:space="preserve"> PAGEREF _Toc146458895 \h </w:instrText>
            </w:r>
            <w:r>
              <w:rPr>
                <w:noProof/>
                <w:webHidden/>
              </w:rPr>
            </w:r>
            <w:r>
              <w:rPr>
                <w:noProof/>
                <w:webHidden/>
              </w:rPr>
              <w:fldChar w:fldCharType="separate"/>
            </w:r>
            <w:r w:rsidR="001078BB">
              <w:rPr>
                <w:noProof/>
                <w:webHidden/>
              </w:rPr>
              <w:t>28</w:t>
            </w:r>
            <w:r>
              <w:rPr>
                <w:noProof/>
                <w:webHidden/>
              </w:rPr>
              <w:fldChar w:fldCharType="end"/>
            </w:r>
          </w:hyperlink>
        </w:p>
        <w:p w14:paraId="3FF00410" w14:textId="282401AB"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96" w:history="1">
            <w:r w:rsidRPr="008F56CA">
              <w:rPr>
                <w:rStyle w:val="Lienhypertexte"/>
                <w:noProof/>
              </w:rPr>
              <w:t>Base de données - MongoDB</w:t>
            </w:r>
            <w:r>
              <w:rPr>
                <w:noProof/>
                <w:webHidden/>
              </w:rPr>
              <w:tab/>
            </w:r>
            <w:r>
              <w:rPr>
                <w:noProof/>
                <w:webHidden/>
              </w:rPr>
              <w:fldChar w:fldCharType="begin"/>
            </w:r>
            <w:r>
              <w:rPr>
                <w:noProof/>
                <w:webHidden/>
              </w:rPr>
              <w:instrText xml:space="preserve"> PAGEREF _Toc146458896 \h </w:instrText>
            </w:r>
            <w:r>
              <w:rPr>
                <w:noProof/>
                <w:webHidden/>
              </w:rPr>
            </w:r>
            <w:r>
              <w:rPr>
                <w:noProof/>
                <w:webHidden/>
              </w:rPr>
              <w:fldChar w:fldCharType="separate"/>
            </w:r>
            <w:r w:rsidR="001078BB">
              <w:rPr>
                <w:noProof/>
                <w:webHidden/>
              </w:rPr>
              <w:t>28</w:t>
            </w:r>
            <w:r>
              <w:rPr>
                <w:noProof/>
                <w:webHidden/>
              </w:rPr>
              <w:fldChar w:fldCharType="end"/>
            </w:r>
          </w:hyperlink>
        </w:p>
        <w:p w14:paraId="75D8BA3E" w14:textId="0506D9D9"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97" w:history="1">
            <w:r w:rsidRPr="008F56CA">
              <w:rPr>
                <w:rStyle w:val="Lienhypertexte"/>
                <w:noProof/>
              </w:rPr>
              <w:t>Contrôle de Version - Git</w:t>
            </w:r>
            <w:r>
              <w:rPr>
                <w:noProof/>
                <w:webHidden/>
              </w:rPr>
              <w:tab/>
            </w:r>
            <w:r>
              <w:rPr>
                <w:noProof/>
                <w:webHidden/>
              </w:rPr>
              <w:fldChar w:fldCharType="begin"/>
            </w:r>
            <w:r>
              <w:rPr>
                <w:noProof/>
                <w:webHidden/>
              </w:rPr>
              <w:instrText xml:space="preserve"> PAGEREF _Toc146458897 \h </w:instrText>
            </w:r>
            <w:r>
              <w:rPr>
                <w:noProof/>
                <w:webHidden/>
              </w:rPr>
            </w:r>
            <w:r>
              <w:rPr>
                <w:noProof/>
                <w:webHidden/>
              </w:rPr>
              <w:fldChar w:fldCharType="separate"/>
            </w:r>
            <w:r w:rsidR="001078BB">
              <w:rPr>
                <w:noProof/>
                <w:webHidden/>
              </w:rPr>
              <w:t>28</w:t>
            </w:r>
            <w:r>
              <w:rPr>
                <w:noProof/>
                <w:webHidden/>
              </w:rPr>
              <w:fldChar w:fldCharType="end"/>
            </w:r>
          </w:hyperlink>
        </w:p>
        <w:p w14:paraId="166DD3F6" w14:textId="16409A55"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98" w:history="1">
            <w:r w:rsidRPr="008F56CA">
              <w:rPr>
                <w:rStyle w:val="Lienhypertexte"/>
                <w:noProof/>
              </w:rPr>
              <w:t>Hébergement du Code - Bitbucket</w:t>
            </w:r>
            <w:r>
              <w:rPr>
                <w:noProof/>
                <w:webHidden/>
              </w:rPr>
              <w:tab/>
            </w:r>
            <w:r>
              <w:rPr>
                <w:noProof/>
                <w:webHidden/>
              </w:rPr>
              <w:fldChar w:fldCharType="begin"/>
            </w:r>
            <w:r>
              <w:rPr>
                <w:noProof/>
                <w:webHidden/>
              </w:rPr>
              <w:instrText xml:space="preserve"> PAGEREF _Toc146458898 \h </w:instrText>
            </w:r>
            <w:r>
              <w:rPr>
                <w:noProof/>
                <w:webHidden/>
              </w:rPr>
            </w:r>
            <w:r>
              <w:rPr>
                <w:noProof/>
                <w:webHidden/>
              </w:rPr>
              <w:fldChar w:fldCharType="separate"/>
            </w:r>
            <w:r w:rsidR="001078BB">
              <w:rPr>
                <w:noProof/>
                <w:webHidden/>
              </w:rPr>
              <w:t>28</w:t>
            </w:r>
            <w:r>
              <w:rPr>
                <w:noProof/>
                <w:webHidden/>
              </w:rPr>
              <w:fldChar w:fldCharType="end"/>
            </w:r>
          </w:hyperlink>
        </w:p>
        <w:p w14:paraId="0E694C87" w14:textId="4E8A9EE1"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899" w:history="1">
            <w:r w:rsidRPr="008F56CA">
              <w:rPr>
                <w:rStyle w:val="Lienhypertexte"/>
                <w:noProof/>
              </w:rPr>
              <w:t>Tests unitaires sur le Front-end avec Cypress:</w:t>
            </w:r>
            <w:r>
              <w:rPr>
                <w:noProof/>
                <w:webHidden/>
              </w:rPr>
              <w:tab/>
            </w:r>
            <w:r>
              <w:rPr>
                <w:noProof/>
                <w:webHidden/>
              </w:rPr>
              <w:fldChar w:fldCharType="begin"/>
            </w:r>
            <w:r>
              <w:rPr>
                <w:noProof/>
                <w:webHidden/>
              </w:rPr>
              <w:instrText xml:space="preserve"> PAGEREF _Toc146458899 \h </w:instrText>
            </w:r>
            <w:r>
              <w:rPr>
                <w:noProof/>
                <w:webHidden/>
              </w:rPr>
            </w:r>
            <w:r>
              <w:rPr>
                <w:noProof/>
                <w:webHidden/>
              </w:rPr>
              <w:fldChar w:fldCharType="separate"/>
            </w:r>
            <w:r w:rsidR="001078BB">
              <w:rPr>
                <w:noProof/>
                <w:webHidden/>
              </w:rPr>
              <w:t>29</w:t>
            </w:r>
            <w:r>
              <w:rPr>
                <w:noProof/>
                <w:webHidden/>
              </w:rPr>
              <w:fldChar w:fldCharType="end"/>
            </w:r>
          </w:hyperlink>
        </w:p>
        <w:p w14:paraId="78A98772" w14:textId="49742A67"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900" w:history="1">
            <w:r w:rsidRPr="008F56CA">
              <w:rPr>
                <w:rStyle w:val="Lienhypertexte"/>
                <w:noProof/>
              </w:rPr>
              <w:t>Tests unitaires sur le Back-End avec Mocha et Chai</w:t>
            </w:r>
            <w:r>
              <w:rPr>
                <w:noProof/>
                <w:webHidden/>
              </w:rPr>
              <w:tab/>
            </w:r>
            <w:r>
              <w:rPr>
                <w:noProof/>
                <w:webHidden/>
              </w:rPr>
              <w:fldChar w:fldCharType="begin"/>
            </w:r>
            <w:r>
              <w:rPr>
                <w:noProof/>
                <w:webHidden/>
              </w:rPr>
              <w:instrText xml:space="preserve"> PAGEREF _Toc146458900 \h </w:instrText>
            </w:r>
            <w:r>
              <w:rPr>
                <w:noProof/>
                <w:webHidden/>
              </w:rPr>
            </w:r>
            <w:r>
              <w:rPr>
                <w:noProof/>
                <w:webHidden/>
              </w:rPr>
              <w:fldChar w:fldCharType="separate"/>
            </w:r>
            <w:r w:rsidR="001078BB">
              <w:rPr>
                <w:noProof/>
                <w:webHidden/>
              </w:rPr>
              <w:t>29</w:t>
            </w:r>
            <w:r>
              <w:rPr>
                <w:noProof/>
                <w:webHidden/>
              </w:rPr>
              <w:fldChar w:fldCharType="end"/>
            </w:r>
          </w:hyperlink>
        </w:p>
        <w:p w14:paraId="1ABE074B" w14:textId="6A818AA2"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901" w:history="1">
            <w:r w:rsidRPr="008F56CA">
              <w:rPr>
                <w:rStyle w:val="Lienhypertexte"/>
                <w:noProof/>
              </w:rPr>
              <w:t>Enveloppe Budgétaire à prévoir</w:t>
            </w:r>
            <w:r>
              <w:rPr>
                <w:noProof/>
                <w:webHidden/>
              </w:rPr>
              <w:tab/>
            </w:r>
            <w:r>
              <w:rPr>
                <w:noProof/>
                <w:webHidden/>
              </w:rPr>
              <w:fldChar w:fldCharType="begin"/>
            </w:r>
            <w:r>
              <w:rPr>
                <w:noProof/>
                <w:webHidden/>
              </w:rPr>
              <w:instrText xml:space="preserve"> PAGEREF _Toc146458901 \h </w:instrText>
            </w:r>
            <w:r>
              <w:rPr>
                <w:noProof/>
                <w:webHidden/>
              </w:rPr>
            </w:r>
            <w:r>
              <w:rPr>
                <w:noProof/>
                <w:webHidden/>
              </w:rPr>
              <w:fldChar w:fldCharType="separate"/>
            </w:r>
            <w:r w:rsidR="001078BB">
              <w:rPr>
                <w:noProof/>
                <w:webHidden/>
              </w:rPr>
              <w:t>30</w:t>
            </w:r>
            <w:r>
              <w:rPr>
                <w:noProof/>
                <w:webHidden/>
              </w:rPr>
              <w:fldChar w:fldCharType="end"/>
            </w:r>
          </w:hyperlink>
        </w:p>
        <w:p w14:paraId="072A8ADC" w14:textId="346B416C"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902" w:history="1">
            <w:r w:rsidRPr="008F56CA">
              <w:rPr>
                <w:rStyle w:val="Lienhypertexte"/>
                <w:noProof/>
              </w:rPr>
              <w:t>Financement du projet</w:t>
            </w:r>
            <w:r>
              <w:rPr>
                <w:noProof/>
                <w:webHidden/>
              </w:rPr>
              <w:tab/>
            </w:r>
            <w:r>
              <w:rPr>
                <w:noProof/>
                <w:webHidden/>
              </w:rPr>
              <w:fldChar w:fldCharType="begin"/>
            </w:r>
            <w:r>
              <w:rPr>
                <w:noProof/>
                <w:webHidden/>
              </w:rPr>
              <w:instrText xml:space="preserve"> PAGEREF _Toc146458902 \h </w:instrText>
            </w:r>
            <w:r>
              <w:rPr>
                <w:noProof/>
                <w:webHidden/>
              </w:rPr>
            </w:r>
            <w:r>
              <w:rPr>
                <w:noProof/>
                <w:webHidden/>
              </w:rPr>
              <w:fldChar w:fldCharType="separate"/>
            </w:r>
            <w:r w:rsidR="001078BB">
              <w:rPr>
                <w:noProof/>
                <w:webHidden/>
              </w:rPr>
              <w:t>30</w:t>
            </w:r>
            <w:r>
              <w:rPr>
                <w:noProof/>
                <w:webHidden/>
              </w:rPr>
              <w:fldChar w:fldCharType="end"/>
            </w:r>
          </w:hyperlink>
        </w:p>
        <w:p w14:paraId="061DDFC2" w14:textId="15C3EB04"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903" w:history="1">
            <w:r w:rsidRPr="008F56CA">
              <w:rPr>
                <w:rStyle w:val="Lienhypertexte"/>
                <w:noProof/>
              </w:rPr>
              <w:t>Evolution de l’application</w:t>
            </w:r>
            <w:r>
              <w:rPr>
                <w:noProof/>
                <w:webHidden/>
              </w:rPr>
              <w:tab/>
            </w:r>
            <w:r>
              <w:rPr>
                <w:noProof/>
                <w:webHidden/>
              </w:rPr>
              <w:fldChar w:fldCharType="begin"/>
            </w:r>
            <w:r>
              <w:rPr>
                <w:noProof/>
                <w:webHidden/>
              </w:rPr>
              <w:instrText xml:space="preserve"> PAGEREF _Toc146458903 \h </w:instrText>
            </w:r>
            <w:r>
              <w:rPr>
                <w:noProof/>
                <w:webHidden/>
              </w:rPr>
            </w:r>
            <w:r>
              <w:rPr>
                <w:noProof/>
                <w:webHidden/>
              </w:rPr>
              <w:fldChar w:fldCharType="separate"/>
            </w:r>
            <w:r w:rsidR="001078BB">
              <w:rPr>
                <w:noProof/>
                <w:webHidden/>
              </w:rPr>
              <w:t>31</w:t>
            </w:r>
            <w:r>
              <w:rPr>
                <w:noProof/>
                <w:webHidden/>
              </w:rPr>
              <w:fldChar w:fldCharType="end"/>
            </w:r>
          </w:hyperlink>
        </w:p>
        <w:p w14:paraId="431DD40B" w14:textId="77F322E4"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904" w:history="1">
            <w:r w:rsidRPr="008F56CA">
              <w:rPr>
                <w:rStyle w:val="Lienhypertexte"/>
                <w:noProof/>
              </w:rPr>
              <w:t>Cours terme :</w:t>
            </w:r>
            <w:r>
              <w:rPr>
                <w:noProof/>
                <w:webHidden/>
              </w:rPr>
              <w:tab/>
            </w:r>
            <w:r>
              <w:rPr>
                <w:noProof/>
                <w:webHidden/>
              </w:rPr>
              <w:fldChar w:fldCharType="begin"/>
            </w:r>
            <w:r>
              <w:rPr>
                <w:noProof/>
                <w:webHidden/>
              </w:rPr>
              <w:instrText xml:space="preserve"> PAGEREF _Toc146458904 \h </w:instrText>
            </w:r>
            <w:r>
              <w:rPr>
                <w:noProof/>
                <w:webHidden/>
              </w:rPr>
            </w:r>
            <w:r>
              <w:rPr>
                <w:noProof/>
                <w:webHidden/>
              </w:rPr>
              <w:fldChar w:fldCharType="separate"/>
            </w:r>
            <w:r w:rsidR="001078BB">
              <w:rPr>
                <w:noProof/>
                <w:webHidden/>
              </w:rPr>
              <w:t>31</w:t>
            </w:r>
            <w:r>
              <w:rPr>
                <w:noProof/>
                <w:webHidden/>
              </w:rPr>
              <w:fldChar w:fldCharType="end"/>
            </w:r>
          </w:hyperlink>
        </w:p>
        <w:p w14:paraId="6A5C772C" w14:textId="0450BB29"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905" w:history="1">
            <w:r w:rsidRPr="008F56CA">
              <w:rPr>
                <w:rStyle w:val="Lienhypertexte"/>
                <w:noProof/>
              </w:rPr>
              <w:t>Moyen terme</w:t>
            </w:r>
            <w:r>
              <w:rPr>
                <w:noProof/>
                <w:webHidden/>
              </w:rPr>
              <w:tab/>
            </w:r>
            <w:r>
              <w:rPr>
                <w:noProof/>
                <w:webHidden/>
              </w:rPr>
              <w:fldChar w:fldCharType="begin"/>
            </w:r>
            <w:r>
              <w:rPr>
                <w:noProof/>
                <w:webHidden/>
              </w:rPr>
              <w:instrText xml:space="preserve"> PAGEREF _Toc146458905 \h </w:instrText>
            </w:r>
            <w:r>
              <w:rPr>
                <w:noProof/>
                <w:webHidden/>
              </w:rPr>
            </w:r>
            <w:r>
              <w:rPr>
                <w:noProof/>
                <w:webHidden/>
              </w:rPr>
              <w:fldChar w:fldCharType="separate"/>
            </w:r>
            <w:r w:rsidR="001078BB">
              <w:rPr>
                <w:noProof/>
                <w:webHidden/>
              </w:rPr>
              <w:t>31</w:t>
            </w:r>
            <w:r>
              <w:rPr>
                <w:noProof/>
                <w:webHidden/>
              </w:rPr>
              <w:fldChar w:fldCharType="end"/>
            </w:r>
          </w:hyperlink>
        </w:p>
        <w:p w14:paraId="7854B044" w14:textId="414FA3D8"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906" w:history="1">
            <w:r w:rsidRPr="008F56CA">
              <w:rPr>
                <w:rStyle w:val="Lienhypertexte"/>
                <w:noProof/>
              </w:rPr>
              <w:t>Long terme</w:t>
            </w:r>
            <w:r>
              <w:rPr>
                <w:noProof/>
                <w:webHidden/>
              </w:rPr>
              <w:tab/>
            </w:r>
            <w:r>
              <w:rPr>
                <w:noProof/>
                <w:webHidden/>
              </w:rPr>
              <w:fldChar w:fldCharType="begin"/>
            </w:r>
            <w:r>
              <w:rPr>
                <w:noProof/>
                <w:webHidden/>
              </w:rPr>
              <w:instrText xml:space="preserve"> PAGEREF _Toc146458906 \h </w:instrText>
            </w:r>
            <w:r>
              <w:rPr>
                <w:noProof/>
                <w:webHidden/>
              </w:rPr>
            </w:r>
            <w:r>
              <w:rPr>
                <w:noProof/>
                <w:webHidden/>
              </w:rPr>
              <w:fldChar w:fldCharType="separate"/>
            </w:r>
            <w:r w:rsidR="001078BB">
              <w:rPr>
                <w:noProof/>
                <w:webHidden/>
              </w:rPr>
              <w:t>32</w:t>
            </w:r>
            <w:r>
              <w:rPr>
                <w:noProof/>
                <w:webHidden/>
              </w:rPr>
              <w:fldChar w:fldCharType="end"/>
            </w:r>
          </w:hyperlink>
        </w:p>
        <w:p w14:paraId="63FB2660" w14:textId="623809E9" w:rsidR="00F91034" w:rsidRDefault="00F91034">
          <w:pPr>
            <w:pStyle w:val="TM1"/>
            <w:tabs>
              <w:tab w:val="right" w:leader="dot" w:pos="10648"/>
            </w:tabs>
            <w:rPr>
              <w:rFonts w:asciiTheme="minorHAnsi" w:eastAsiaTheme="minorEastAsia" w:hAnsiTheme="minorHAnsi"/>
              <w:noProof/>
              <w:kern w:val="2"/>
              <w:szCs w:val="22"/>
              <w:lang w:eastAsia="fr-FR"/>
              <w14:ligatures w14:val="standardContextual"/>
            </w:rPr>
          </w:pPr>
          <w:hyperlink w:anchor="_Toc146458907" w:history="1">
            <w:r w:rsidRPr="008F56CA">
              <w:rPr>
                <w:rStyle w:val="Lienhypertexte"/>
                <w:noProof/>
              </w:rPr>
              <w:t>Rapport du projet</w:t>
            </w:r>
            <w:r>
              <w:rPr>
                <w:noProof/>
                <w:webHidden/>
              </w:rPr>
              <w:tab/>
            </w:r>
            <w:r>
              <w:rPr>
                <w:noProof/>
                <w:webHidden/>
              </w:rPr>
              <w:fldChar w:fldCharType="begin"/>
            </w:r>
            <w:r>
              <w:rPr>
                <w:noProof/>
                <w:webHidden/>
              </w:rPr>
              <w:instrText xml:space="preserve"> PAGEREF _Toc146458907 \h </w:instrText>
            </w:r>
            <w:r>
              <w:rPr>
                <w:noProof/>
                <w:webHidden/>
              </w:rPr>
            </w:r>
            <w:r>
              <w:rPr>
                <w:noProof/>
                <w:webHidden/>
              </w:rPr>
              <w:fldChar w:fldCharType="separate"/>
            </w:r>
            <w:r w:rsidR="001078BB">
              <w:rPr>
                <w:noProof/>
                <w:webHidden/>
              </w:rPr>
              <w:t>33</w:t>
            </w:r>
            <w:r>
              <w:rPr>
                <w:noProof/>
                <w:webHidden/>
              </w:rPr>
              <w:fldChar w:fldCharType="end"/>
            </w:r>
          </w:hyperlink>
        </w:p>
        <w:p w14:paraId="34FC0C83" w14:textId="49016B84"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908" w:history="1">
            <w:r w:rsidRPr="008F56CA">
              <w:rPr>
                <w:rStyle w:val="Lienhypertexte"/>
                <w:noProof/>
              </w:rPr>
              <w:t>Présentation des outils de gestion utilisés</w:t>
            </w:r>
            <w:r>
              <w:rPr>
                <w:noProof/>
                <w:webHidden/>
              </w:rPr>
              <w:tab/>
            </w:r>
            <w:r>
              <w:rPr>
                <w:noProof/>
                <w:webHidden/>
              </w:rPr>
              <w:fldChar w:fldCharType="begin"/>
            </w:r>
            <w:r>
              <w:rPr>
                <w:noProof/>
                <w:webHidden/>
              </w:rPr>
              <w:instrText xml:space="preserve"> PAGEREF _Toc146458908 \h </w:instrText>
            </w:r>
            <w:r>
              <w:rPr>
                <w:noProof/>
                <w:webHidden/>
              </w:rPr>
            </w:r>
            <w:r>
              <w:rPr>
                <w:noProof/>
                <w:webHidden/>
              </w:rPr>
              <w:fldChar w:fldCharType="separate"/>
            </w:r>
            <w:r w:rsidR="001078BB">
              <w:rPr>
                <w:noProof/>
                <w:webHidden/>
              </w:rPr>
              <w:t>33</w:t>
            </w:r>
            <w:r>
              <w:rPr>
                <w:noProof/>
                <w:webHidden/>
              </w:rPr>
              <w:fldChar w:fldCharType="end"/>
            </w:r>
          </w:hyperlink>
        </w:p>
        <w:p w14:paraId="4478DD0C" w14:textId="02694D84"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909" w:history="1">
            <w:r w:rsidRPr="008F56CA">
              <w:rPr>
                <w:rStyle w:val="Lienhypertexte"/>
                <w:rFonts w:cs="Arial"/>
                <w:noProof/>
              </w:rPr>
              <w:t>Project</w:t>
            </w:r>
            <w:r>
              <w:rPr>
                <w:noProof/>
                <w:webHidden/>
              </w:rPr>
              <w:tab/>
            </w:r>
            <w:r>
              <w:rPr>
                <w:noProof/>
                <w:webHidden/>
              </w:rPr>
              <w:fldChar w:fldCharType="begin"/>
            </w:r>
            <w:r>
              <w:rPr>
                <w:noProof/>
                <w:webHidden/>
              </w:rPr>
              <w:instrText xml:space="preserve"> PAGEREF _Toc146458909 \h </w:instrText>
            </w:r>
            <w:r>
              <w:rPr>
                <w:noProof/>
                <w:webHidden/>
              </w:rPr>
            </w:r>
            <w:r>
              <w:rPr>
                <w:noProof/>
                <w:webHidden/>
              </w:rPr>
              <w:fldChar w:fldCharType="separate"/>
            </w:r>
            <w:r w:rsidR="001078BB">
              <w:rPr>
                <w:noProof/>
                <w:webHidden/>
              </w:rPr>
              <w:t>33</w:t>
            </w:r>
            <w:r>
              <w:rPr>
                <w:noProof/>
                <w:webHidden/>
              </w:rPr>
              <w:fldChar w:fldCharType="end"/>
            </w:r>
          </w:hyperlink>
        </w:p>
        <w:p w14:paraId="6BC4FEEE" w14:textId="5C67E082"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910" w:history="1">
            <w:r w:rsidRPr="008F56CA">
              <w:rPr>
                <w:rStyle w:val="Lienhypertexte"/>
                <w:rFonts w:cs="Arial"/>
                <w:noProof/>
              </w:rPr>
              <w:t>Atlassian</w:t>
            </w:r>
            <w:r>
              <w:rPr>
                <w:noProof/>
                <w:webHidden/>
              </w:rPr>
              <w:tab/>
            </w:r>
            <w:r>
              <w:rPr>
                <w:noProof/>
                <w:webHidden/>
              </w:rPr>
              <w:fldChar w:fldCharType="begin"/>
            </w:r>
            <w:r>
              <w:rPr>
                <w:noProof/>
                <w:webHidden/>
              </w:rPr>
              <w:instrText xml:space="preserve"> PAGEREF _Toc146458910 \h </w:instrText>
            </w:r>
            <w:r>
              <w:rPr>
                <w:noProof/>
                <w:webHidden/>
              </w:rPr>
            </w:r>
            <w:r>
              <w:rPr>
                <w:noProof/>
                <w:webHidden/>
              </w:rPr>
              <w:fldChar w:fldCharType="separate"/>
            </w:r>
            <w:r w:rsidR="001078BB">
              <w:rPr>
                <w:noProof/>
                <w:webHidden/>
              </w:rPr>
              <w:t>38</w:t>
            </w:r>
            <w:r>
              <w:rPr>
                <w:noProof/>
                <w:webHidden/>
              </w:rPr>
              <w:fldChar w:fldCharType="end"/>
            </w:r>
          </w:hyperlink>
        </w:p>
        <w:p w14:paraId="7F74EE0A" w14:textId="2004E2BB"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911" w:history="1">
            <w:r w:rsidRPr="008F56CA">
              <w:rPr>
                <w:rStyle w:val="Lienhypertexte"/>
                <w:noProof/>
              </w:rPr>
              <w:t>Méthodologie de gestion de projet</w:t>
            </w:r>
            <w:r>
              <w:rPr>
                <w:noProof/>
                <w:webHidden/>
              </w:rPr>
              <w:tab/>
            </w:r>
            <w:r>
              <w:rPr>
                <w:noProof/>
                <w:webHidden/>
              </w:rPr>
              <w:fldChar w:fldCharType="begin"/>
            </w:r>
            <w:r>
              <w:rPr>
                <w:noProof/>
                <w:webHidden/>
              </w:rPr>
              <w:instrText xml:space="preserve"> PAGEREF _Toc146458911 \h </w:instrText>
            </w:r>
            <w:r>
              <w:rPr>
                <w:noProof/>
                <w:webHidden/>
              </w:rPr>
            </w:r>
            <w:r>
              <w:rPr>
                <w:noProof/>
                <w:webHidden/>
              </w:rPr>
              <w:fldChar w:fldCharType="separate"/>
            </w:r>
            <w:r w:rsidR="001078BB">
              <w:rPr>
                <w:noProof/>
                <w:webHidden/>
              </w:rPr>
              <w:t>41</w:t>
            </w:r>
            <w:r>
              <w:rPr>
                <w:noProof/>
                <w:webHidden/>
              </w:rPr>
              <w:fldChar w:fldCharType="end"/>
            </w:r>
          </w:hyperlink>
        </w:p>
        <w:p w14:paraId="43DCDFF5" w14:textId="6243A6D9"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912" w:history="1">
            <w:r w:rsidRPr="008F56CA">
              <w:rPr>
                <w:rStyle w:val="Lienhypertexte"/>
                <w:rFonts w:cs="Arial"/>
                <w:noProof/>
              </w:rPr>
              <w:t>La méthode en cascade + Kanban</w:t>
            </w:r>
            <w:r>
              <w:rPr>
                <w:noProof/>
                <w:webHidden/>
              </w:rPr>
              <w:tab/>
            </w:r>
            <w:r>
              <w:rPr>
                <w:noProof/>
                <w:webHidden/>
              </w:rPr>
              <w:fldChar w:fldCharType="begin"/>
            </w:r>
            <w:r>
              <w:rPr>
                <w:noProof/>
                <w:webHidden/>
              </w:rPr>
              <w:instrText xml:space="preserve"> PAGEREF _Toc146458912 \h </w:instrText>
            </w:r>
            <w:r>
              <w:rPr>
                <w:noProof/>
                <w:webHidden/>
              </w:rPr>
            </w:r>
            <w:r>
              <w:rPr>
                <w:noProof/>
                <w:webHidden/>
              </w:rPr>
              <w:fldChar w:fldCharType="separate"/>
            </w:r>
            <w:r w:rsidR="001078BB">
              <w:rPr>
                <w:noProof/>
                <w:webHidden/>
              </w:rPr>
              <w:t>41</w:t>
            </w:r>
            <w:r>
              <w:rPr>
                <w:noProof/>
                <w:webHidden/>
              </w:rPr>
              <w:fldChar w:fldCharType="end"/>
            </w:r>
          </w:hyperlink>
        </w:p>
        <w:p w14:paraId="0B888A41" w14:textId="2B7FFA4B"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913" w:history="1">
            <w:r w:rsidRPr="008F56CA">
              <w:rPr>
                <w:rStyle w:val="Lienhypertexte"/>
                <w:rFonts w:cs="Arial"/>
                <w:noProof/>
              </w:rPr>
              <w:t>Architecture de l’application</w:t>
            </w:r>
            <w:r>
              <w:rPr>
                <w:noProof/>
                <w:webHidden/>
              </w:rPr>
              <w:tab/>
            </w:r>
            <w:r>
              <w:rPr>
                <w:noProof/>
                <w:webHidden/>
              </w:rPr>
              <w:fldChar w:fldCharType="begin"/>
            </w:r>
            <w:r>
              <w:rPr>
                <w:noProof/>
                <w:webHidden/>
              </w:rPr>
              <w:instrText xml:space="preserve"> PAGEREF _Toc146458913 \h </w:instrText>
            </w:r>
            <w:r>
              <w:rPr>
                <w:noProof/>
                <w:webHidden/>
              </w:rPr>
            </w:r>
            <w:r>
              <w:rPr>
                <w:noProof/>
                <w:webHidden/>
              </w:rPr>
              <w:fldChar w:fldCharType="separate"/>
            </w:r>
            <w:r w:rsidR="001078BB">
              <w:rPr>
                <w:noProof/>
                <w:webHidden/>
              </w:rPr>
              <w:t>42</w:t>
            </w:r>
            <w:r>
              <w:rPr>
                <w:noProof/>
                <w:webHidden/>
              </w:rPr>
              <w:fldChar w:fldCharType="end"/>
            </w:r>
          </w:hyperlink>
        </w:p>
        <w:p w14:paraId="102CA7B3" w14:textId="2C6DA384"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914" w:history="1">
            <w:r w:rsidRPr="008F56CA">
              <w:rPr>
                <w:rStyle w:val="Lienhypertexte"/>
                <w:rFonts w:cs="Arial"/>
                <w:noProof/>
              </w:rPr>
              <w:t>Architecture FrontOffice</w:t>
            </w:r>
            <w:r>
              <w:rPr>
                <w:noProof/>
                <w:webHidden/>
              </w:rPr>
              <w:tab/>
            </w:r>
            <w:r>
              <w:rPr>
                <w:noProof/>
                <w:webHidden/>
              </w:rPr>
              <w:fldChar w:fldCharType="begin"/>
            </w:r>
            <w:r>
              <w:rPr>
                <w:noProof/>
                <w:webHidden/>
              </w:rPr>
              <w:instrText xml:space="preserve"> PAGEREF _Toc146458914 \h </w:instrText>
            </w:r>
            <w:r>
              <w:rPr>
                <w:noProof/>
                <w:webHidden/>
              </w:rPr>
            </w:r>
            <w:r>
              <w:rPr>
                <w:noProof/>
                <w:webHidden/>
              </w:rPr>
              <w:fldChar w:fldCharType="separate"/>
            </w:r>
            <w:r w:rsidR="001078BB">
              <w:rPr>
                <w:noProof/>
                <w:webHidden/>
              </w:rPr>
              <w:t>42</w:t>
            </w:r>
            <w:r>
              <w:rPr>
                <w:noProof/>
                <w:webHidden/>
              </w:rPr>
              <w:fldChar w:fldCharType="end"/>
            </w:r>
          </w:hyperlink>
        </w:p>
        <w:p w14:paraId="1C2A2777" w14:textId="3A2A6587"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915" w:history="1">
            <w:r w:rsidRPr="008F56CA">
              <w:rPr>
                <w:rStyle w:val="Lienhypertexte"/>
                <w:noProof/>
              </w:rPr>
              <w:t>Architecture de l’authentification</w:t>
            </w:r>
            <w:r>
              <w:rPr>
                <w:noProof/>
                <w:webHidden/>
              </w:rPr>
              <w:tab/>
            </w:r>
            <w:r>
              <w:rPr>
                <w:noProof/>
                <w:webHidden/>
              </w:rPr>
              <w:fldChar w:fldCharType="begin"/>
            </w:r>
            <w:r>
              <w:rPr>
                <w:noProof/>
                <w:webHidden/>
              </w:rPr>
              <w:instrText xml:space="preserve"> PAGEREF _Toc146458915 \h </w:instrText>
            </w:r>
            <w:r>
              <w:rPr>
                <w:noProof/>
                <w:webHidden/>
              </w:rPr>
            </w:r>
            <w:r>
              <w:rPr>
                <w:noProof/>
                <w:webHidden/>
              </w:rPr>
              <w:fldChar w:fldCharType="separate"/>
            </w:r>
            <w:r w:rsidR="001078BB">
              <w:rPr>
                <w:noProof/>
                <w:webHidden/>
              </w:rPr>
              <w:t>44</w:t>
            </w:r>
            <w:r>
              <w:rPr>
                <w:noProof/>
                <w:webHidden/>
              </w:rPr>
              <w:fldChar w:fldCharType="end"/>
            </w:r>
          </w:hyperlink>
        </w:p>
        <w:p w14:paraId="1838C4DE" w14:textId="31BA8423"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916" w:history="1">
            <w:r w:rsidRPr="008F56CA">
              <w:rPr>
                <w:rStyle w:val="Lienhypertexte"/>
                <w:rFonts w:cs="Arial"/>
                <w:noProof/>
              </w:rPr>
              <w:t>Architecture Back-end</w:t>
            </w:r>
            <w:r>
              <w:rPr>
                <w:noProof/>
                <w:webHidden/>
              </w:rPr>
              <w:tab/>
            </w:r>
            <w:r>
              <w:rPr>
                <w:noProof/>
                <w:webHidden/>
              </w:rPr>
              <w:fldChar w:fldCharType="begin"/>
            </w:r>
            <w:r>
              <w:rPr>
                <w:noProof/>
                <w:webHidden/>
              </w:rPr>
              <w:instrText xml:space="preserve"> PAGEREF _Toc146458916 \h </w:instrText>
            </w:r>
            <w:r>
              <w:rPr>
                <w:noProof/>
                <w:webHidden/>
              </w:rPr>
            </w:r>
            <w:r>
              <w:rPr>
                <w:noProof/>
                <w:webHidden/>
              </w:rPr>
              <w:fldChar w:fldCharType="separate"/>
            </w:r>
            <w:r w:rsidR="001078BB">
              <w:rPr>
                <w:noProof/>
                <w:webHidden/>
              </w:rPr>
              <w:t>46</w:t>
            </w:r>
            <w:r>
              <w:rPr>
                <w:noProof/>
                <w:webHidden/>
              </w:rPr>
              <w:fldChar w:fldCharType="end"/>
            </w:r>
          </w:hyperlink>
        </w:p>
        <w:p w14:paraId="54E53ACF" w14:textId="59E883BE"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917" w:history="1">
            <w:r w:rsidRPr="008F56CA">
              <w:rPr>
                <w:rStyle w:val="Lienhypertexte"/>
                <w:noProof/>
              </w:rPr>
              <w:t>Base de données</w:t>
            </w:r>
            <w:r>
              <w:rPr>
                <w:noProof/>
                <w:webHidden/>
              </w:rPr>
              <w:tab/>
            </w:r>
            <w:r>
              <w:rPr>
                <w:noProof/>
                <w:webHidden/>
              </w:rPr>
              <w:fldChar w:fldCharType="begin"/>
            </w:r>
            <w:r>
              <w:rPr>
                <w:noProof/>
                <w:webHidden/>
              </w:rPr>
              <w:instrText xml:space="preserve"> PAGEREF _Toc146458917 \h </w:instrText>
            </w:r>
            <w:r>
              <w:rPr>
                <w:noProof/>
                <w:webHidden/>
              </w:rPr>
            </w:r>
            <w:r>
              <w:rPr>
                <w:noProof/>
                <w:webHidden/>
              </w:rPr>
              <w:fldChar w:fldCharType="separate"/>
            </w:r>
            <w:r w:rsidR="001078BB">
              <w:rPr>
                <w:noProof/>
                <w:webHidden/>
              </w:rPr>
              <w:t>47</w:t>
            </w:r>
            <w:r>
              <w:rPr>
                <w:noProof/>
                <w:webHidden/>
              </w:rPr>
              <w:fldChar w:fldCharType="end"/>
            </w:r>
          </w:hyperlink>
        </w:p>
        <w:p w14:paraId="790DFFF2" w14:textId="18BF53AB"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918" w:history="1">
            <w:r w:rsidRPr="008F56CA">
              <w:rPr>
                <w:rStyle w:val="Lienhypertexte"/>
                <w:noProof/>
              </w:rPr>
              <w:t>Mise en place des tests unitaires Backend et FrontEnd</w:t>
            </w:r>
            <w:r>
              <w:rPr>
                <w:noProof/>
                <w:webHidden/>
              </w:rPr>
              <w:tab/>
            </w:r>
            <w:r>
              <w:rPr>
                <w:noProof/>
                <w:webHidden/>
              </w:rPr>
              <w:fldChar w:fldCharType="begin"/>
            </w:r>
            <w:r>
              <w:rPr>
                <w:noProof/>
                <w:webHidden/>
              </w:rPr>
              <w:instrText xml:space="preserve"> PAGEREF _Toc146458918 \h </w:instrText>
            </w:r>
            <w:r>
              <w:rPr>
                <w:noProof/>
                <w:webHidden/>
              </w:rPr>
            </w:r>
            <w:r>
              <w:rPr>
                <w:noProof/>
                <w:webHidden/>
              </w:rPr>
              <w:fldChar w:fldCharType="separate"/>
            </w:r>
            <w:r w:rsidR="001078BB">
              <w:rPr>
                <w:noProof/>
                <w:webHidden/>
              </w:rPr>
              <w:t>48</w:t>
            </w:r>
            <w:r>
              <w:rPr>
                <w:noProof/>
                <w:webHidden/>
              </w:rPr>
              <w:fldChar w:fldCharType="end"/>
            </w:r>
          </w:hyperlink>
        </w:p>
        <w:p w14:paraId="2920E492" w14:textId="436296F2" w:rsidR="00F91034" w:rsidRDefault="00F91034">
          <w:pPr>
            <w:pStyle w:val="TM2"/>
            <w:tabs>
              <w:tab w:val="right" w:leader="dot" w:pos="10648"/>
            </w:tabs>
            <w:rPr>
              <w:rFonts w:asciiTheme="minorHAnsi" w:eastAsiaTheme="minorEastAsia" w:hAnsiTheme="minorHAnsi"/>
              <w:noProof/>
              <w:kern w:val="2"/>
              <w:szCs w:val="22"/>
              <w:lang w:eastAsia="fr-FR"/>
              <w14:ligatures w14:val="standardContextual"/>
            </w:rPr>
          </w:pPr>
          <w:hyperlink w:anchor="_Toc146458919" w:history="1">
            <w:r w:rsidRPr="008F56CA">
              <w:rPr>
                <w:rStyle w:val="Lienhypertexte"/>
                <w:noProof/>
              </w:rPr>
              <w:t>Mise en place de l’hébergement</w:t>
            </w:r>
            <w:r>
              <w:rPr>
                <w:noProof/>
                <w:webHidden/>
              </w:rPr>
              <w:tab/>
            </w:r>
            <w:r>
              <w:rPr>
                <w:noProof/>
                <w:webHidden/>
              </w:rPr>
              <w:fldChar w:fldCharType="begin"/>
            </w:r>
            <w:r>
              <w:rPr>
                <w:noProof/>
                <w:webHidden/>
              </w:rPr>
              <w:instrText xml:space="preserve"> PAGEREF _Toc146458919 \h </w:instrText>
            </w:r>
            <w:r>
              <w:rPr>
                <w:noProof/>
                <w:webHidden/>
              </w:rPr>
            </w:r>
            <w:r>
              <w:rPr>
                <w:noProof/>
                <w:webHidden/>
              </w:rPr>
              <w:fldChar w:fldCharType="separate"/>
            </w:r>
            <w:r w:rsidR="001078BB">
              <w:rPr>
                <w:noProof/>
                <w:webHidden/>
              </w:rPr>
              <w:t>50</w:t>
            </w:r>
            <w:r>
              <w:rPr>
                <w:noProof/>
                <w:webHidden/>
              </w:rPr>
              <w:fldChar w:fldCharType="end"/>
            </w:r>
          </w:hyperlink>
        </w:p>
        <w:p w14:paraId="6DED800A" w14:textId="5FD71F68"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920" w:history="1">
            <w:r w:rsidRPr="008F56CA">
              <w:rPr>
                <w:rStyle w:val="Lienhypertexte"/>
                <w:noProof/>
              </w:rPr>
              <w:t>Hébergement Web</w:t>
            </w:r>
            <w:r>
              <w:rPr>
                <w:noProof/>
                <w:webHidden/>
              </w:rPr>
              <w:tab/>
            </w:r>
            <w:r>
              <w:rPr>
                <w:noProof/>
                <w:webHidden/>
              </w:rPr>
              <w:fldChar w:fldCharType="begin"/>
            </w:r>
            <w:r>
              <w:rPr>
                <w:noProof/>
                <w:webHidden/>
              </w:rPr>
              <w:instrText xml:space="preserve"> PAGEREF _Toc146458920 \h </w:instrText>
            </w:r>
            <w:r>
              <w:rPr>
                <w:noProof/>
                <w:webHidden/>
              </w:rPr>
            </w:r>
            <w:r>
              <w:rPr>
                <w:noProof/>
                <w:webHidden/>
              </w:rPr>
              <w:fldChar w:fldCharType="separate"/>
            </w:r>
            <w:r w:rsidR="001078BB">
              <w:rPr>
                <w:noProof/>
                <w:webHidden/>
              </w:rPr>
              <w:t>50</w:t>
            </w:r>
            <w:r>
              <w:rPr>
                <w:noProof/>
                <w:webHidden/>
              </w:rPr>
              <w:fldChar w:fldCharType="end"/>
            </w:r>
          </w:hyperlink>
        </w:p>
        <w:p w14:paraId="4B55F904" w14:textId="625DF12B" w:rsidR="00F91034" w:rsidRDefault="00F91034">
          <w:pPr>
            <w:pStyle w:val="TM3"/>
            <w:tabs>
              <w:tab w:val="right" w:leader="dot" w:pos="10648"/>
            </w:tabs>
            <w:rPr>
              <w:rFonts w:asciiTheme="minorHAnsi" w:eastAsiaTheme="minorEastAsia" w:hAnsiTheme="minorHAnsi"/>
              <w:noProof/>
              <w:kern w:val="2"/>
              <w:szCs w:val="22"/>
              <w:lang w:eastAsia="fr-FR"/>
              <w14:ligatures w14:val="standardContextual"/>
            </w:rPr>
          </w:pPr>
          <w:hyperlink w:anchor="_Toc146458921" w:history="1">
            <w:r w:rsidRPr="008F56CA">
              <w:rPr>
                <w:rStyle w:val="Lienhypertexte"/>
                <w:noProof/>
              </w:rPr>
              <w:t>Hébergement de l’API</w:t>
            </w:r>
            <w:r>
              <w:rPr>
                <w:noProof/>
                <w:webHidden/>
              </w:rPr>
              <w:tab/>
            </w:r>
            <w:r>
              <w:rPr>
                <w:noProof/>
                <w:webHidden/>
              </w:rPr>
              <w:fldChar w:fldCharType="begin"/>
            </w:r>
            <w:r>
              <w:rPr>
                <w:noProof/>
                <w:webHidden/>
              </w:rPr>
              <w:instrText xml:space="preserve"> PAGEREF _Toc146458921 \h </w:instrText>
            </w:r>
            <w:r>
              <w:rPr>
                <w:noProof/>
                <w:webHidden/>
              </w:rPr>
            </w:r>
            <w:r>
              <w:rPr>
                <w:noProof/>
                <w:webHidden/>
              </w:rPr>
              <w:fldChar w:fldCharType="separate"/>
            </w:r>
            <w:r w:rsidR="001078BB">
              <w:rPr>
                <w:noProof/>
                <w:webHidden/>
              </w:rPr>
              <w:t>51</w:t>
            </w:r>
            <w:r>
              <w:rPr>
                <w:noProof/>
                <w:webHidden/>
              </w:rPr>
              <w:fldChar w:fldCharType="end"/>
            </w:r>
          </w:hyperlink>
        </w:p>
        <w:p w14:paraId="3F0107C8" w14:textId="3C3EF22F" w:rsidR="000C4ED1" w:rsidRPr="00C40658" w:rsidRDefault="003A2761" w:rsidP="00CF28A6">
          <w:pPr>
            <w:spacing w:line="276" w:lineRule="auto"/>
            <w:jc w:val="both"/>
            <w:rPr>
              <w:rFonts w:cs="Arial"/>
            </w:rPr>
          </w:pPr>
          <w:r w:rsidRPr="00C40658">
            <w:rPr>
              <w:rFonts w:cs="Arial"/>
              <w:b/>
              <w:bCs/>
            </w:rPr>
            <w:fldChar w:fldCharType="end"/>
          </w:r>
        </w:p>
      </w:sdtContent>
    </w:sdt>
    <w:p w14:paraId="52EA38C0" w14:textId="77777777" w:rsidR="00DA66CD" w:rsidRDefault="00DA66CD" w:rsidP="00CF28A6">
      <w:pPr>
        <w:spacing w:line="276" w:lineRule="auto"/>
        <w:jc w:val="both"/>
        <w:rPr>
          <w:rFonts w:eastAsiaTheme="majorEastAsia" w:cs="Arial"/>
          <w:sz w:val="40"/>
          <w:szCs w:val="32"/>
        </w:rPr>
      </w:pPr>
      <w:bookmarkStart w:id="0" w:name="_3yph89rmlwhn" w:colFirst="0" w:colLast="0"/>
      <w:bookmarkEnd w:id="0"/>
      <w:r>
        <w:br w:type="page"/>
      </w:r>
    </w:p>
    <w:p w14:paraId="74A22E02" w14:textId="66C29C11" w:rsidR="00E920EF" w:rsidRPr="00F8570E" w:rsidRDefault="00E920EF" w:rsidP="00CF28A6">
      <w:pPr>
        <w:pStyle w:val="Titre1"/>
        <w:spacing w:line="276" w:lineRule="auto"/>
        <w:jc w:val="both"/>
      </w:pPr>
      <w:bookmarkStart w:id="1" w:name="_Toc146458859"/>
      <w:r w:rsidRPr="00F8570E">
        <w:lastRenderedPageBreak/>
        <w:t>Cahier des charges du projet QRCoffee</w:t>
      </w:r>
      <w:bookmarkEnd w:id="1"/>
    </w:p>
    <w:p w14:paraId="7E290737" w14:textId="77777777" w:rsidR="00E920EF" w:rsidRPr="00C40658" w:rsidRDefault="00E920EF" w:rsidP="00CF28A6">
      <w:pPr>
        <w:spacing w:line="276" w:lineRule="auto"/>
        <w:jc w:val="both"/>
        <w:rPr>
          <w:rFonts w:cs="Arial"/>
        </w:rPr>
      </w:pPr>
    </w:p>
    <w:p w14:paraId="2E05A2AF" w14:textId="25832452" w:rsidR="00B02588" w:rsidRPr="00F8570E" w:rsidRDefault="00B02588" w:rsidP="00CF28A6">
      <w:pPr>
        <w:pStyle w:val="Titre2"/>
        <w:spacing w:line="276" w:lineRule="auto"/>
        <w:jc w:val="both"/>
      </w:pPr>
      <w:bookmarkStart w:id="2" w:name="_Toc146458860"/>
      <w:r w:rsidRPr="00F8570E">
        <w:t>Origine du projet</w:t>
      </w:r>
      <w:bookmarkEnd w:id="2"/>
    </w:p>
    <w:p w14:paraId="4C7C0760" w14:textId="2110DA21" w:rsidR="00B02588" w:rsidRPr="00C40658" w:rsidRDefault="00466FB6" w:rsidP="00CF28A6">
      <w:pPr>
        <w:spacing w:line="276" w:lineRule="auto"/>
        <w:jc w:val="both"/>
        <w:rPr>
          <w:rFonts w:cs="Arial"/>
        </w:rPr>
      </w:pPr>
      <w:r w:rsidRPr="00C40658">
        <w:rPr>
          <w:rFonts w:cs="Arial"/>
        </w:rPr>
        <w:t>Le monde se digitalise. De plus en plus d’entreprise et de particulier</w:t>
      </w:r>
      <w:r w:rsidR="002F6DBB" w:rsidRPr="00C40658">
        <w:rPr>
          <w:rFonts w:cs="Arial"/>
        </w:rPr>
        <w:t>s</w:t>
      </w:r>
      <w:r w:rsidRPr="00C40658">
        <w:rPr>
          <w:rFonts w:cs="Arial"/>
        </w:rPr>
        <w:t xml:space="preserve"> cherchent à faire le lien entre des supports de communication physique et digitaux de manière totalement intuitif.</w:t>
      </w:r>
    </w:p>
    <w:p w14:paraId="6A2BB67D" w14:textId="2A04CB01" w:rsidR="00466FB6" w:rsidRPr="00C40658" w:rsidRDefault="00466FB6" w:rsidP="00CF28A6">
      <w:pPr>
        <w:spacing w:line="276" w:lineRule="auto"/>
        <w:jc w:val="both"/>
        <w:rPr>
          <w:rFonts w:cs="Arial"/>
        </w:rPr>
      </w:pPr>
    </w:p>
    <w:p w14:paraId="14ECA6EE" w14:textId="23B71E6D" w:rsidR="00466FB6" w:rsidRPr="00C40658" w:rsidRDefault="00466FB6" w:rsidP="00CF28A6">
      <w:pPr>
        <w:spacing w:line="276" w:lineRule="auto"/>
        <w:jc w:val="both"/>
        <w:rPr>
          <w:rFonts w:cs="Arial"/>
        </w:rPr>
      </w:pPr>
      <w:r w:rsidRPr="00C40658">
        <w:rPr>
          <w:rFonts w:cs="Arial"/>
        </w:rPr>
        <w:t>QRCoffe</w:t>
      </w:r>
      <w:r w:rsidR="00220D5C">
        <w:rPr>
          <w:rFonts w:cs="Arial"/>
        </w:rPr>
        <w:t>e</w:t>
      </w:r>
      <w:r w:rsidRPr="00C40658">
        <w:rPr>
          <w:rFonts w:cs="Arial"/>
        </w:rPr>
        <w:t xml:space="preserve"> est une jeune start-up composée de 3 futur</w:t>
      </w:r>
      <w:r w:rsidR="002F6DBB" w:rsidRPr="00C40658">
        <w:rPr>
          <w:rFonts w:cs="Arial"/>
        </w:rPr>
        <w:t>s</w:t>
      </w:r>
      <w:r w:rsidRPr="00C40658">
        <w:rPr>
          <w:rFonts w:cs="Arial"/>
        </w:rPr>
        <w:t xml:space="preserve"> experts SI spécialisés en développement WEB.</w:t>
      </w:r>
    </w:p>
    <w:p w14:paraId="05E1DF05" w14:textId="45356EE0" w:rsidR="00466FB6" w:rsidRPr="00C40658" w:rsidRDefault="00466FB6" w:rsidP="00CF28A6">
      <w:pPr>
        <w:spacing w:line="276" w:lineRule="auto"/>
        <w:jc w:val="both"/>
        <w:rPr>
          <w:rFonts w:cs="Arial"/>
        </w:rPr>
      </w:pPr>
    </w:p>
    <w:p w14:paraId="2DEB59B9" w14:textId="0EA8C113" w:rsidR="00466FB6" w:rsidRPr="00C40658" w:rsidRDefault="00466FB6" w:rsidP="00CF28A6">
      <w:pPr>
        <w:spacing w:line="276" w:lineRule="auto"/>
        <w:jc w:val="both"/>
        <w:rPr>
          <w:rFonts w:cs="Arial"/>
        </w:rPr>
      </w:pPr>
      <w:r w:rsidRPr="00C40658">
        <w:rPr>
          <w:rFonts w:cs="Arial"/>
        </w:rPr>
        <w:t>Implantés à Lyon depuis 2022, nous proposons un service tout en un de génération de QRCode, destinés aux particulier</w:t>
      </w:r>
      <w:r w:rsidR="002F6DBB" w:rsidRPr="00C40658">
        <w:rPr>
          <w:rFonts w:cs="Arial"/>
        </w:rPr>
        <w:t>s</w:t>
      </w:r>
      <w:r w:rsidRPr="00C40658">
        <w:rPr>
          <w:rFonts w:cs="Arial"/>
        </w:rPr>
        <w:t xml:space="preserve"> et</w:t>
      </w:r>
      <w:r w:rsidR="002F6DBB" w:rsidRPr="00C40658">
        <w:rPr>
          <w:rFonts w:cs="Arial"/>
        </w:rPr>
        <w:t xml:space="preserve"> aux</w:t>
      </w:r>
      <w:r w:rsidRPr="00C40658">
        <w:rPr>
          <w:rFonts w:cs="Arial"/>
        </w:rPr>
        <w:t xml:space="preserve"> professionnels.</w:t>
      </w:r>
    </w:p>
    <w:p w14:paraId="443000F7" w14:textId="00A1E5E4" w:rsidR="00466FB6" w:rsidRPr="00C40658" w:rsidRDefault="00466FB6" w:rsidP="00CF28A6">
      <w:pPr>
        <w:spacing w:line="276" w:lineRule="auto"/>
        <w:jc w:val="both"/>
        <w:rPr>
          <w:rFonts w:cs="Arial"/>
        </w:rPr>
      </w:pPr>
    </w:p>
    <w:p w14:paraId="5DFD0D5B" w14:textId="6F3FDA1F" w:rsidR="00466FB6" w:rsidRPr="00C40658" w:rsidRDefault="00466FB6" w:rsidP="00CF28A6">
      <w:pPr>
        <w:spacing w:line="276" w:lineRule="auto"/>
        <w:jc w:val="both"/>
        <w:rPr>
          <w:rFonts w:cs="Arial"/>
        </w:rPr>
      </w:pPr>
      <w:r w:rsidRPr="00C40658">
        <w:rPr>
          <w:rFonts w:cs="Arial"/>
        </w:rPr>
        <w:t>Notre but est de permettre à nos client</w:t>
      </w:r>
      <w:r w:rsidR="004F5496" w:rsidRPr="00C40658">
        <w:rPr>
          <w:rFonts w:cs="Arial"/>
        </w:rPr>
        <w:t>s</w:t>
      </w:r>
      <w:r w:rsidRPr="00C40658">
        <w:rPr>
          <w:rFonts w:cs="Arial"/>
        </w:rPr>
        <w:t xml:space="preserve"> de génér</w:t>
      </w:r>
      <w:r w:rsidR="002F6DBB" w:rsidRPr="00C40658">
        <w:rPr>
          <w:rFonts w:cs="Arial"/>
        </w:rPr>
        <w:t>er</w:t>
      </w:r>
      <w:r w:rsidRPr="00C40658">
        <w:rPr>
          <w:rFonts w:cs="Arial"/>
        </w:rPr>
        <w:t xml:space="preserve"> des </w:t>
      </w:r>
      <w:r w:rsidR="00554C1E" w:rsidRPr="00C40658">
        <w:rPr>
          <w:rFonts w:cs="Arial"/>
        </w:rPr>
        <w:t>QRCode</w:t>
      </w:r>
      <w:r w:rsidR="00554C1E">
        <w:rPr>
          <w:rFonts w:cs="Arial"/>
        </w:rPr>
        <w:t>s</w:t>
      </w:r>
      <w:r w:rsidRPr="00C40658">
        <w:rPr>
          <w:rFonts w:cs="Arial"/>
        </w:rPr>
        <w:t xml:space="preserve"> statiques et dynamiques afin qu’ils puissent selon </w:t>
      </w:r>
      <w:r w:rsidR="004F5496" w:rsidRPr="00C40658">
        <w:rPr>
          <w:rFonts w:cs="Arial"/>
        </w:rPr>
        <w:t>leur besoin</w:t>
      </w:r>
      <w:r w:rsidRPr="00C40658">
        <w:rPr>
          <w:rFonts w:cs="Arial"/>
        </w:rPr>
        <w:t xml:space="preserve"> d’afficher un contenu </w:t>
      </w:r>
      <w:r w:rsidR="004F5496" w:rsidRPr="00C40658">
        <w:rPr>
          <w:rFonts w:cs="Arial"/>
        </w:rPr>
        <w:t>rapidement.</w:t>
      </w:r>
    </w:p>
    <w:p w14:paraId="4B74847B" w14:textId="500B3853" w:rsidR="004F5496" w:rsidRPr="00C40658" w:rsidRDefault="004F5496" w:rsidP="00CF28A6">
      <w:pPr>
        <w:spacing w:line="276" w:lineRule="auto"/>
        <w:jc w:val="both"/>
        <w:rPr>
          <w:rFonts w:cs="Arial"/>
        </w:rPr>
      </w:pPr>
    </w:p>
    <w:p w14:paraId="597CB998" w14:textId="736B5CBC" w:rsidR="004F5496" w:rsidRPr="00C40658" w:rsidRDefault="004F5496" w:rsidP="00CF28A6">
      <w:pPr>
        <w:spacing w:line="276" w:lineRule="auto"/>
        <w:jc w:val="both"/>
        <w:rPr>
          <w:rFonts w:cs="Arial"/>
        </w:rPr>
      </w:pPr>
      <w:r w:rsidRPr="00C40658">
        <w:rPr>
          <w:rFonts w:cs="Arial"/>
        </w:rPr>
        <w:t>Ce projet vise à faciliter le partage des données de nos clients et de proposer un service tout en un.</w:t>
      </w:r>
    </w:p>
    <w:p w14:paraId="45B7FD21" w14:textId="77777777" w:rsidR="00B02588" w:rsidRPr="00C40658" w:rsidRDefault="00B02588" w:rsidP="00CF28A6">
      <w:pPr>
        <w:spacing w:line="276" w:lineRule="auto"/>
        <w:jc w:val="both"/>
        <w:rPr>
          <w:rFonts w:cs="Arial"/>
        </w:rPr>
      </w:pPr>
    </w:p>
    <w:p w14:paraId="0B44B310" w14:textId="77777777" w:rsidR="00B02588" w:rsidRPr="00F8570E" w:rsidRDefault="00B02588" w:rsidP="00CF28A6">
      <w:pPr>
        <w:pStyle w:val="Titre2"/>
        <w:spacing w:line="276" w:lineRule="auto"/>
        <w:jc w:val="both"/>
      </w:pPr>
      <w:bookmarkStart w:id="3" w:name="_7sa5yjlzpor7" w:colFirst="0" w:colLast="0"/>
      <w:bookmarkStart w:id="4" w:name="_Toc146458861"/>
      <w:bookmarkEnd w:id="3"/>
      <w:r w:rsidRPr="00F8570E">
        <w:t>Expression du besoin</w:t>
      </w:r>
      <w:bookmarkEnd w:id="4"/>
    </w:p>
    <w:p w14:paraId="3A23D41D" w14:textId="1D7C0E90" w:rsidR="004F5496" w:rsidRPr="00C40658" w:rsidRDefault="00B02588" w:rsidP="00CF28A6">
      <w:pPr>
        <w:spacing w:line="276" w:lineRule="auto"/>
        <w:jc w:val="both"/>
        <w:rPr>
          <w:rFonts w:cs="Arial"/>
        </w:rPr>
      </w:pPr>
      <w:r w:rsidRPr="00C40658">
        <w:rPr>
          <w:rFonts w:cs="Arial"/>
        </w:rPr>
        <w:t>Les professionnels (privé, libéraux) ont tous besoin d’une visibilité sur le web</w:t>
      </w:r>
      <w:r w:rsidR="004F5496" w:rsidRPr="00C40658">
        <w:rPr>
          <w:rFonts w:cs="Arial"/>
        </w:rPr>
        <w:t xml:space="preserve"> afin de toucher un maximum de prospects.</w:t>
      </w:r>
    </w:p>
    <w:p w14:paraId="3B477C36" w14:textId="4074EB8C" w:rsidR="004F5496" w:rsidRPr="00C40658" w:rsidRDefault="004F5496" w:rsidP="00CF28A6">
      <w:pPr>
        <w:spacing w:line="276" w:lineRule="auto"/>
        <w:jc w:val="both"/>
        <w:rPr>
          <w:rFonts w:cs="Arial"/>
        </w:rPr>
      </w:pPr>
    </w:p>
    <w:p w14:paraId="607D4215" w14:textId="4CA6B616" w:rsidR="004F5496" w:rsidRPr="00C40658" w:rsidRDefault="004F5496" w:rsidP="00CF28A6">
      <w:pPr>
        <w:spacing w:line="276" w:lineRule="auto"/>
        <w:jc w:val="both"/>
        <w:rPr>
          <w:rFonts w:cs="Arial"/>
        </w:rPr>
      </w:pPr>
      <w:r w:rsidRPr="00C40658">
        <w:rPr>
          <w:rFonts w:cs="Arial"/>
        </w:rPr>
        <w:t xml:space="preserve">Les particuliers ont besoin de pouvoir accéder à des données rapidement </w:t>
      </w:r>
      <w:r w:rsidR="00B15E62" w:rsidRPr="00C40658">
        <w:rPr>
          <w:rFonts w:cs="Arial"/>
        </w:rPr>
        <w:t>comme</w:t>
      </w:r>
      <w:r w:rsidRPr="00C40658">
        <w:rPr>
          <w:rFonts w:cs="Arial"/>
        </w:rPr>
        <w:t xml:space="preserve"> un code Wifi, un numéro de téléphone, un document et bien d’autre</w:t>
      </w:r>
      <w:r w:rsidR="00B15E62" w:rsidRPr="00C40658">
        <w:rPr>
          <w:rFonts w:cs="Arial"/>
        </w:rPr>
        <w:t>s</w:t>
      </w:r>
      <w:r w:rsidRPr="00C40658">
        <w:rPr>
          <w:rFonts w:cs="Arial"/>
        </w:rPr>
        <w:t>.</w:t>
      </w:r>
    </w:p>
    <w:p w14:paraId="77DCA0CB" w14:textId="661176D1" w:rsidR="004F5496" w:rsidRPr="00C40658" w:rsidRDefault="004F5496" w:rsidP="00CF28A6">
      <w:pPr>
        <w:spacing w:line="276" w:lineRule="auto"/>
        <w:jc w:val="both"/>
        <w:rPr>
          <w:rFonts w:cs="Arial"/>
        </w:rPr>
      </w:pPr>
    </w:p>
    <w:p w14:paraId="47081F7E" w14:textId="0AC105D6" w:rsidR="004F5496" w:rsidRPr="00C40658" w:rsidRDefault="004F5496" w:rsidP="00CF28A6">
      <w:pPr>
        <w:spacing w:line="276" w:lineRule="auto"/>
        <w:jc w:val="both"/>
        <w:rPr>
          <w:rFonts w:cs="Arial"/>
        </w:rPr>
      </w:pPr>
      <w:r w:rsidRPr="00C40658">
        <w:rPr>
          <w:rFonts w:cs="Arial"/>
        </w:rPr>
        <w:t>Le problème est que l’accès à ces données sont souvent long.</w:t>
      </w:r>
    </w:p>
    <w:p w14:paraId="54284692" w14:textId="28282C36" w:rsidR="004F5496" w:rsidRPr="00C40658" w:rsidRDefault="004F5496" w:rsidP="00CF28A6">
      <w:pPr>
        <w:spacing w:line="276" w:lineRule="auto"/>
        <w:jc w:val="both"/>
        <w:rPr>
          <w:rFonts w:cs="Arial"/>
        </w:rPr>
      </w:pPr>
    </w:p>
    <w:p w14:paraId="40C8BAC9" w14:textId="00AFC8D4" w:rsidR="004F5496" w:rsidRPr="00C40658" w:rsidRDefault="004F5496" w:rsidP="00CF28A6">
      <w:pPr>
        <w:spacing w:line="276" w:lineRule="auto"/>
        <w:jc w:val="both"/>
        <w:rPr>
          <w:rFonts w:cs="Arial"/>
        </w:rPr>
      </w:pPr>
      <w:r w:rsidRPr="00C40658">
        <w:rPr>
          <w:rFonts w:cs="Arial"/>
        </w:rPr>
        <w:t>Afin de remédier à cela, nous proposons une application Web permettant la génération de QRCode afin d’accéder à la donnée souhaitée en quelque</w:t>
      </w:r>
      <w:r w:rsidR="00D660CD" w:rsidRPr="00C40658">
        <w:rPr>
          <w:rFonts w:cs="Arial"/>
        </w:rPr>
        <w:t>s</w:t>
      </w:r>
      <w:r w:rsidRPr="00C40658">
        <w:rPr>
          <w:rFonts w:cs="Arial"/>
        </w:rPr>
        <w:t xml:space="preserve"> seconde</w:t>
      </w:r>
      <w:r w:rsidR="00D660CD" w:rsidRPr="00C40658">
        <w:rPr>
          <w:rFonts w:cs="Arial"/>
        </w:rPr>
        <w:t>s</w:t>
      </w:r>
      <w:r w:rsidRPr="00C40658">
        <w:rPr>
          <w:rFonts w:cs="Arial"/>
        </w:rPr>
        <w:t>. Il faudra pour cela que l’utilisateur scan</w:t>
      </w:r>
      <w:r w:rsidR="00D660CD" w:rsidRPr="00C40658">
        <w:rPr>
          <w:rFonts w:cs="Arial"/>
        </w:rPr>
        <w:t>ne</w:t>
      </w:r>
      <w:r w:rsidRPr="00C40658">
        <w:rPr>
          <w:rFonts w:cs="Arial"/>
        </w:rPr>
        <w:t xml:space="preserve"> le QRCode. </w:t>
      </w:r>
      <w:r w:rsidR="00B02588" w:rsidRPr="00C40658">
        <w:rPr>
          <w:rFonts w:cs="Arial"/>
        </w:rPr>
        <w:t xml:space="preserve"> </w:t>
      </w:r>
    </w:p>
    <w:p w14:paraId="74B4F4FE" w14:textId="77777777" w:rsidR="004F5496" w:rsidRPr="00C40658" w:rsidRDefault="004F5496" w:rsidP="00CF28A6">
      <w:pPr>
        <w:spacing w:line="276" w:lineRule="auto"/>
        <w:jc w:val="both"/>
        <w:rPr>
          <w:rFonts w:cs="Arial"/>
        </w:rPr>
      </w:pPr>
    </w:p>
    <w:p w14:paraId="4B6FE7E8" w14:textId="2A546C49" w:rsidR="00B02588" w:rsidRPr="00F8570E" w:rsidRDefault="00B02588" w:rsidP="00CF28A6">
      <w:pPr>
        <w:pStyle w:val="Titre2"/>
        <w:spacing w:line="276" w:lineRule="auto"/>
        <w:jc w:val="both"/>
      </w:pPr>
      <w:bookmarkStart w:id="5" w:name="_927ed1jbwif5" w:colFirst="0" w:colLast="0"/>
      <w:bookmarkStart w:id="6" w:name="_Toc146458862"/>
      <w:bookmarkEnd w:id="5"/>
      <w:r w:rsidRPr="00F8570E">
        <w:t>Présentation du projet</w:t>
      </w:r>
      <w:bookmarkEnd w:id="6"/>
    </w:p>
    <w:p w14:paraId="1F209A6E" w14:textId="00AD7F15" w:rsidR="00B02588" w:rsidRPr="00C40658" w:rsidRDefault="00D84627" w:rsidP="00CF28A6">
      <w:pPr>
        <w:spacing w:line="276" w:lineRule="auto"/>
        <w:jc w:val="both"/>
        <w:rPr>
          <w:rFonts w:cs="Arial"/>
        </w:rPr>
      </w:pPr>
      <w:r w:rsidRPr="00C40658">
        <w:rPr>
          <w:rFonts w:cs="Arial"/>
        </w:rPr>
        <w:t>Notre objectif principal est de satisfaire le client. Pour cela, nous lui proposons d</w:t>
      </w:r>
      <w:r w:rsidR="00B02588" w:rsidRPr="00C40658">
        <w:rPr>
          <w:rFonts w:cs="Arial"/>
        </w:rPr>
        <w:t xml:space="preserve">ans un premier temps, </w:t>
      </w:r>
      <w:r w:rsidRPr="00C40658">
        <w:rPr>
          <w:rFonts w:cs="Arial"/>
        </w:rPr>
        <w:t>une génération de QRCode statique customisable afin de résoudre la problématique de l’obtention de données rapidement.</w:t>
      </w:r>
    </w:p>
    <w:p w14:paraId="24B6BDFA" w14:textId="77777777" w:rsidR="004F5496" w:rsidRPr="00C40658" w:rsidRDefault="004F5496" w:rsidP="00CF28A6">
      <w:pPr>
        <w:spacing w:line="276" w:lineRule="auto"/>
        <w:jc w:val="both"/>
        <w:rPr>
          <w:rFonts w:cs="Arial"/>
        </w:rPr>
      </w:pPr>
    </w:p>
    <w:p w14:paraId="07C0EA9A" w14:textId="30BAA6FE" w:rsidR="00D84627" w:rsidRPr="00C40658" w:rsidRDefault="00B02588" w:rsidP="00CF28A6">
      <w:pPr>
        <w:spacing w:line="276" w:lineRule="auto"/>
        <w:jc w:val="both"/>
        <w:rPr>
          <w:rFonts w:cs="Arial"/>
        </w:rPr>
      </w:pPr>
      <w:r w:rsidRPr="00C40658">
        <w:rPr>
          <w:rFonts w:cs="Arial"/>
        </w:rPr>
        <w:t xml:space="preserve">Dans un second temps, nous </w:t>
      </w:r>
      <w:r w:rsidR="00D84627" w:rsidRPr="00C40658">
        <w:rPr>
          <w:rFonts w:cs="Arial"/>
        </w:rPr>
        <w:t>offrons</w:t>
      </w:r>
      <w:r w:rsidRPr="00C40658">
        <w:rPr>
          <w:rFonts w:cs="Arial"/>
        </w:rPr>
        <w:t xml:space="preserve"> la possibilité via une offre premium,</w:t>
      </w:r>
      <w:r w:rsidR="00D84627" w:rsidRPr="00C40658">
        <w:rPr>
          <w:rFonts w:cs="Arial"/>
        </w:rPr>
        <w:t xml:space="preserve"> la génération d’un QRCode dynamique. Cela permet au client d’obtenir un ensemble de rapport permettant le suivi de son QRCode.</w:t>
      </w:r>
    </w:p>
    <w:p w14:paraId="06AB21D6" w14:textId="77777777" w:rsidR="00D84627" w:rsidRPr="00C40658" w:rsidRDefault="00D84627" w:rsidP="00CF28A6">
      <w:pPr>
        <w:spacing w:line="276" w:lineRule="auto"/>
        <w:jc w:val="both"/>
        <w:rPr>
          <w:rFonts w:cs="Arial"/>
        </w:rPr>
      </w:pPr>
    </w:p>
    <w:p w14:paraId="40D13E0F" w14:textId="6476DD2A" w:rsidR="00B02588" w:rsidRPr="00C40658" w:rsidRDefault="00D84627" w:rsidP="00CF28A6">
      <w:pPr>
        <w:spacing w:line="276" w:lineRule="auto"/>
        <w:jc w:val="both"/>
        <w:rPr>
          <w:rFonts w:cs="Arial"/>
        </w:rPr>
      </w:pPr>
      <w:r w:rsidRPr="00C40658">
        <w:rPr>
          <w:rFonts w:cs="Arial"/>
        </w:rPr>
        <w:t>Ces rapports présentent les données suivantes :</w:t>
      </w:r>
    </w:p>
    <w:p w14:paraId="0EAF4713" w14:textId="0898B9C6" w:rsidR="00D84627" w:rsidRPr="00C40658" w:rsidRDefault="00D84627" w:rsidP="00CF28A6">
      <w:pPr>
        <w:spacing w:line="276" w:lineRule="auto"/>
        <w:jc w:val="both"/>
        <w:rPr>
          <w:rFonts w:cs="Arial"/>
        </w:rPr>
      </w:pPr>
      <w:r w:rsidRPr="00C40658">
        <w:rPr>
          <w:rFonts w:cs="Arial"/>
        </w:rPr>
        <w:t>Le nombre de lecture</w:t>
      </w:r>
    </w:p>
    <w:p w14:paraId="52256179" w14:textId="10D5D27D" w:rsidR="00D84627" w:rsidRPr="00C40658" w:rsidRDefault="00D84627" w:rsidP="00CF28A6">
      <w:pPr>
        <w:spacing w:line="276" w:lineRule="auto"/>
        <w:jc w:val="both"/>
        <w:rPr>
          <w:rFonts w:cs="Arial"/>
        </w:rPr>
      </w:pPr>
      <w:r w:rsidRPr="00C40658">
        <w:rPr>
          <w:rFonts w:cs="Arial"/>
        </w:rPr>
        <w:t>La position géographique de l’utilisateur</w:t>
      </w:r>
    </w:p>
    <w:p w14:paraId="75F8B80F" w14:textId="1FD97A23" w:rsidR="00D84627" w:rsidRPr="00C40658" w:rsidRDefault="00D84627" w:rsidP="00CF28A6">
      <w:pPr>
        <w:spacing w:line="276" w:lineRule="auto"/>
        <w:jc w:val="both"/>
        <w:rPr>
          <w:rFonts w:cs="Arial"/>
        </w:rPr>
      </w:pPr>
      <w:r w:rsidRPr="00C40658">
        <w:rPr>
          <w:rFonts w:cs="Arial"/>
        </w:rPr>
        <w:t>Par quel objet le QRCode a-t-il été lu (téléphone, tablette…)</w:t>
      </w:r>
    </w:p>
    <w:p w14:paraId="752F4D8E" w14:textId="190F4282" w:rsidR="00D84627" w:rsidRPr="00C40658" w:rsidRDefault="00D84627" w:rsidP="00CF28A6">
      <w:pPr>
        <w:spacing w:line="276" w:lineRule="auto"/>
        <w:jc w:val="both"/>
        <w:rPr>
          <w:rFonts w:cs="Arial"/>
        </w:rPr>
      </w:pPr>
      <w:r w:rsidRPr="00C40658">
        <w:rPr>
          <w:rFonts w:cs="Arial"/>
        </w:rPr>
        <w:t>L’heure à laquelle le QRCode a-t-il été lu</w:t>
      </w:r>
    </w:p>
    <w:p w14:paraId="79773B6E" w14:textId="249C4FA3" w:rsidR="00D84627" w:rsidRPr="00C40658" w:rsidRDefault="00D84627" w:rsidP="00CF28A6">
      <w:pPr>
        <w:spacing w:line="276" w:lineRule="auto"/>
        <w:jc w:val="both"/>
        <w:rPr>
          <w:rFonts w:cs="Arial"/>
        </w:rPr>
      </w:pPr>
    </w:p>
    <w:p w14:paraId="46202E9B" w14:textId="421AB640" w:rsidR="00E920EF" w:rsidRDefault="00D84627" w:rsidP="00CF28A6">
      <w:pPr>
        <w:spacing w:line="276" w:lineRule="auto"/>
        <w:jc w:val="both"/>
        <w:rPr>
          <w:rFonts w:cs="Arial"/>
        </w:rPr>
      </w:pPr>
      <w:r w:rsidRPr="00C40658">
        <w:rPr>
          <w:rFonts w:cs="Arial"/>
        </w:rPr>
        <w:t>Enfin, notre application Web se doit d’être simple d’utilisation notamment grâce à une interface clair</w:t>
      </w:r>
      <w:r w:rsidR="00D660CD" w:rsidRPr="00C40658">
        <w:rPr>
          <w:rFonts w:cs="Arial"/>
        </w:rPr>
        <w:t>e</w:t>
      </w:r>
      <w:r w:rsidRPr="00C40658">
        <w:rPr>
          <w:rFonts w:cs="Arial"/>
        </w:rPr>
        <w:t>, épuré</w:t>
      </w:r>
      <w:r w:rsidR="00D660CD" w:rsidRPr="00C40658">
        <w:rPr>
          <w:rFonts w:cs="Arial"/>
        </w:rPr>
        <w:t>e</w:t>
      </w:r>
      <w:r w:rsidRPr="00C40658">
        <w:rPr>
          <w:rFonts w:cs="Arial"/>
        </w:rPr>
        <w:t xml:space="preserve"> et lisible sur n’importe quel support.</w:t>
      </w:r>
      <w:bookmarkStart w:id="7" w:name="_jg8e7ed2wi34" w:colFirst="0" w:colLast="0"/>
      <w:bookmarkEnd w:id="7"/>
    </w:p>
    <w:p w14:paraId="15CE9C48" w14:textId="13314272" w:rsidR="002C683B" w:rsidRDefault="002C683B" w:rsidP="00CF28A6">
      <w:pPr>
        <w:spacing w:line="276" w:lineRule="auto"/>
        <w:jc w:val="both"/>
        <w:rPr>
          <w:rFonts w:cs="Arial"/>
        </w:rPr>
      </w:pPr>
    </w:p>
    <w:p w14:paraId="63CEBADF" w14:textId="77777777" w:rsidR="002C683B" w:rsidRDefault="002C683B" w:rsidP="00CF28A6">
      <w:pPr>
        <w:spacing w:line="276" w:lineRule="auto"/>
        <w:jc w:val="both"/>
        <w:rPr>
          <w:rFonts w:cs="Arial"/>
        </w:rPr>
      </w:pPr>
    </w:p>
    <w:p w14:paraId="38D77683" w14:textId="329803B4" w:rsidR="002C683B" w:rsidRDefault="002C683B" w:rsidP="00CF28A6">
      <w:pPr>
        <w:pStyle w:val="Titre2"/>
        <w:spacing w:line="276" w:lineRule="auto"/>
        <w:jc w:val="both"/>
      </w:pPr>
      <w:bookmarkStart w:id="8" w:name="_Toc146458863"/>
      <w:r>
        <w:lastRenderedPageBreak/>
        <w:t>Charte Graphique</w:t>
      </w:r>
      <w:bookmarkEnd w:id="8"/>
      <w:r>
        <w:t xml:space="preserve"> </w:t>
      </w:r>
    </w:p>
    <w:p w14:paraId="0CD2EF41" w14:textId="619522EE" w:rsidR="002C683B" w:rsidRDefault="002C683B" w:rsidP="00CF28A6">
      <w:pPr>
        <w:spacing w:line="276" w:lineRule="auto"/>
        <w:jc w:val="both"/>
      </w:pPr>
    </w:p>
    <w:p w14:paraId="0212578B" w14:textId="77777777" w:rsidR="0036449B" w:rsidRDefault="0036449B" w:rsidP="00CF28A6">
      <w:pPr>
        <w:spacing w:line="276" w:lineRule="auto"/>
        <w:jc w:val="both"/>
      </w:pPr>
      <w:r w:rsidRPr="0036449B">
        <w:t>Pour mener à bien notre projet, il est essentiel de concevoir une charte graphique.</w:t>
      </w:r>
    </w:p>
    <w:p w14:paraId="4825D8F9" w14:textId="14B523F3" w:rsidR="0036449B" w:rsidRDefault="0036449B" w:rsidP="00CF28A6">
      <w:pPr>
        <w:spacing w:line="276" w:lineRule="auto"/>
        <w:jc w:val="both"/>
      </w:pPr>
      <w:r w:rsidRPr="0036449B">
        <w:t xml:space="preserve"> Elle permet de structurer les idées quant à l'apparence de notre application web, en établissant des règles précises concernant les couleurs, typographies et formes à utiliser. Ainsi, nous garantissons une expérience utilisateur homogène et intuitive.</w:t>
      </w:r>
    </w:p>
    <w:p w14:paraId="0430DA74" w14:textId="77777777" w:rsidR="0036449B" w:rsidRPr="0036449B" w:rsidRDefault="0036449B" w:rsidP="00CF28A6">
      <w:pPr>
        <w:spacing w:line="276" w:lineRule="auto"/>
        <w:jc w:val="both"/>
      </w:pPr>
    </w:p>
    <w:p w14:paraId="6E96FD65" w14:textId="77777777" w:rsidR="0036449B" w:rsidRDefault="0036449B" w:rsidP="00CF28A6">
      <w:pPr>
        <w:spacing w:line="276" w:lineRule="auto"/>
        <w:jc w:val="both"/>
      </w:pPr>
      <w:r w:rsidRPr="0036449B">
        <w:t>La charte graphique contribue également à créer une identité visuelle propre à notre projet.</w:t>
      </w:r>
    </w:p>
    <w:p w14:paraId="2EAFC5A2" w14:textId="77777777" w:rsidR="0036449B" w:rsidRDefault="0036449B" w:rsidP="00CF28A6">
      <w:pPr>
        <w:spacing w:line="276" w:lineRule="auto"/>
        <w:jc w:val="both"/>
      </w:pPr>
      <w:r w:rsidRPr="0036449B">
        <w:t xml:space="preserve"> En choisissant des couleurs et des formes spécifiques, nous renforçons notre image de marque et nous démarquons de la concurrence.</w:t>
      </w:r>
    </w:p>
    <w:p w14:paraId="6F019841" w14:textId="283DAAB9" w:rsidR="0036449B" w:rsidRDefault="0036449B" w:rsidP="00CF28A6">
      <w:pPr>
        <w:spacing w:line="276" w:lineRule="auto"/>
        <w:jc w:val="both"/>
      </w:pPr>
      <w:r w:rsidRPr="0036449B">
        <w:t xml:space="preserve"> Les choix esthétiques que nous faisons reflètent nos objectifs et notre vision, et permettent de communiquer efficacement ces idées à notre public.</w:t>
      </w:r>
    </w:p>
    <w:p w14:paraId="60CB5100" w14:textId="77777777" w:rsidR="0036449B" w:rsidRPr="0036449B" w:rsidRDefault="0036449B" w:rsidP="00CF28A6">
      <w:pPr>
        <w:spacing w:line="276" w:lineRule="auto"/>
        <w:jc w:val="both"/>
      </w:pPr>
    </w:p>
    <w:p w14:paraId="2B3AE09D" w14:textId="72EF4603" w:rsidR="0036449B" w:rsidRDefault="0036449B" w:rsidP="00CF28A6">
      <w:pPr>
        <w:spacing w:line="276" w:lineRule="auto"/>
        <w:jc w:val="both"/>
      </w:pPr>
      <w:r w:rsidRPr="0036449B">
        <w:t>Enfin, la charte graphique transmet les valeurs et la philosophie de notre projet à travers le design. Elle est donc un outil essentiel pour communiquer nos idées à notre public.</w:t>
      </w:r>
    </w:p>
    <w:p w14:paraId="605DD933" w14:textId="77777777" w:rsidR="0036449B" w:rsidRPr="0036449B" w:rsidRDefault="0036449B" w:rsidP="00CF28A6">
      <w:pPr>
        <w:spacing w:line="276" w:lineRule="auto"/>
        <w:jc w:val="both"/>
      </w:pPr>
    </w:p>
    <w:p w14:paraId="0CC7A933" w14:textId="37BA6BCF" w:rsidR="0036449B" w:rsidRDefault="0036449B" w:rsidP="00CF28A6">
      <w:pPr>
        <w:spacing w:line="276" w:lineRule="auto"/>
        <w:jc w:val="both"/>
      </w:pPr>
      <w:r w:rsidRPr="0036449B">
        <w:t>En somme, la création d'une charte graphique pour notre projet est indispensable pour assurer une expérience utilisateur homogène et intuitive, pour renforcer notre image de marque, et pour communiquer efficacement nos valeurs et notre vision à travers le design.</w:t>
      </w:r>
    </w:p>
    <w:p w14:paraId="533712CD" w14:textId="77777777" w:rsidR="005D3DAE" w:rsidRDefault="005D3DAE" w:rsidP="00CF28A6">
      <w:pPr>
        <w:spacing w:line="276" w:lineRule="auto"/>
        <w:jc w:val="both"/>
      </w:pPr>
    </w:p>
    <w:p w14:paraId="35803478" w14:textId="35784B93" w:rsidR="005D3DAE" w:rsidRDefault="005D3DAE" w:rsidP="00CF28A6">
      <w:pPr>
        <w:pStyle w:val="Titre3"/>
        <w:spacing w:line="276" w:lineRule="auto"/>
        <w:jc w:val="both"/>
      </w:pPr>
      <w:bookmarkStart w:id="9" w:name="_Toc146458864"/>
      <w:r>
        <w:t>Nos couleurs</w:t>
      </w:r>
      <w:bookmarkEnd w:id="9"/>
    </w:p>
    <w:p w14:paraId="56FC09C7" w14:textId="70C87143" w:rsidR="005D3DAE" w:rsidRPr="005D3DAE" w:rsidRDefault="005D3DAE" w:rsidP="00CF28A6">
      <w:pPr>
        <w:spacing w:line="276" w:lineRule="auto"/>
        <w:jc w:val="both"/>
      </w:pPr>
      <w:r>
        <w:rPr>
          <w:noProof/>
        </w:rPr>
        <w:drawing>
          <wp:anchor distT="0" distB="0" distL="114300" distR="114300" simplePos="0" relativeHeight="251710464" behindDoc="0" locked="0" layoutInCell="1" allowOverlap="1" wp14:anchorId="378C2451" wp14:editId="10D55C9A">
            <wp:simplePos x="0" y="0"/>
            <wp:positionH relativeFrom="page">
              <wp:posOffset>238125</wp:posOffset>
            </wp:positionH>
            <wp:positionV relativeFrom="paragraph">
              <wp:posOffset>29845</wp:posOffset>
            </wp:positionV>
            <wp:extent cx="4385945" cy="4371975"/>
            <wp:effectExtent l="0" t="0" r="0" b="0"/>
            <wp:wrapSquare wrapText="bothSides"/>
            <wp:docPr id="17011019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01964" name=""/>
                    <pic:cNvPicPr/>
                  </pic:nvPicPr>
                  <pic:blipFill>
                    <a:blip r:embed="rId12">
                      <a:extLst>
                        <a:ext uri="{28A0092B-C50C-407E-A947-70E740481C1C}">
                          <a14:useLocalDpi xmlns:a14="http://schemas.microsoft.com/office/drawing/2010/main" val="0"/>
                        </a:ext>
                      </a:extLst>
                    </a:blip>
                    <a:stretch>
                      <a:fillRect/>
                    </a:stretch>
                  </pic:blipFill>
                  <pic:spPr>
                    <a:xfrm>
                      <a:off x="0" y="0"/>
                      <a:ext cx="4385945" cy="4371975"/>
                    </a:xfrm>
                    <a:prstGeom prst="rect">
                      <a:avLst/>
                    </a:prstGeom>
                  </pic:spPr>
                </pic:pic>
              </a:graphicData>
            </a:graphic>
          </wp:anchor>
        </w:drawing>
      </w:r>
    </w:p>
    <w:p w14:paraId="35C44181" w14:textId="77777777" w:rsidR="005D3DAE" w:rsidRPr="005D3DAE" w:rsidRDefault="005D3DAE" w:rsidP="00CF28A6">
      <w:pPr>
        <w:spacing w:line="276" w:lineRule="auto"/>
        <w:jc w:val="both"/>
        <w:rPr>
          <w:b/>
          <w:bCs/>
        </w:rPr>
      </w:pPr>
      <w:r w:rsidRPr="005D3DAE">
        <w:rPr>
          <w:b/>
          <w:bCs/>
        </w:rPr>
        <w:t>Jaune (#FFD791) :</w:t>
      </w:r>
    </w:p>
    <w:p w14:paraId="07055AF4" w14:textId="539E67A9" w:rsidR="005D3DAE" w:rsidRDefault="005D3DAE" w:rsidP="00CF28A6">
      <w:pPr>
        <w:spacing w:line="276" w:lineRule="auto"/>
        <w:jc w:val="both"/>
      </w:pPr>
      <w:r w:rsidRPr="005D3DAE">
        <w:t xml:space="preserve"> </w:t>
      </w:r>
      <w:r>
        <w:t>C</w:t>
      </w:r>
      <w:r w:rsidRPr="005D3DAE">
        <w:t xml:space="preserve">ette nuance de jaune est chaleureuse, énergique et optimiste. </w:t>
      </w:r>
    </w:p>
    <w:p w14:paraId="66EBA322" w14:textId="77777777" w:rsidR="005D3DAE" w:rsidRDefault="005D3DAE" w:rsidP="00CF28A6">
      <w:pPr>
        <w:spacing w:line="276" w:lineRule="auto"/>
        <w:jc w:val="both"/>
      </w:pPr>
    </w:p>
    <w:p w14:paraId="78D658AB" w14:textId="63691E4A" w:rsidR="005D3DAE" w:rsidRDefault="005D3DAE" w:rsidP="00CF28A6">
      <w:pPr>
        <w:spacing w:line="276" w:lineRule="auto"/>
        <w:jc w:val="both"/>
      </w:pPr>
      <w:r w:rsidRPr="005D3DAE">
        <w:t>En utilisant cette couleur</w:t>
      </w:r>
      <w:r>
        <w:t>, nous</w:t>
      </w:r>
      <w:r w:rsidRPr="005D3DAE">
        <w:t xml:space="preserve"> </w:t>
      </w:r>
      <w:r>
        <w:t xml:space="preserve">mettons en place </w:t>
      </w:r>
      <w:r w:rsidRPr="005D3DAE">
        <w:t>une ambiance accueillante et joyeuse</w:t>
      </w:r>
      <w:r>
        <w:t>.</w:t>
      </w:r>
      <w:r w:rsidRPr="005D3DAE">
        <w:t xml:space="preserve"> </w:t>
      </w:r>
    </w:p>
    <w:p w14:paraId="16095325" w14:textId="77777777" w:rsidR="005D3DAE" w:rsidRDefault="005D3DAE" w:rsidP="00CF28A6">
      <w:pPr>
        <w:spacing w:line="276" w:lineRule="auto"/>
        <w:jc w:val="both"/>
      </w:pPr>
    </w:p>
    <w:p w14:paraId="428A74DE" w14:textId="7321F58F" w:rsidR="005D3DAE" w:rsidRDefault="005D3DAE" w:rsidP="00CF28A6">
      <w:pPr>
        <w:spacing w:line="276" w:lineRule="auto"/>
        <w:jc w:val="both"/>
      </w:pPr>
      <w:r w:rsidRPr="005D3DAE">
        <w:t>Le jaune vif peut également attirer l'attention des utilisateurs et mettre en valeur certains éléments importants de votre application web.</w:t>
      </w:r>
    </w:p>
    <w:p w14:paraId="103466BE" w14:textId="5B941615" w:rsidR="005D3DAE" w:rsidRPr="005D3DAE" w:rsidRDefault="005D3DAE" w:rsidP="00CF28A6">
      <w:pPr>
        <w:spacing w:line="276" w:lineRule="auto"/>
        <w:jc w:val="both"/>
      </w:pPr>
    </w:p>
    <w:p w14:paraId="1690C360" w14:textId="77777777" w:rsidR="005D3DAE" w:rsidRDefault="005D3DAE" w:rsidP="00CF28A6">
      <w:pPr>
        <w:spacing w:line="276" w:lineRule="auto"/>
        <w:jc w:val="both"/>
      </w:pPr>
      <w:r w:rsidRPr="005D3DAE">
        <w:rPr>
          <w:b/>
          <w:bCs/>
        </w:rPr>
        <w:t>Marron (#413620) :</w:t>
      </w:r>
      <w:r w:rsidRPr="005D3DAE">
        <w:t xml:space="preserve"> </w:t>
      </w:r>
    </w:p>
    <w:p w14:paraId="0F6AB523" w14:textId="77777777" w:rsidR="005D3DAE" w:rsidRDefault="005D3DAE" w:rsidP="00CF28A6">
      <w:pPr>
        <w:spacing w:line="276" w:lineRule="auto"/>
        <w:jc w:val="both"/>
      </w:pPr>
    </w:p>
    <w:p w14:paraId="497CFF14" w14:textId="77777777" w:rsidR="005D3DAE" w:rsidRDefault="005D3DAE" w:rsidP="00CF28A6">
      <w:pPr>
        <w:spacing w:line="276" w:lineRule="auto"/>
        <w:jc w:val="both"/>
      </w:pPr>
      <w:r w:rsidRPr="005D3DAE">
        <w:t xml:space="preserve">Cette nuance de marron est riche et profonde, ce qui apporter une touche d'élégance et de sophistication à </w:t>
      </w:r>
      <w:r>
        <w:t xml:space="preserve">notre </w:t>
      </w:r>
      <w:r w:rsidRPr="005D3DAE">
        <w:t>design.</w:t>
      </w:r>
    </w:p>
    <w:p w14:paraId="54B249E8" w14:textId="0D836303" w:rsidR="005D3DAE" w:rsidRPr="005D3DAE" w:rsidRDefault="005D3DAE" w:rsidP="00CF28A6">
      <w:pPr>
        <w:spacing w:line="276" w:lineRule="auto"/>
        <w:jc w:val="both"/>
      </w:pPr>
      <w:r w:rsidRPr="005D3DAE">
        <w:t xml:space="preserve">Le marron est également associé à la stabilité, à la sécurité et à la nature, ce qui peut contribuer à renforcer l'image de fiabilité et de confiance de </w:t>
      </w:r>
      <w:r>
        <w:t>notre</w:t>
      </w:r>
      <w:r w:rsidRPr="005D3DAE">
        <w:t xml:space="preserve"> start-up.</w:t>
      </w:r>
    </w:p>
    <w:p w14:paraId="42643CA1" w14:textId="77777777" w:rsidR="005D3DAE" w:rsidRDefault="005D3DAE" w:rsidP="00CF28A6">
      <w:pPr>
        <w:spacing w:line="276" w:lineRule="auto"/>
        <w:jc w:val="both"/>
      </w:pPr>
    </w:p>
    <w:p w14:paraId="5D90610B" w14:textId="77777777" w:rsidR="005D3DAE" w:rsidRDefault="005D3DAE" w:rsidP="00CF28A6">
      <w:pPr>
        <w:spacing w:line="276" w:lineRule="auto"/>
        <w:jc w:val="both"/>
      </w:pPr>
    </w:p>
    <w:p w14:paraId="03F94745" w14:textId="77777777" w:rsidR="005D3DAE" w:rsidRDefault="005D3DAE" w:rsidP="00CF28A6">
      <w:pPr>
        <w:spacing w:line="276" w:lineRule="auto"/>
        <w:jc w:val="both"/>
      </w:pPr>
    </w:p>
    <w:p w14:paraId="5907F857" w14:textId="77777777" w:rsidR="005D3DAE" w:rsidRDefault="005D3DAE" w:rsidP="00CF28A6">
      <w:pPr>
        <w:spacing w:line="276" w:lineRule="auto"/>
        <w:jc w:val="both"/>
        <w:rPr>
          <w:b/>
          <w:bCs/>
        </w:rPr>
      </w:pPr>
      <w:r w:rsidRPr="005D3DAE">
        <w:rPr>
          <w:b/>
          <w:bCs/>
        </w:rPr>
        <w:t>Gris (#CDD1DE) :</w:t>
      </w:r>
    </w:p>
    <w:p w14:paraId="3AE36F19" w14:textId="2E989B71" w:rsidR="00952EFA" w:rsidRDefault="00756131" w:rsidP="00CF28A6">
      <w:pPr>
        <w:spacing w:line="276" w:lineRule="auto"/>
        <w:jc w:val="both"/>
      </w:pPr>
      <w:r w:rsidRPr="00C40658">
        <w:rPr>
          <w:rFonts w:eastAsiaTheme="minorEastAsia" w:cs="Arial"/>
          <w:noProof/>
          <w:szCs w:val="22"/>
          <w:lang w:eastAsia="fr-FR"/>
        </w:rPr>
        <w:drawing>
          <wp:anchor distT="0" distB="0" distL="114300" distR="114300" simplePos="0" relativeHeight="251720704" behindDoc="0" locked="0" layoutInCell="1" allowOverlap="1" wp14:anchorId="534F720D" wp14:editId="2F900D54">
            <wp:simplePos x="0" y="0"/>
            <wp:positionH relativeFrom="page">
              <wp:align>left</wp:align>
            </wp:positionH>
            <wp:positionV relativeFrom="paragraph">
              <wp:posOffset>401567</wp:posOffset>
            </wp:positionV>
            <wp:extent cx="2934335" cy="2934335"/>
            <wp:effectExtent l="0" t="0" r="0" b="0"/>
            <wp:wrapThrough wrapText="bothSides">
              <wp:wrapPolygon edited="0">
                <wp:start x="10377" y="2384"/>
                <wp:lineTo x="8554" y="2805"/>
                <wp:lineTo x="4908" y="4207"/>
                <wp:lineTo x="4908" y="4908"/>
                <wp:lineTo x="4347" y="5609"/>
                <wp:lineTo x="3225" y="7152"/>
                <wp:lineTo x="2524" y="9395"/>
                <wp:lineTo x="2524" y="11639"/>
                <wp:lineTo x="3085" y="13883"/>
                <wp:lineTo x="4487" y="16407"/>
                <wp:lineTo x="7432" y="18370"/>
                <wp:lineTo x="10097" y="19071"/>
                <wp:lineTo x="11359" y="19071"/>
                <wp:lineTo x="14023" y="18370"/>
                <wp:lineTo x="16968" y="16407"/>
                <wp:lineTo x="18370" y="13883"/>
                <wp:lineTo x="18931" y="11639"/>
                <wp:lineTo x="18931" y="9395"/>
                <wp:lineTo x="18370" y="7152"/>
                <wp:lineTo x="16547" y="4908"/>
                <wp:lineTo x="16687" y="4347"/>
                <wp:lineTo x="12901" y="2805"/>
                <wp:lineTo x="11078" y="2384"/>
                <wp:lineTo x="10377" y="2384"/>
              </wp:wrapPolygon>
            </wp:wrapThrough>
            <wp:docPr id="651532967" name="Graphique 65153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34335" cy="2934335"/>
                    </a:xfrm>
                    <a:prstGeom prst="rect">
                      <a:avLst/>
                    </a:prstGeom>
                  </pic:spPr>
                </pic:pic>
              </a:graphicData>
            </a:graphic>
            <wp14:sizeRelH relativeFrom="margin">
              <wp14:pctWidth>0</wp14:pctWidth>
            </wp14:sizeRelH>
            <wp14:sizeRelV relativeFrom="margin">
              <wp14:pctHeight>0</wp14:pctHeight>
            </wp14:sizeRelV>
          </wp:anchor>
        </w:drawing>
      </w:r>
      <w:r w:rsidR="005D3DAE">
        <w:t>N</w:t>
      </w:r>
      <w:r w:rsidR="005D3DAE" w:rsidRPr="005D3DAE">
        <w:t>ous l'avons choisie pour sa douceur et sa sérénité. Elle vient compléter notre palette en apportant une touche de fraîcheur et de tranquillité, soulignant notre volonté de créer un environnement intuitif et apaisant pour nos utilisateurs.</w:t>
      </w:r>
    </w:p>
    <w:p w14:paraId="3C213DE2" w14:textId="0BFE1C84" w:rsidR="00952EFA" w:rsidRDefault="00952EFA" w:rsidP="00CF28A6">
      <w:pPr>
        <w:pStyle w:val="Titre3"/>
        <w:spacing w:line="276" w:lineRule="auto"/>
        <w:jc w:val="both"/>
      </w:pPr>
      <w:bookmarkStart w:id="10" w:name="_Toc146458865"/>
      <w:r w:rsidRPr="00952EFA">
        <w:t>Notre Logo</w:t>
      </w:r>
      <w:bookmarkEnd w:id="10"/>
    </w:p>
    <w:p w14:paraId="2ACEEDBF" w14:textId="44F70A6B" w:rsidR="00952EFA" w:rsidRDefault="00952EFA" w:rsidP="00CF28A6">
      <w:pPr>
        <w:spacing w:line="276" w:lineRule="auto"/>
        <w:jc w:val="both"/>
      </w:pPr>
    </w:p>
    <w:p w14:paraId="55C77BBE" w14:textId="068DD502" w:rsidR="00952EFA" w:rsidRDefault="00952EFA" w:rsidP="00CF28A6">
      <w:pPr>
        <w:spacing w:line="276" w:lineRule="auto"/>
        <w:jc w:val="both"/>
      </w:pPr>
      <w:r w:rsidRPr="00952EFA">
        <w:t xml:space="preserve"> Le logo de QR</w:t>
      </w:r>
      <w:r w:rsidR="00D81C15">
        <w:t>C</w:t>
      </w:r>
      <w:r w:rsidRPr="00952EFA">
        <w:t>offee est une représentation ingénieuse et ludique de l'univers du QRCode, reflétant notre objectif de fournir un service tout-en-un pour la génération de QRCode.</w:t>
      </w:r>
    </w:p>
    <w:p w14:paraId="001BC957" w14:textId="423B1D21" w:rsidR="00952EFA" w:rsidRDefault="00952EFA" w:rsidP="00CF28A6">
      <w:pPr>
        <w:spacing w:line="276" w:lineRule="auto"/>
        <w:jc w:val="both"/>
      </w:pPr>
    </w:p>
    <w:p w14:paraId="4ACA239C" w14:textId="57340222" w:rsidR="00952EFA" w:rsidRDefault="00952EFA" w:rsidP="00CF28A6">
      <w:pPr>
        <w:spacing w:line="276" w:lineRule="auto"/>
        <w:jc w:val="both"/>
      </w:pPr>
      <w:r w:rsidRPr="00952EFA">
        <w:t xml:space="preserve"> Le design met en évidence un QRCode stylisé qui intègre subtilement une tasse de café, en accord avec notre slogan : "Le QRCode qui fait même le café".</w:t>
      </w:r>
    </w:p>
    <w:p w14:paraId="6BA846C8" w14:textId="02CFD517" w:rsidR="00952EFA" w:rsidRPr="00952EFA" w:rsidRDefault="00952EFA" w:rsidP="00CF28A6">
      <w:pPr>
        <w:spacing w:line="276" w:lineRule="auto"/>
        <w:jc w:val="both"/>
      </w:pPr>
    </w:p>
    <w:p w14:paraId="31B06031" w14:textId="5FB0901A" w:rsidR="00952EFA" w:rsidRDefault="00952EFA" w:rsidP="00CF28A6">
      <w:pPr>
        <w:spacing w:line="276" w:lineRule="auto"/>
        <w:jc w:val="both"/>
      </w:pPr>
      <w:r w:rsidRPr="00952EFA">
        <w:t>Le nom "QR</w:t>
      </w:r>
      <w:r w:rsidR="00D81C15">
        <w:t>C</w:t>
      </w:r>
      <w:r w:rsidRPr="00952EFA">
        <w:t>offee" est intégré de manière subtile sous le QRCode/tasse de café, dans une typographie élégante et moderne, renforçant ainsi notre identité de marque tout en conservant une lisibilité optimale.</w:t>
      </w:r>
    </w:p>
    <w:p w14:paraId="6559522A" w14:textId="77777777" w:rsidR="00952EFA" w:rsidRPr="00952EFA" w:rsidRDefault="00952EFA" w:rsidP="00CF28A6">
      <w:pPr>
        <w:spacing w:line="276" w:lineRule="auto"/>
        <w:jc w:val="both"/>
      </w:pPr>
    </w:p>
    <w:p w14:paraId="7E0882E7" w14:textId="77777777" w:rsidR="00952EFA" w:rsidRDefault="00952EFA" w:rsidP="00CF28A6">
      <w:pPr>
        <w:spacing w:line="276" w:lineRule="auto"/>
        <w:jc w:val="both"/>
      </w:pPr>
      <w:r w:rsidRPr="00952EFA">
        <w:t>Ce logo est conçu pour être mémorable et unique, représentant parfaitement notre entreprise spécialisée dans la vente de QRCode.</w:t>
      </w:r>
    </w:p>
    <w:p w14:paraId="320420B4" w14:textId="77777777" w:rsidR="00952EFA" w:rsidRDefault="00952EFA" w:rsidP="00CF28A6">
      <w:pPr>
        <w:spacing w:line="276" w:lineRule="auto"/>
        <w:jc w:val="both"/>
      </w:pPr>
    </w:p>
    <w:p w14:paraId="56670341" w14:textId="2792CCBC" w:rsidR="00952EFA" w:rsidRPr="00952EFA" w:rsidRDefault="00952EFA" w:rsidP="00CF28A6">
      <w:pPr>
        <w:spacing w:line="276" w:lineRule="auto"/>
        <w:jc w:val="both"/>
      </w:pPr>
      <w:r w:rsidRPr="00952EFA">
        <w:t>Il communique notre ambition de fournir un service intuitif, professionnel et innovant qui répondra aux besoins de nos clients, tout en ajoutant une touche de convivialité et de plaisir dans leur expérience avec notre plateforme.</w:t>
      </w:r>
    </w:p>
    <w:p w14:paraId="5192CDAD" w14:textId="77777777" w:rsidR="00CF28A6" w:rsidRDefault="00CF28A6">
      <w:pPr>
        <w:rPr>
          <w:rFonts w:eastAsiaTheme="majorEastAsia" w:cstheme="majorBidi"/>
          <w:sz w:val="32"/>
        </w:rPr>
      </w:pPr>
      <w:r>
        <w:br w:type="page"/>
      </w:r>
    </w:p>
    <w:p w14:paraId="54124E39" w14:textId="664DCBDD" w:rsidR="000B26AC" w:rsidRDefault="000B26AC" w:rsidP="00CF28A6">
      <w:pPr>
        <w:pStyle w:val="Titre3"/>
        <w:spacing w:line="276" w:lineRule="auto"/>
        <w:jc w:val="both"/>
      </w:pPr>
      <w:bookmarkStart w:id="11" w:name="_Toc146458866"/>
      <w:r>
        <w:lastRenderedPageBreak/>
        <w:t>Présentation des différentes vues de l’application</w:t>
      </w:r>
      <w:bookmarkEnd w:id="11"/>
    </w:p>
    <w:p w14:paraId="5D4FB959" w14:textId="77777777" w:rsidR="000B26AC" w:rsidRDefault="000B26AC" w:rsidP="00CF28A6">
      <w:pPr>
        <w:pStyle w:val="Titre4"/>
        <w:spacing w:line="276" w:lineRule="auto"/>
        <w:jc w:val="both"/>
      </w:pPr>
      <w:r>
        <w:t>Page d’accueil</w:t>
      </w:r>
    </w:p>
    <w:p w14:paraId="56866099" w14:textId="77777777" w:rsidR="000B26AC" w:rsidRDefault="000B26AC" w:rsidP="00CF28A6">
      <w:pPr>
        <w:spacing w:line="276" w:lineRule="auto"/>
        <w:jc w:val="both"/>
      </w:pPr>
    </w:p>
    <w:p w14:paraId="2FEC7918" w14:textId="6A5C1AEC" w:rsidR="000B26AC" w:rsidRDefault="00554C1E" w:rsidP="00CF28A6">
      <w:pPr>
        <w:spacing w:line="276" w:lineRule="auto"/>
        <w:jc w:val="both"/>
      </w:pPr>
      <w:r>
        <w:t>Vu de</w:t>
      </w:r>
      <w:r w:rsidR="000B26AC">
        <w:t xml:space="preserve"> la page d’accueil</w:t>
      </w:r>
      <w:r>
        <w:t> :</w:t>
      </w:r>
    </w:p>
    <w:p w14:paraId="0ECE55FD" w14:textId="77777777" w:rsidR="00554C1E" w:rsidRDefault="00554C1E" w:rsidP="00CF28A6">
      <w:pPr>
        <w:spacing w:line="276" w:lineRule="auto"/>
        <w:jc w:val="both"/>
      </w:pPr>
    </w:p>
    <w:p w14:paraId="1DEE4A1D" w14:textId="0BB751EF" w:rsidR="000B26AC" w:rsidRDefault="00116534" w:rsidP="00CF28A6">
      <w:pPr>
        <w:spacing w:line="276" w:lineRule="auto"/>
        <w:jc w:val="both"/>
      </w:pPr>
      <w:r w:rsidRPr="00116534">
        <w:rPr>
          <w:noProof/>
        </w:rPr>
        <w:drawing>
          <wp:anchor distT="0" distB="0" distL="114300" distR="114300" simplePos="0" relativeHeight="251728896" behindDoc="1" locked="0" layoutInCell="1" allowOverlap="1" wp14:anchorId="12CEFBDE" wp14:editId="5EAABBF5">
            <wp:simplePos x="0" y="0"/>
            <wp:positionH relativeFrom="column">
              <wp:posOffset>-2540</wp:posOffset>
            </wp:positionH>
            <wp:positionV relativeFrom="paragraph">
              <wp:posOffset>-1905</wp:posOffset>
            </wp:positionV>
            <wp:extent cx="6767830" cy="3168015"/>
            <wp:effectExtent l="0" t="0" r="0" b="0"/>
            <wp:wrapNone/>
            <wp:docPr id="117792999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29991" name="Image 1" descr="Une image contenant texte, capture d’écran, logiciel, Logiciel multimédia&#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7830" cy="3168015"/>
                    </a:xfrm>
                    <a:prstGeom prst="rect">
                      <a:avLst/>
                    </a:prstGeom>
                  </pic:spPr>
                </pic:pic>
              </a:graphicData>
            </a:graphic>
          </wp:anchor>
        </w:drawing>
      </w:r>
    </w:p>
    <w:p w14:paraId="599DFD72" w14:textId="77777777" w:rsidR="000B26AC" w:rsidRDefault="000B26AC" w:rsidP="00CF28A6">
      <w:pPr>
        <w:spacing w:line="276" w:lineRule="auto"/>
        <w:jc w:val="both"/>
      </w:pPr>
    </w:p>
    <w:p w14:paraId="1D10E01F" w14:textId="77777777" w:rsidR="000B26AC" w:rsidRDefault="000B26AC" w:rsidP="00CF28A6">
      <w:pPr>
        <w:spacing w:line="276" w:lineRule="auto"/>
        <w:jc w:val="both"/>
      </w:pPr>
    </w:p>
    <w:p w14:paraId="2B72D9B5" w14:textId="77777777" w:rsidR="000B26AC" w:rsidRDefault="000B26AC" w:rsidP="00CF28A6">
      <w:pPr>
        <w:spacing w:line="276" w:lineRule="auto"/>
        <w:jc w:val="both"/>
      </w:pPr>
    </w:p>
    <w:p w14:paraId="7016C36D" w14:textId="77777777" w:rsidR="000B26AC" w:rsidRDefault="000B26AC" w:rsidP="00CF28A6">
      <w:pPr>
        <w:spacing w:line="276" w:lineRule="auto"/>
        <w:jc w:val="both"/>
      </w:pPr>
    </w:p>
    <w:p w14:paraId="34542229" w14:textId="77777777" w:rsidR="000B26AC" w:rsidRDefault="000B26AC" w:rsidP="00CF28A6">
      <w:pPr>
        <w:spacing w:line="276" w:lineRule="auto"/>
        <w:jc w:val="both"/>
      </w:pPr>
    </w:p>
    <w:p w14:paraId="1AAF5896" w14:textId="77777777" w:rsidR="000B26AC" w:rsidRDefault="000B26AC" w:rsidP="00CF28A6">
      <w:pPr>
        <w:spacing w:line="276" w:lineRule="auto"/>
        <w:jc w:val="both"/>
      </w:pPr>
    </w:p>
    <w:p w14:paraId="53E6363A" w14:textId="77777777" w:rsidR="000B26AC" w:rsidRDefault="000B26AC" w:rsidP="00CF28A6">
      <w:pPr>
        <w:spacing w:line="276" w:lineRule="auto"/>
        <w:jc w:val="both"/>
      </w:pPr>
    </w:p>
    <w:p w14:paraId="41BB30B4" w14:textId="77777777" w:rsidR="000B26AC" w:rsidRDefault="000B26AC" w:rsidP="00CF28A6">
      <w:pPr>
        <w:spacing w:line="276" w:lineRule="auto"/>
        <w:jc w:val="both"/>
      </w:pPr>
    </w:p>
    <w:p w14:paraId="454836DE" w14:textId="77777777" w:rsidR="000B26AC" w:rsidRDefault="000B26AC" w:rsidP="00CF28A6">
      <w:pPr>
        <w:spacing w:line="276" w:lineRule="auto"/>
        <w:jc w:val="both"/>
      </w:pPr>
    </w:p>
    <w:p w14:paraId="7E6DB571" w14:textId="77777777" w:rsidR="000B26AC" w:rsidRDefault="000B26AC" w:rsidP="00CF28A6">
      <w:pPr>
        <w:spacing w:line="276" w:lineRule="auto"/>
        <w:jc w:val="both"/>
      </w:pPr>
    </w:p>
    <w:p w14:paraId="51D6A53D" w14:textId="77777777" w:rsidR="000B26AC" w:rsidRDefault="000B26AC" w:rsidP="00CF28A6">
      <w:pPr>
        <w:spacing w:line="276" w:lineRule="auto"/>
        <w:jc w:val="both"/>
      </w:pPr>
    </w:p>
    <w:p w14:paraId="328DF24C" w14:textId="77777777" w:rsidR="000B26AC" w:rsidRDefault="000B26AC" w:rsidP="00CF28A6">
      <w:pPr>
        <w:spacing w:line="276" w:lineRule="auto"/>
        <w:jc w:val="both"/>
      </w:pPr>
    </w:p>
    <w:p w14:paraId="0A951EFC" w14:textId="77777777" w:rsidR="000B26AC" w:rsidRDefault="000B26AC" w:rsidP="00CF28A6">
      <w:pPr>
        <w:spacing w:line="276" w:lineRule="auto"/>
        <w:jc w:val="both"/>
      </w:pPr>
    </w:p>
    <w:p w14:paraId="15D26711" w14:textId="77777777" w:rsidR="000B26AC" w:rsidRDefault="000B26AC" w:rsidP="00CF28A6">
      <w:pPr>
        <w:spacing w:line="276" w:lineRule="auto"/>
        <w:jc w:val="both"/>
      </w:pPr>
    </w:p>
    <w:p w14:paraId="43C8AF86" w14:textId="77777777" w:rsidR="000B26AC" w:rsidRDefault="000B26AC" w:rsidP="00CF28A6">
      <w:pPr>
        <w:spacing w:line="276" w:lineRule="auto"/>
        <w:jc w:val="both"/>
      </w:pPr>
    </w:p>
    <w:p w14:paraId="050271F0" w14:textId="77777777" w:rsidR="000B26AC" w:rsidRDefault="000B26AC" w:rsidP="00CF28A6"/>
    <w:p w14:paraId="1CE37617" w14:textId="77777777" w:rsidR="00CF28A6" w:rsidRDefault="00CF28A6" w:rsidP="00CF28A6"/>
    <w:p w14:paraId="7FE6E9E3" w14:textId="77777777" w:rsidR="00CF28A6" w:rsidRDefault="00CF28A6" w:rsidP="00CF28A6"/>
    <w:p w14:paraId="32F6D8F0" w14:textId="77777777" w:rsidR="00CF28A6" w:rsidRDefault="00CF28A6" w:rsidP="00CF28A6"/>
    <w:p w14:paraId="23738A97" w14:textId="77777777" w:rsidR="00CF28A6" w:rsidRDefault="00CF28A6" w:rsidP="00CF28A6"/>
    <w:p w14:paraId="69A804A7" w14:textId="77777777" w:rsidR="00CF28A6" w:rsidRDefault="00CF28A6" w:rsidP="00CF28A6"/>
    <w:p w14:paraId="18431FD7" w14:textId="77777777" w:rsidR="00CF28A6" w:rsidRDefault="00CF28A6">
      <w:pPr>
        <w:rPr>
          <w:rFonts w:eastAsiaTheme="majorEastAsia" w:cstheme="majorBidi"/>
          <w:iCs/>
          <w:color w:val="000000" w:themeColor="text1"/>
          <w:sz w:val="28"/>
        </w:rPr>
      </w:pPr>
      <w:r>
        <w:br w:type="page"/>
      </w:r>
    </w:p>
    <w:p w14:paraId="0D61DE2C" w14:textId="6DC77792" w:rsidR="000B26AC" w:rsidRDefault="000B26AC" w:rsidP="00CF28A6">
      <w:pPr>
        <w:pStyle w:val="Titre4"/>
        <w:spacing w:line="276" w:lineRule="auto"/>
        <w:jc w:val="both"/>
      </w:pPr>
      <w:r>
        <w:lastRenderedPageBreak/>
        <w:t>La vue de création de QRCode</w:t>
      </w:r>
    </w:p>
    <w:p w14:paraId="7E94F820" w14:textId="77777777" w:rsidR="000B26AC" w:rsidRPr="00A20039" w:rsidRDefault="000B26AC" w:rsidP="00CF28A6">
      <w:pPr>
        <w:spacing w:line="276" w:lineRule="auto"/>
        <w:jc w:val="both"/>
        <w:rPr>
          <w:sz w:val="32"/>
        </w:rPr>
      </w:pPr>
      <w:r w:rsidRPr="00F90530">
        <w:rPr>
          <w:noProof/>
        </w:rPr>
        <w:drawing>
          <wp:anchor distT="0" distB="0" distL="114300" distR="114300" simplePos="0" relativeHeight="251714560" behindDoc="1" locked="0" layoutInCell="1" allowOverlap="1" wp14:anchorId="53A7A608" wp14:editId="61995B58">
            <wp:simplePos x="0" y="0"/>
            <wp:positionH relativeFrom="margin">
              <wp:align>center</wp:align>
            </wp:positionH>
            <wp:positionV relativeFrom="paragraph">
              <wp:posOffset>222039</wp:posOffset>
            </wp:positionV>
            <wp:extent cx="6767830" cy="2848610"/>
            <wp:effectExtent l="0" t="0" r="0" b="8890"/>
            <wp:wrapNone/>
            <wp:docPr id="4728626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6268" name="Image 1" descr="Une image contenant texte, capture d’écran, logiciel,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6767830" cy="2848610"/>
                    </a:xfrm>
                    <a:prstGeom prst="rect">
                      <a:avLst/>
                    </a:prstGeom>
                  </pic:spPr>
                </pic:pic>
              </a:graphicData>
            </a:graphic>
          </wp:anchor>
        </w:drawing>
      </w:r>
    </w:p>
    <w:p w14:paraId="33FFE208" w14:textId="77777777" w:rsidR="000B26AC" w:rsidRDefault="000B26AC" w:rsidP="00CF28A6">
      <w:pPr>
        <w:spacing w:line="276" w:lineRule="auto"/>
        <w:jc w:val="both"/>
      </w:pPr>
    </w:p>
    <w:p w14:paraId="7A8F10DD" w14:textId="77777777" w:rsidR="000B26AC" w:rsidRDefault="000B26AC" w:rsidP="00CF28A6">
      <w:pPr>
        <w:spacing w:line="276" w:lineRule="auto"/>
        <w:jc w:val="both"/>
      </w:pPr>
    </w:p>
    <w:p w14:paraId="5D86E4D2" w14:textId="77777777" w:rsidR="000B26AC" w:rsidRDefault="000B26AC" w:rsidP="00CF28A6">
      <w:pPr>
        <w:spacing w:line="276" w:lineRule="auto"/>
        <w:jc w:val="both"/>
      </w:pPr>
    </w:p>
    <w:p w14:paraId="1B0533EB" w14:textId="77777777" w:rsidR="000B26AC" w:rsidRDefault="000B26AC" w:rsidP="00CF28A6">
      <w:pPr>
        <w:spacing w:line="276" w:lineRule="auto"/>
        <w:jc w:val="both"/>
      </w:pPr>
    </w:p>
    <w:p w14:paraId="31A579DE" w14:textId="77777777" w:rsidR="000B26AC" w:rsidRDefault="000B26AC" w:rsidP="00CF28A6">
      <w:pPr>
        <w:spacing w:line="276" w:lineRule="auto"/>
        <w:jc w:val="both"/>
      </w:pPr>
    </w:p>
    <w:p w14:paraId="3440F5AB" w14:textId="77777777" w:rsidR="000B26AC" w:rsidRDefault="000B26AC" w:rsidP="00CF28A6">
      <w:pPr>
        <w:spacing w:line="276" w:lineRule="auto"/>
        <w:jc w:val="both"/>
      </w:pPr>
    </w:p>
    <w:p w14:paraId="3B1D678E" w14:textId="77777777" w:rsidR="000B26AC" w:rsidRDefault="000B26AC" w:rsidP="00CF28A6">
      <w:pPr>
        <w:spacing w:line="276" w:lineRule="auto"/>
        <w:jc w:val="both"/>
      </w:pPr>
    </w:p>
    <w:p w14:paraId="721A8288" w14:textId="77777777" w:rsidR="000B26AC" w:rsidRDefault="000B26AC" w:rsidP="00CF28A6">
      <w:pPr>
        <w:spacing w:line="276" w:lineRule="auto"/>
        <w:jc w:val="both"/>
      </w:pPr>
    </w:p>
    <w:p w14:paraId="7E0E9456" w14:textId="77777777" w:rsidR="000B26AC" w:rsidRDefault="000B26AC" w:rsidP="00CF28A6">
      <w:pPr>
        <w:spacing w:line="276" w:lineRule="auto"/>
        <w:jc w:val="both"/>
      </w:pPr>
    </w:p>
    <w:p w14:paraId="105DAE0B" w14:textId="77777777" w:rsidR="000B26AC" w:rsidRDefault="000B26AC" w:rsidP="00CF28A6">
      <w:pPr>
        <w:spacing w:line="276" w:lineRule="auto"/>
        <w:jc w:val="both"/>
      </w:pPr>
    </w:p>
    <w:p w14:paraId="74EA86C7" w14:textId="77777777" w:rsidR="000B26AC" w:rsidRDefault="000B26AC" w:rsidP="00CF28A6">
      <w:pPr>
        <w:spacing w:line="276" w:lineRule="auto"/>
        <w:jc w:val="both"/>
      </w:pPr>
    </w:p>
    <w:p w14:paraId="644175A1" w14:textId="77777777" w:rsidR="000B26AC" w:rsidRDefault="000B26AC" w:rsidP="00CF28A6">
      <w:pPr>
        <w:spacing w:line="276" w:lineRule="auto"/>
        <w:jc w:val="both"/>
      </w:pPr>
    </w:p>
    <w:p w14:paraId="3E4A8CB6" w14:textId="77777777" w:rsidR="000B26AC" w:rsidRDefault="000B26AC" w:rsidP="00CF28A6">
      <w:pPr>
        <w:spacing w:line="276" w:lineRule="auto"/>
        <w:jc w:val="both"/>
      </w:pPr>
    </w:p>
    <w:p w14:paraId="4D04F92F" w14:textId="77777777" w:rsidR="000B26AC" w:rsidRDefault="000B26AC" w:rsidP="00CF28A6">
      <w:pPr>
        <w:spacing w:line="276" w:lineRule="auto"/>
        <w:jc w:val="both"/>
      </w:pPr>
    </w:p>
    <w:p w14:paraId="52D85C76" w14:textId="77777777" w:rsidR="000B26AC" w:rsidRDefault="000B26AC" w:rsidP="00CF28A6">
      <w:pPr>
        <w:spacing w:line="276" w:lineRule="auto"/>
        <w:jc w:val="both"/>
      </w:pPr>
    </w:p>
    <w:p w14:paraId="515FF348" w14:textId="77777777" w:rsidR="000B26AC" w:rsidRDefault="000B26AC" w:rsidP="00CF28A6">
      <w:pPr>
        <w:spacing w:line="276" w:lineRule="auto"/>
        <w:jc w:val="both"/>
      </w:pPr>
    </w:p>
    <w:p w14:paraId="6904F7E1" w14:textId="77777777" w:rsidR="000B26AC" w:rsidRDefault="000B26AC" w:rsidP="00CF28A6">
      <w:pPr>
        <w:spacing w:line="276" w:lineRule="auto"/>
        <w:jc w:val="both"/>
      </w:pPr>
    </w:p>
    <w:p w14:paraId="7EA67410" w14:textId="77777777" w:rsidR="000B26AC" w:rsidRDefault="000B26AC" w:rsidP="00CF28A6">
      <w:pPr>
        <w:spacing w:line="276" w:lineRule="auto"/>
        <w:jc w:val="both"/>
      </w:pPr>
    </w:p>
    <w:p w14:paraId="52BF7748" w14:textId="77777777" w:rsidR="000B26AC" w:rsidRDefault="000B26AC" w:rsidP="00CF28A6">
      <w:pPr>
        <w:spacing w:line="276" w:lineRule="auto"/>
        <w:jc w:val="both"/>
      </w:pPr>
    </w:p>
    <w:p w14:paraId="164FED89" w14:textId="77777777" w:rsidR="000B26AC" w:rsidRDefault="000B26AC" w:rsidP="00CF28A6">
      <w:pPr>
        <w:spacing w:line="276" w:lineRule="auto"/>
        <w:jc w:val="both"/>
      </w:pPr>
      <w:r w:rsidRPr="00A20039">
        <w:rPr>
          <w:noProof/>
        </w:rPr>
        <w:drawing>
          <wp:anchor distT="0" distB="0" distL="114300" distR="114300" simplePos="0" relativeHeight="251715584" behindDoc="1" locked="0" layoutInCell="1" allowOverlap="1" wp14:anchorId="53522206" wp14:editId="10F01EF8">
            <wp:simplePos x="0" y="0"/>
            <wp:positionH relativeFrom="margin">
              <wp:align>right</wp:align>
            </wp:positionH>
            <wp:positionV relativeFrom="paragraph">
              <wp:posOffset>8043</wp:posOffset>
            </wp:positionV>
            <wp:extent cx="6767830" cy="4547870"/>
            <wp:effectExtent l="0" t="0" r="0" b="5080"/>
            <wp:wrapNone/>
            <wp:docPr id="71826609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66092" name="Image 1" descr="Une image contenant texte, capture d’écran, logiciel,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6767830" cy="4547870"/>
                    </a:xfrm>
                    <a:prstGeom prst="rect">
                      <a:avLst/>
                    </a:prstGeom>
                  </pic:spPr>
                </pic:pic>
              </a:graphicData>
            </a:graphic>
          </wp:anchor>
        </w:drawing>
      </w:r>
    </w:p>
    <w:p w14:paraId="13585539" w14:textId="77777777" w:rsidR="000B26AC" w:rsidRDefault="000B26AC" w:rsidP="00CF28A6">
      <w:pPr>
        <w:spacing w:line="276" w:lineRule="auto"/>
        <w:jc w:val="both"/>
      </w:pPr>
    </w:p>
    <w:p w14:paraId="3ECA24E1" w14:textId="77777777" w:rsidR="000B26AC" w:rsidRDefault="000B26AC" w:rsidP="00CF28A6">
      <w:pPr>
        <w:spacing w:line="276" w:lineRule="auto"/>
        <w:jc w:val="both"/>
      </w:pPr>
    </w:p>
    <w:p w14:paraId="6BF595EA" w14:textId="77777777" w:rsidR="000B26AC" w:rsidRDefault="000B26AC" w:rsidP="00CF28A6">
      <w:pPr>
        <w:spacing w:line="276" w:lineRule="auto"/>
        <w:jc w:val="both"/>
      </w:pPr>
    </w:p>
    <w:p w14:paraId="47852B77" w14:textId="77777777" w:rsidR="000B26AC" w:rsidRDefault="000B26AC" w:rsidP="00CF28A6">
      <w:pPr>
        <w:spacing w:line="276" w:lineRule="auto"/>
        <w:jc w:val="both"/>
      </w:pPr>
    </w:p>
    <w:p w14:paraId="5AE15F01" w14:textId="77777777" w:rsidR="000B26AC" w:rsidRDefault="000B26AC" w:rsidP="00CF28A6">
      <w:pPr>
        <w:spacing w:line="276" w:lineRule="auto"/>
        <w:jc w:val="both"/>
      </w:pPr>
    </w:p>
    <w:p w14:paraId="13067CFC" w14:textId="77777777" w:rsidR="000B26AC" w:rsidRDefault="000B26AC" w:rsidP="00CF28A6">
      <w:pPr>
        <w:spacing w:line="276" w:lineRule="auto"/>
        <w:jc w:val="both"/>
      </w:pPr>
    </w:p>
    <w:p w14:paraId="7AF59E4B" w14:textId="77777777" w:rsidR="000B26AC" w:rsidRDefault="000B26AC" w:rsidP="00CF28A6">
      <w:pPr>
        <w:spacing w:line="276" w:lineRule="auto"/>
        <w:jc w:val="both"/>
      </w:pPr>
    </w:p>
    <w:p w14:paraId="3BC69FC7" w14:textId="77777777" w:rsidR="000B26AC" w:rsidRDefault="000B26AC" w:rsidP="00CF28A6">
      <w:pPr>
        <w:spacing w:line="276" w:lineRule="auto"/>
        <w:jc w:val="both"/>
      </w:pPr>
    </w:p>
    <w:p w14:paraId="4DEC6AEF" w14:textId="77777777" w:rsidR="000B26AC" w:rsidRDefault="000B26AC" w:rsidP="00CF28A6">
      <w:pPr>
        <w:spacing w:line="276" w:lineRule="auto"/>
        <w:jc w:val="both"/>
      </w:pPr>
    </w:p>
    <w:p w14:paraId="01CF4445" w14:textId="77777777" w:rsidR="000B26AC" w:rsidRDefault="000B26AC" w:rsidP="00CF28A6">
      <w:pPr>
        <w:spacing w:line="276" w:lineRule="auto"/>
        <w:jc w:val="both"/>
      </w:pPr>
    </w:p>
    <w:p w14:paraId="077ABEB2" w14:textId="77777777" w:rsidR="000B26AC" w:rsidRDefault="000B26AC" w:rsidP="00CF28A6">
      <w:pPr>
        <w:spacing w:line="276" w:lineRule="auto"/>
        <w:jc w:val="both"/>
      </w:pPr>
    </w:p>
    <w:p w14:paraId="0AF26BEA" w14:textId="77777777" w:rsidR="000B26AC" w:rsidRDefault="000B26AC" w:rsidP="00CF28A6">
      <w:pPr>
        <w:spacing w:line="276" w:lineRule="auto"/>
        <w:jc w:val="both"/>
      </w:pPr>
    </w:p>
    <w:p w14:paraId="1122B1CA" w14:textId="77777777" w:rsidR="000B26AC" w:rsidRDefault="000B26AC" w:rsidP="00CF28A6">
      <w:pPr>
        <w:spacing w:line="276" w:lineRule="auto"/>
        <w:jc w:val="both"/>
      </w:pPr>
    </w:p>
    <w:p w14:paraId="7B0B4908" w14:textId="77777777" w:rsidR="000B26AC" w:rsidRDefault="000B26AC" w:rsidP="00CF28A6">
      <w:pPr>
        <w:spacing w:line="276" w:lineRule="auto"/>
        <w:jc w:val="both"/>
      </w:pPr>
    </w:p>
    <w:p w14:paraId="7AFDA91F" w14:textId="77777777" w:rsidR="000B26AC" w:rsidRDefault="000B26AC" w:rsidP="00CF28A6">
      <w:pPr>
        <w:spacing w:line="276" w:lineRule="auto"/>
        <w:jc w:val="both"/>
      </w:pPr>
    </w:p>
    <w:p w14:paraId="704DF5C8" w14:textId="77777777" w:rsidR="000B26AC" w:rsidRDefault="000B26AC" w:rsidP="00CF28A6">
      <w:pPr>
        <w:spacing w:line="276" w:lineRule="auto"/>
        <w:jc w:val="both"/>
      </w:pPr>
    </w:p>
    <w:p w14:paraId="79DAECAB" w14:textId="77777777" w:rsidR="000B26AC" w:rsidRDefault="000B26AC" w:rsidP="00CF28A6">
      <w:pPr>
        <w:spacing w:line="276" w:lineRule="auto"/>
        <w:jc w:val="both"/>
      </w:pPr>
    </w:p>
    <w:p w14:paraId="5EB6556E" w14:textId="77777777" w:rsidR="000B26AC" w:rsidRDefault="000B26AC" w:rsidP="00CF28A6">
      <w:pPr>
        <w:spacing w:line="276" w:lineRule="auto"/>
        <w:jc w:val="both"/>
      </w:pPr>
    </w:p>
    <w:p w14:paraId="13F839CD" w14:textId="77777777" w:rsidR="000B26AC" w:rsidRDefault="000B26AC" w:rsidP="00CF28A6">
      <w:pPr>
        <w:spacing w:line="276" w:lineRule="auto"/>
        <w:jc w:val="both"/>
      </w:pPr>
    </w:p>
    <w:p w14:paraId="34CE22F9" w14:textId="77777777" w:rsidR="000B26AC" w:rsidRDefault="000B26AC" w:rsidP="00CF28A6">
      <w:pPr>
        <w:spacing w:line="276" w:lineRule="auto"/>
        <w:jc w:val="both"/>
      </w:pPr>
    </w:p>
    <w:p w14:paraId="63207875" w14:textId="77777777" w:rsidR="000B26AC" w:rsidRDefault="000B26AC" w:rsidP="00CF28A6">
      <w:pPr>
        <w:spacing w:line="276" w:lineRule="auto"/>
        <w:jc w:val="both"/>
      </w:pPr>
    </w:p>
    <w:p w14:paraId="6FB9FDB6" w14:textId="77777777" w:rsidR="000B26AC" w:rsidRDefault="000B26AC" w:rsidP="00CF28A6">
      <w:pPr>
        <w:spacing w:line="276" w:lineRule="auto"/>
        <w:jc w:val="both"/>
      </w:pPr>
    </w:p>
    <w:p w14:paraId="4D472DD2" w14:textId="77777777" w:rsidR="000B26AC" w:rsidRDefault="000B26AC" w:rsidP="00CF28A6">
      <w:pPr>
        <w:spacing w:line="276" w:lineRule="auto"/>
        <w:jc w:val="both"/>
      </w:pPr>
    </w:p>
    <w:p w14:paraId="3EB5B11F" w14:textId="77777777" w:rsidR="000B26AC" w:rsidRDefault="000B26AC" w:rsidP="00CF28A6">
      <w:pPr>
        <w:spacing w:line="276" w:lineRule="auto"/>
        <w:jc w:val="both"/>
      </w:pPr>
    </w:p>
    <w:p w14:paraId="5B58D850" w14:textId="77777777" w:rsidR="000B26AC" w:rsidRDefault="000B26AC" w:rsidP="00CF28A6">
      <w:pPr>
        <w:spacing w:line="276" w:lineRule="auto"/>
        <w:jc w:val="both"/>
      </w:pPr>
    </w:p>
    <w:p w14:paraId="7A6F5E09" w14:textId="77777777" w:rsidR="000B26AC" w:rsidRDefault="000B26AC" w:rsidP="00CF28A6">
      <w:pPr>
        <w:spacing w:line="276" w:lineRule="auto"/>
        <w:jc w:val="both"/>
      </w:pPr>
    </w:p>
    <w:p w14:paraId="24DF07C5" w14:textId="77777777" w:rsidR="000B26AC" w:rsidRDefault="000B26AC" w:rsidP="00CF28A6">
      <w:pPr>
        <w:spacing w:line="276" w:lineRule="auto"/>
        <w:jc w:val="both"/>
      </w:pPr>
      <w:r w:rsidRPr="00A20039">
        <w:rPr>
          <w:noProof/>
        </w:rPr>
        <w:lastRenderedPageBreak/>
        <w:drawing>
          <wp:anchor distT="0" distB="0" distL="114300" distR="114300" simplePos="0" relativeHeight="251716608" behindDoc="1" locked="0" layoutInCell="1" allowOverlap="1" wp14:anchorId="66E0BAF3" wp14:editId="5670F895">
            <wp:simplePos x="0" y="0"/>
            <wp:positionH relativeFrom="column">
              <wp:posOffset>27093</wp:posOffset>
            </wp:positionH>
            <wp:positionV relativeFrom="paragraph">
              <wp:posOffset>5080</wp:posOffset>
            </wp:positionV>
            <wp:extent cx="6767830" cy="3259455"/>
            <wp:effectExtent l="0" t="0" r="0" b="0"/>
            <wp:wrapNone/>
            <wp:docPr id="200090285"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0285" name="Image 1" descr="Une image contenant texte, capture d’écran, logiciel, nombr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767830" cy="3259455"/>
                    </a:xfrm>
                    <a:prstGeom prst="rect">
                      <a:avLst/>
                    </a:prstGeom>
                  </pic:spPr>
                </pic:pic>
              </a:graphicData>
            </a:graphic>
          </wp:anchor>
        </w:drawing>
      </w:r>
    </w:p>
    <w:p w14:paraId="1B39E397" w14:textId="77777777" w:rsidR="000B26AC" w:rsidRDefault="000B26AC" w:rsidP="00CF28A6">
      <w:pPr>
        <w:spacing w:line="276" w:lineRule="auto"/>
        <w:jc w:val="both"/>
      </w:pPr>
    </w:p>
    <w:p w14:paraId="16DCD539" w14:textId="77777777" w:rsidR="000B26AC" w:rsidRDefault="000B26AC" w:rsidP="00CF28A6">
      <w:pPr>
        <w:spacing w:line="276" w:lineRule="auto"/>
        <w:jc w:val="both"/>
      </w:pPr>
    </w:p>
    <w:p w14:paraId="30ECBC7B" w14:textId="77777777" w:rsidR="000B26AC" w:rsidRDefault="000B26AC" w:rsidP="00CF28A6">
      <w:pPr>
        <w:spacing w:line="276" w:lineRule="auto"/>
        <w:jc w:val="both"/>
      </w:pPr>
    </w:p>
    <w:p w14:paraId="05078D2F" w14:textId="77777777" w:rsidR="000B26AC" w:rsidRDefault="000B26AC" w:rsidP="00CF28A6">
      <w:pPr>
        <w:spacing w:line="276" w:lineRule="auto"/>
        <w:jc w:val="both"/>
      </w:pPr>
    </w:p>
    <w:p w14:paraId="0DBFF707" w14:textId="77777777" w:rsidR="000B26AC" w:rsidRDefault="000B26AC" w:rsidP="00CF28A6">
      <w:pPr>
        <w:spacing w:line="276" w:lineRule="auto"/>
        <w:jc w:val="both"/>
      </w:pPr>
    </w:p>
    <w:p w14:paraId="18748ECD" w14:textId="77777777" w:rsidR="000B26AC" w:rsidRDefault="000B26AC" w:rsidP="00CF28A6">
      <w:pPr>
        <w:spacing w:line="276" w:lineRule="auto"/>
        <w:jc w:val="both"/>
      </w:pPr>
    </w:p>
    <w:p w14:paraId="4A971E59" w14:textId="77777777" w:rsidR="000B26AC" w:rsidRDefault="000B26AC" w:rsidP="00CF28A6">
      <w:pPr>
        <w:spacing w:line="276" w:lineRule="auto"/>
        <w:jc w:val="both"/>
      </w:pPr>
    </w:p>
    <w:p w14:paraId="227407F0" w14:textId="77777777" w:rsidR="000B26AC" w:rsidRDefault="000B26AC" w:rsidP="00CF28A6">
      <w:pPr>
        <w:spacing w:line="276" w:lineRule="auto"/>
        <w:jc w:val="both"/>
      </w:pPr>
    </w:p>
    <w:p w14:paraId="5861403A" w14:textId="77777777" w:rsidR="000B26AC" w:rsidRDefault="000B26AC" w:rsidP="00CF28A6">
      <w:pPr>
        <w:spacing w:line="276" w:lineRule="auto"/>
        <w:jc w:val="both"/>
      </w:pPr>
    </w:p>
    <w:p w14:paraId="25E9DA32" w14:textId="77777777" w:rsidR="000B26AC" w:rsidRDefault="000B26AC" w:rsidP="00CF28A6">
      <w:pPr>
        <w:spacing w:line="276" w:lineRule="auto"/>
        <w:jc w:val="both"/>
      </w:pPr>
    </w:p>
    <w:p w14:paraId="176483F0" w14:textId="77777777" w:rsidR="000B26AC" w:rsidRDefault="000B26AC" w:rsidP="00CF28A6">
      <w:pPr>
        <w:spacing w:line="276" w:lineRule="auto"/>
        <w:jc w:val="both"/>
      </w:pPr>
    </w:p>
    <w:p w14:paraId="06264484" w14:textId="77777777" w:rsidR="000B26AC" w:rsidRDefault="000B26AC" w:rsidP="00CF28A6">
      <w:pPr>
        <w:spacing w:line="276" w:lineRule="auto"/>
        <w:jc w:val="both"/>
      </w:pPr>
    </w:p>
    <w:p w14:paraId="051F2385" w14:textId="77777777" w:rsidR="000B26AC" w:rsidRDefault="000B26AC" w:rsidP="00CF28A6">
      <w:pPr>
        <w:spacing w:line="276" w:lineRule="auto"/>
        <w:jc w:val="both"/>
      </w:pPr>
    </w:p>
    <w:p w14:paraId="16A25533" w14:textId="77777777" w:rsidR="000B26AC" w:rsidRDefault="000B26AC" w:rsidP="00CF28A6">
      <w:pPr>
        <w:spacing w:line="276" w:lineRule="auto"/>
        <w:jc w:val="both"/>
      </w:pPr>
    </w:p>
    <w:p w14:paraId="6CAB3BA0" w14:textId="77777777" w:rsidR="000B26AC" w:rsidRDefault="000B26AC" w:rsidP="00CF28A6">
      <w:pPr>
        <w:spacing w:line="276" w:lineRule="auto"/>
        <w:jc w:val="both"/>
      </w:pPr>
    </w:p>
    <w:p w14:paraId="001B4883" w14:textId="77777777" w:rsidR="000B26AC" w:rsidRDefault="000B26AC" w:rsidP="00CF28A6">
      <w:pPr>
        <w:spacing w:line="276" w:lineRule="auto"/>
        <w:jc w:val="both"/>
      </w:pPr>
    </w:p>
    <w:p w14:paraId="31B985E9" w14:textId="77777777" w:rsidR="000B26AC" w:rsidRDefault="000B26AC" w:rsidP="00CF28A6">
      <w:pPr>
        <w:spacing w:line="276" w:lineRule="auto"/>
        <w:jc w:val="both"/>
      </w:pPr>
    </w:p>
    <w:p w14:paraId="3552F797" w14:textId="77777777" w:rsidR="000B26AC" w:rsidRDefault="000B26AC" w:rsidP="00CF28A6">
      <w:pPr>
        <w:spacing w:line="276" w:lineRule="auto"/>
        <w:jc w:val="both"/>
      </w:pPr>
    </w:p>
    <w:p w14:paraId="5FA7F120" w14:textId="01D374A0" w:rsidR="000B26AC" w:rsidRDefault="000B26AC" w:rsidP="00CF28A6">
      <w:pPr>
        <w:spacing w:line="276" w:lineRule="auto"/>
        <w:jc w:val="both"/>
      </w:pPr>
      <w:r>
        <w:t xml:space="preserve">Pour chaque </w:t>
      </w:r>
      <w:r w:rsidR="00CF28A6">
        <w:t>QRCode</w:t>
      </w:r>
      <w:r>
        <w:t xml:space="preserve">, lorsque vous cliquez sur le bouton généré, une </w:t>
      </w:r>
      <w:r w:rsidR="00CF28A6">
        <w:t>prévisualisation</w:t>
      </w:r>
      <w:r>
        <w:t xml:space="preserve"> du </w:t>
      </w:r>
      <w:r w:rsidR="00CF28A6">
        <w:t>QRCode</w:t>
      </w:r>
      <w:r>
        <w:t xml:space="preserve"> est généré :</w:t>
      </w:r>
    </w:p>
    <w:p w14:paraId="48DA37A2" w14:textId="77777777" w:rsidR="000B26AC" w:rsidRDefault="000B26AC" w:rsidP="00CF28A6">
      <w:pPr>
        <w:spacing w:line="276" w:lineRule="auto"/>
        <w:jc w:val="both"/>
      </w:pPr>
    </w:p>
    <w:p w14:paraId="769527FA" w14:textId="77777777" w:rsidR="000B26AC" w:rsidRDefault="000B26AC" w:rsidP="00CF28A6">
      <w:pPr>
        <w:spacing w:line="276" w:lineRule="auto"/>
        <w:jc w:val="both"/>
      </w:pPr>
      <w:r w:rsidRPr="00A20039">
        <w:rPr>
          <w:noProof/>
        </w:rPr>
        <w:drawing>
          <wp:anchor distT="0" distB="0" distL="114300" distR="114300" simplePos="0" relativeHeight="251717632" behindDoc="1" locked="0" layoutInCell="1" allowOverlap="1" wp14:anchorId="46FD5315" wp14:editId="7F691621">
            <wp:simplePos x="0" y="0"/>
            <wp:positionH relativeFrom="margin">
              <wp:align>right</wp:align>
            </wp:positionH>
            <wp:positionV relativeFrom="paragraph">
              <wp:posOffset>164465</wp:posOffset>
            </wp:positionV>
            <wp:extent cx="6767830" cy="3218180"/>
            <wp:effectExtent l="0" t="0" r="0" b="1270"/>
            <wp:wrapNone/>
            <wp:docPr id="171548293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2930" name="Image 1" descr="Une image contenant texte, capture d’écran, Police, nomb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6767830" cy="3218180"/>
                    </a:xfrm>
                    <a:prstGeom prst="rect">
                      <a:avLst/>
                    </a:prstGeom>
                  </pic:spPr>
                </pic:pic>
              </a:graphicData>
            </a:graphic>
          </wp:anchor>
        </w:drawing>
      </w:r>
    </w:p>
    <w:p w14:paraId="532B91C3" w14:textId="77777777" w:rsidR="000B26AC" w:rsidRDefault="000B26AC" w:rsidP="00CF28A6">
      <w:pPr>
        <w:spacing w:line="276" w:lineRule="auto"/>
        <w:jc w:val="both"/>
      </w:pPr>
    </w:p>
    <w:p w14:paraId="4983CE11" w14:textId="77777777" w:rsidR="000B26AC" w:rsidRDefault="000B26AC" w:rsidP="00CF28A6">
      <w:pPr>
        <w:spacing w:line="276" w:lineRule="auto"/>
        <w:jc w:val="both"/>
      </w:pPr>
    </w:p>
    <w:p w14:paraId="60852F0D" w14:textId="77777777" w:rsidR="000B26AC" w:rsidRDefault="000B26AC" w:rsidP="00CF28A6">
      <w:pPr>
        <w:spacing w:line="276" w:lineRule="auto"/>
        <w:jc w:val="both"/>
      </w:pPr>
    </w:p>
    <w:p w14:paraId="706AED7F" w14:textId="77777777" w:rsidR="000B26AC" w:rsidRDefault="000B26AC" w:rsidP="00CF28A6">
      <w:pPr>
        <w:spacing w:line="276" w:lineRule="auto"/>
        <w:jc w:val="both"/>
      </w:pPr>
    </w:p>
    <w:p w14:paraId="512610EE" w14:textId="77777777" w:rsidR="000B26AC" w:rsidRDefault="000B26AC" w:rsidP="00CF28A6">
      <w:pPr>
        <w:spacing w:line="276" w:lineRule="auto"/>
        <w:jc w:val="both"/>
      </w:pPr>
    </w:p>
    <w:p w14:paraId="3C64549A" w14:textId="77777777" w:rsidR="000B26AC" w:rsidRDefault="000B26AC" w:rsidP="00CF28A6">
      <w:pPr>
        <w:spacing w:line="276" w:lineRule="auto"/>
        <w:jc w:val="both"/>
      </w:pPr>
    </w:p>
    <w:p w14:paraId="700E5F20" w14:textId="77777777" w:rsidR="000B26AC" w:rsidRDefault="000B26AC" w:rsidP="00CF28A6">
      <w:pPr>
        <w:spacing w:line="276" w:lineRule="auto"/>
        <w:jc w:val="both"/>
      </w:pPr>
    </w:p>
    <w:p w14:paraId="72643DE4" w14:textId="77777777" w:rsidR="000B26AC" w:rsidRDefault="000B26AC" w:rsidP="00CF28A6">
      <w:pPr>
        <w:spacing w:line="276" w:lineRule="auto"/>
        <w:jc w:val="both"/>
      </w:pPr>
    </w:p>
    <w:p w14:paraId="0AA749FE" w14:textId="77777777" w:rsidR="000B26AC" w:rsidRDefault="000B26AC" w:rsidP="00CF28A6">
      <w:pPr>
        <w:spacing w:line="276" w:lineRule="auto"/>
        <w:jc w:val="both"/>
      </w:pPr>
    </w:p>
    <w:p w14:paraId="4ECE59FB" w14:textId="77777777" w:rsidR="000B26AC" w:rsidRDefault="000B26AC" w:rsidP="00CF28A6">
      <w:pPr>
        <w:spacing w:line="276" w:lineRule="auto"/>
        <w:jc w:val="both"/>
      </w:pPr>
    </w:p>
    <w:p w14:paraId="5D5EE1AD" w14:textId="77777777" w:rsidR="000B26AC" w:rsidRDefault="000B26AC" w:rsidP="00CF28A6">
      <w:pPr>
        <w:spacing w:line="276" w:lineRule="auto"/>
        <w:jc w:val="both"/>
      </w:pPr>
    </w:p>
    <w:p w14:paraId="1C048E7B" w14:textId="77777777" w:rsidR="000B26AC" w:rsidRDefault="000B26AC" w:rsidP="00CF28A6">
      <w:pPr>
        <w:spacing w:line="276" w:lineRule="auto"/>
        <w:jc w:val="both"/>
      </w:pPr>
    </w:p>
    <w:p w14:paraId="75DAB5FC" w14:textId="77777777" w:rsidR="000B26AC" w:rsidRDefault="000B26AC" w:rsidP="00CF28A6">
      <w:pPr>
        <w:spacing w:line="276" w:lineRule="auto"/>
        <w:jc w:val="both"/>
      </w:pPr>
    </w:p>
    <w:p w14:paraId="62847251" w14:textId="77777777" w:rsidR="000B26AC" w:rsidRDefault="000B26AC" w:rsidP="00CF28A6">
      <w:pPr>
        <w:spacing w:line="276" w:lineRule="auto"/>
        <w:jc w:val="both"/>
      </w:pPr>
    </w:p>
    <w:p w14:paraId="0E226B50" w14:textId="77777777" w:rsidR="000B26AC" w:rsidRDefault="000B26AC" w:rsidP="00CF28A6">
      <w:pPr>
        <w:spacing w:line="276" w:lineRule="auto"/>
        <w:jc w:val="both"/>
      </w:pPr>
    </w:p>
    <w:p w14:paraId="597BA664" w14:textId="77777777" w:rsidR="000B26AC" w:rsidRDefault="000B26AC" w:rsidP="00CF28A6">
      <w:pPr>
        <w:spacing w:line="276" w:lineRule="auto"/>
        <w:jc w:val="both"/>
      </w:pPr>
    </w:p>
    <w:p w14:paraId="77AB2B5B" w14:textId="77777777" w:rsidR="000B26AC" w:rsidRDefault="000B26AC" w:rsidP="00CF28A6">
      <w:pPr>
        <w:spacing w:line="276" w:lineRule="auto"/>
        <w:jc w:val="both"/>
      </w:pPr>
    </w:p>
    <w:p w14:paraId="7CAB4AE0" w14:textId="77777777" w:rsidR="000B26AC" w:rsidRDefault="000B26AC" w:rsidP="00CF28A6">
      <w:pPr>
        <w:spacing w:line="276" w:lineRule="auto"/>
        <w:jc w:val="both"/>
      </w:pPr>
    </w:p>
    <w:p w14:paraId="5264674A" w14:textId="77777777" w:rsidR="000B26AC" w:rsidRDefault="000B26AC" w:rsidP="00CF28A6">
      <w:pPr>
        <w:spacing w:line="276" w:lineRule="auto"/>
        <w:jc w:val="both"/>
      </w:pPr>
    </w:p>
    <w:p w14:paraId="70DB5BB8" w14:textId="77777777" w:rsidR="000B26AC" w:rsidRDefault="000B26AC" w:rsidP="00CF28A6">
      <w:pPr>
        <w:spacing w:line="276" w:lineRule="auto"/>
        <w:jc w:val="both"/>
      </w:pPr>
    </w:p>
    <w:p w14:paraId="2A5A99E1" w14:textId="77777777" w:rsidR="000B26AC" w:rsidRDefault="000B26AC" w:rsidP="00CF28A6">
      <w:pPr>
        <w:spacing w:line="276" w:lineRule="auto"/>
        <w:jc w:val="both"/>
      </w:pPr>
    </w:p>
    <w:p w14:paraId="70CE2646" w14:textId="77777777" w:rsidR="000B26AC" w:rsidRDefault="000B26AC" w:rsidP="00CF28A6">
      <w:pPr>
        <w:spacing w:line="276" w:lineRule="auto"/>
        <w:jc w:val="both"/>
      </w:pPr>
      <w:r>
        <w:br w:type="page"/>
      </w:r>
    </w:p>
    <w:p w14:paraId="2F9F4DF5" w14:textId="77777777" w:rsidR="000B26AC" w:rsidRDefault="000B26AC" w:rsidP="00CF28A6">
      <w:pPr>
        <w:pStyle w:val="Titre4"/>
        <w:spacing w:line="276" w:lineRule="auto"/>
        <w:jc w:val="both"/>
      </w:pPr>
      <w:r>
        <w:lastRenderedPageBreak/>
        <w:t>La vue Contact</w:t>
      </w:r>
    </w:p>
    <w:p w14:paraId="0D7E73AB" w14:textId="77777777" w:rsidR="000B26AC" w:rsidRDefault="000B26AC" w:rsidP="00CF28A6">
      <w:pPr>
        <w:spacing w:line="276" w:lineRule="auto"/>
        <w:jc w:val="both"/>
      </w:pPr>
      <w:r>
        <w:t>Sur cette page, vous pouvez si vous le souhaitez nous envoyer un mail avec un message :</w:t>
      </w:r>
    </w:p>
    <w:p w14:paraId="68B0CFD4" w14:textId="23A07B5B" w:rsidR="000B26AC" w:rsidRDefault="000B26AC" w:rsidP="00CF28A6">
      <w:pPr>
        <w:spacing w:line="276" w:lineRule="auto"/>
        <w:jc w:val="both"/>
      </w:pPr>
    </w:p>
    <w:p w14:paraId="6221F0CC" w14:textId="2BC8F3C4" w:rsidR="000B26AC" w:rsidRDefault="00116534" w:rsidP="00CF28A6">
      <w:pPr>
        <w:spacing w:line="276" w:lineRule="auto"/>
        <w:jc w:val="both"/>
      </w:pPr>
      <w:r w:rsidRPr="00116534">
        <w:rPr>
          <w:noProof/>
        </w:rPr>
        <w:drawing>
          <wp:anchor distT="0" distB="0" distL="114300" distR="114300" simplePos="0" relativeHeight="251729920" behindDoc="1" locked="0" layoutInCell="1" allowOverlap="1" wp14:anchorId="573C6B10" wp14:editId="7AEC84AC">
            <wp:simplePos x="0" y="0"/>
            <wp:positionH relativeFrom="column">
              <wp:posOffset>-2540</wp:posOffset>
            </wp:positionH>
            <wp:positionV relativeFrom="paragraph">
              <wp:posOffset>0</wp:posOffset>
            </wp:positionV>
            <wp:extent cx="6767830" cy="3159125"/>
            <wp:effectExtent l="0" t="0" r="0" b="3175"/>
            <wp:wrapNone/>
            <wp:docPr id="151802117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21171" name="Image 1" descr="Une image contenant texte, capture d’écran, logiciel, Logiciel multimédia&#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67830" cy="3159125"/>
                    </a:xfrm>
                    <a:prstGeom prst="rect">
                      <a:avLst/>
                    </a:prstGeom>
                  </pic:spPr>
                </pic:pic>
              </a:graphicData>
            </a:graphic>
          </wp:anchor>
        </w:drawing>
      </w:r>
    </w:p>
    <w:p w14:paraId="4B1FBAD2" w14:textId="77777777" w:rsidR="000B26AC" w:rsidRDefault="000B26AC" w:rsidP="00CF28A6">
      <w:pPr>
        <w:spacing w:line="276" w:lineRule="auto"/>
        <w:jc w:val="both"/>
      </w:pPr>
    </w:p>
    <w:p w14:paraId="1B4ED5AB" w14:textId="77777777" w:rsidR="000B26AC" w:rsidRDefault="000B26AC" w:rsidP="00CF28A6">
      <w:pPr>
        <w:spacing w:line="276" w:lineRule="auto"/>
        <w:jc w:val="both"/>
      </w:pPr>
    </w:p>
    <w:p w14:paraId="3A67D09F" w14:textId="77777777" w:rsidR="000B26AC" w:rsidRDefault="000B26AC" w:rsidP="00CF28A6">
      <w:pPr>
        <w:spacing w:line="276" w:lineRule="auto"/>
        <w:jc w:val="both"/>
      </w:pPr>
    </w:p>
    <w:p w14:paraId="3BBB32E3" w14:textId="77777777" w:rsidR="000B26AC" w:rsidRDefault="000B26AC" w:rsidP="00CF28A6">
      <w:pPr>
        <w:spacing w:line="276" w:lineRule="auto"/>
        <w:jc w:val="both"/>
      </w:pPr>
    </w:p>
    <w:p w14:paraId="179C011D" w14:textId="77777777" w:rsidR="000B26AC" w:rsidRDefault="000B26AC" w:rsidP="00CF28A6">
      <w:pPr>
        <w:spacing w:line="276" w:lineRule="auto"/>
        <w:jc w:val="both"/>
      </w:pPr>
    </w:p>
    <w:p w14:paraId="56E3766C" w14:textId="77777777" w:rsidR="000B26AC" w:rsidRDefault="000B26AC" w:rsidP="00CF28A6">
      <w:pPr>
        <w:spacing w:line="276" w:lineRule="auto"/>
        <w:jc w:val="both"/>
      </w:pPr>
    </w:p>
    <w:p w14:paraId="6F42F29C" w14:textId="77777777" w:rsidR="000B26AC" w:rsidRDefault="000B26AC" w:rsidP="00CF28A6">
      <w:pPr>
        <w:spacing w:line="276" w:lineRule="auto"/>
        <w:jc w:val="both"/>
      </w:pPr>
    </w:p>
    <w:p w14:paraId="766241A8" w14:textId="77777777" w:rsidR="000B26AC" w:rsidRDefault="000B26AC" w:rsidP="00CF28A6">
      <w:pPr>
        <w:spacing w:line="276" w:lineRule="auto"/>
        <w:jc w:val="both"/>
      </w:pPr>
    </w:p>
    <w:p w14:paraId="327DB4F5" w14:textId="77777777" w:rsidR="000B26AC" w:rsidRDefault="000B26AC" w:rsidP="00CF28A6">
      <w:pPr>
        <w:spacing w:line="276" w:lineRule="auto"/>
        <w:jc w:val="both"/>
      </w:pPr>
    </w:p>
    <w:p w14:paraId="1B93D646" w14:textId="77777777" w:rsidR="000B26AC" w:rsidRDefault="000B26AC" w:rsidP="00CF28A6">
      <w:pPr>
        <w:spacing w:line="276" w:lineRule="auto"/>
        <w:jc w:val="both"/>
      </w:pPr>
    </w:p>
    <w:p w14:paraId="119008E9" w14:textId="77777777" w:rsidR="000B26AC" w:rsidRDefault="000B26AC" w:rsidP="00CF28A6">
      <w:pPr>
        <w:spacing w:line="276" w:lineRule="auto"/>
        <w:jc w:val="both"/>
      </w:pPr>
    </w:p>
    <w:p w14:paraId="5DB27F13" w14:textId="77777777" w:rsidR="000B26AC" w:rsidRDefault="000B26AC" w:rsidP="00CF28A6">
      <w:pPr>
        <w:spacing w:line="276" w:lineRule="auto"/>
        <w:jc w:val="both"/>
      </w:pPr>
    </w:p>
    <w:p w14:paraId="23C1F118" w14:textId="77777777" w:rsidR="000B26AC" w:rsidRDefault="000B26AC" w:rsidP="00CF28A6">
      <w:pPr>
        <w:spacing w:line="276" w:lineRule="auto"/>
        <w:jc w:val="both"/>
      </w:pPr>
    </w:p>
    <w:p w14:paraId="624ADC7D" w14:textId="77777777" w:rsidR="000B26AC" w:rsidRDefault="000B26AC" w:rsidP="00CF28A6">
      <w:pPr>
        <w:spacing w:line="276" w:lineRule="auto"/>
        <w:jc w:val="both"/>
      </w:pPr>
    </w:p>
    <w:p w14:paraId="6CF99F25" w14:textId="77777777" w:rsidR="000B26AC" w:rsidRDefault="000B26AC" w:rsidP="00CF28A6">
      <w:pPr>
        <w:spacing w:line="276" w:lineRule="auto"/>
        <w:jc w:val="both"/>
      </w:pPr>
    </w:p>
    <w:p w14:paraId="3F5B3252" w14:textId="77777777" w:rsidR="000B26AC" w:rsidRDefault="000B26AC" w:rsidP="00CF28A6">
      <w:pPr>
        <w:spacing w:line="276" w:lineRule="auto"/>
        <w:jc w:val="both"/>
      </w:pPr>
    </w:p>
    <w:p w14:paraId="28A65293" w14:textId="77777777" w:rsidR="000B26AC" w:rsidRDefault="000B26AC" w:rsidP="00CF28A6">
      <w:pPr>
        <w:spacing w:line="276" w:lineRule="auto"/>
        <w:jc w:val="both"/>
      </w:pPr>
    </w:p>
    <w:p w14:paraId="0FBAA2A1" w14:textId="77777777" w:rsidR="000B26AC" w:rsidRDefault="000B26AC" w:rsidP="00CF28A6">
      <w:pPr>
        <w:spacing w:line="276" w:lineRule="auto"/>
        <w:jc w:val="both"/>
      </w:pPr>
    </w:p>
    <w:p w14:paraId="05FDAA12" w14:textId="77777777" w:rsidR="000B26AC" w:rsidRDefault="000B26AC" w:rsidP="00CF28A6">
      <w:pPr>
        <w:spacing w:line="276" w:lineRule="auto"/>
        <w:jc w:val="both"/>
      </w:pPr>
    </w:p>
    <w:p w14:paraId="6F723520" w14:textId="77777777" w:rsidR="000B26AC" w:rsidRDefault="000B26AC" w:rsidP="00CF28A6">
      <w:pPr>
        <w:spacing w:line="276" w:lineRule="auto"/>
        <w:jc w:val="both"/>
      </w:pPr>
    </w:p>
    <w:p w14:paraId="0B6CFC7F" w14:textId="77777777" w:rsidR="000B26AC" w:rsidRDefault="000B26AC" w:rsidP="00CF28A6">
      <w:pPr>
        <w:spacing w:line="276" w:lineRule="auto"/>
        <w:jc w:val="both"/>
      </w:pPr>
    </w:p>
    <w:p w14:paraId="6F1F4EF4" w14:textId="77777777" w:rsidR="000B26AC" w:rsidRDefault="000B26AC" w:rsidP="00CF28A6">
      <w:pPr>
        <w:spacing w:line="276" w:lineRule="auto"/>
        <w:jc w:val="both"/>
      </w:pPr>
    </w:p>
    <w:p w14:paraId="1F24D709" w14:textId="77777777" w:rsidR="000B26AC" w:rsidRDefault="000B26AC" w:rsidP="00CF28A6">
      <w:pPr>
        <w:spacing w:line="276" w:lineRule="auto"/>
        <w:jc w:val="both"/>
      </w:pPr>
    </w:p>
    <w:p w14:paraId="635A396D" w14:textId="77777777" w:rsidR="000B26AC" w:rsidRDefault="000B26AC" w:rsidP="00CF28A6">
      <w:pPr>
        <w:spacing w:line="276" w:lineRule="auto"/>
        <w:jc w:val="both"/>
      </w:pPr>
    </w:p>
    <w:p w14:paraId="1759FD8A" w14:textId="77777777" w:rsidR="000B26AC" w:rsidRDefault="000B26AC" w:rsidP="00CF28A6">
      <w:pPr>
        <w:spacing w:line="276" w:lineRule="auto"/>
        <w:jc w:val="both"/>
      </w:pPr>
    </w:p>
    <w:p w14:paraId="72606308" w14:textId="77777777" w:rsidR="000B26AC" w:rsidRDefault="000B26AC" w:rsidP="00CF28A6">
      <w:pPr>
        <w:spacing w:line="276" w:lineRule="auto"/>
        <w:jc w:val="both"/>
      </w:pPr>
    </w:p>
    <w:p w14:paraId="76C42A2E" w14:textId="77777777" w:rsidR="000B26AC" w:rsidRDefault="000B26AC" w:rsidP="00CF28A6">
      <w:pPr>
        <w:spacing w:line="276" w:lineRule="auto"/>
        <w:jc w:val="both"/>
      </w:pPr>
    </w:p>
    <w:p w14:paraId="5E9325B6" w14:textId="77777777" w:rsidR="000B26AC" w:rsidRDefault="000B26AC" w:rsidP="00CF28A6">
      <w:pPr>
        <w:spacing w:line="276" w:lineRule="auto"/>
        <w:jc w:val="both"/>
      </w:pPr>
    </w:p>
    <w:p w14:paraId="4E1AB2D3" w14:textId="77777777" w:rsidR="000B26AC" w:rsidRDefault="000B26AC" w:rsidP="00CF28A6">
      <w:pPr>
        <w:spacing w:line="276" w:lineRule="auto"/>
        <w:jc w:val="both"/>
      </w:pPr>
    </w:p>
    <w:p w14:paraId="714B1E38" w14:textId="77777777" w:rsidR="000B26AC" w:rsidRDefault="000B26AC" w:rsidP="00CF28A6">
      <w:pPr>
        <w:spacing w:line="276" w:lineRule="auto"/>
        <w:jc w:val="both"/>
      </w:pPr>
    </w:p>
    <w:p w14:paraId="69D334D1" w14:textId="77777777" w:rsidR="000B26AC" w:rsidRDefault="000B26AC" w:rsidP="00CF28A6">
      <w:pPr>
        <w:spacing w:line="276" w:lineRule="auto"/>
        <w:jc w:val="both"/>
      </w:pPr>
    </w:p>
    <w:p w14:paraId="09298DC7" w14:textId="1A30C238" w:rsidR="00045457" w:rsidRDefault="000B26AC" w:rsidP="00CF28A6">
      <w:pPr>
        <w:spacing w:line="276" w:lineRule="auto"/>
        <w:jc w:val="both"/>
      </w:pPr>
      <w:r>
        <w:br w:type="page"/>
      </w:r>
    </w:p>
    <w:p w14:paraId="59765C5F" w14:textId="65CC59F4" w:rsidR="000B26AC" w:rsidRDefault="000B26AC" w:rsidP="00CF28A6">
      <w:pPr>
        <w:pStyle w:val="Titre4"/>
        <w:spacing w:line="276" w:lineRule="auto"/>
        <w:jc w:val="both"/>
      </w:pPr>
      <w:r>
        <w:lastRenderedPageBreak/>
        <w:t xml:space="preserve">La vue de l’espace </w:t>
      </w:r>
      <w:r w:rsidR="00045457">
        <w:t>Q</w:t>
      </w:r>
      <w:r w:rsidR="009D1AAF">
        <w:t>R c</w:t>
      </w:r>
      <w:r w:rsidR="00045457">
        <w:t>ode</w:t>
      </w:r>
    </w:p>
    <w:p w14:paraId="3792E943" w14:textId="592B62CD" w:rsidR="009D1AAF" w:rsidRDefault="009D1AAF" w:rsidP="00CF28A6">
      <w:pPr>
        <w:spacing w:line="276" w:lineRule="auto"/>
        <w:jc w:val="both"/>
      </w:pPr>
      <w:r>
        <w:t>Sur cette page, vous avez accès à une liste complète de tous vos QR codes, avec la possibilité de les filtrer, de les trier, de les supprimer ou de les télécharger.</w:t>
      </w:r>
    </w:p>
    <w:p w14:paraId="1A0B8536" w14:textId="77777777" w:rsidR="009D1AAF" w:rsidRDefault="009D1AAF" w:rsidP="00CF28A6">
      <w:pPr>
        <w:spacing w:line="276" w:lineRule="auto"/>
        <w:jc w:val="both"/>
      </w:pPr>
    </w:p>
    <w:p w14:paraId="52F7DABB" w14:textId="2A7AF555" w:rsidR="009D1AAF" w:rsidRPr="009D1AAF" w:rsidRDefault="009D1AAF" w:rsidP="00CF28A6">
      <w:pPr>
        <w:spacing w:line="276" w:lineRule="auto"/>
        <w:jc w:val="both"/>
      </w:pPr>
      <w:r w:rsidRPr="009D1AAF">
        <w:rPr>
          <w:noProof/>
        </w:rPr>
        <w:drawing>
          <wp:inline distT="0" distB="0" distL="0" distR="0" wp14:anchorId="60E97BCC" wp14:editId="76679018">
            <wp:extent cx="6767830" cy="2376170"/>
            <wp:effectExtent l="0" t="0" r="1270" b="0"/>
            <wp:docPr id="1845703502" name="Image 1" descr="Une image contenant texte, capture d’écran, Polic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03502" name="Image 1" descr="Une image contenant texte, capture d’écran, Police, motif&#10;&#10;Description générée automatiquement"/>
                    <pic:cNvPicPr/>
                  </pic:nvPicPr>
                  <pic:blipFill>
                    <a:blip r:embed="rId19"/>
                    <a:stretch>
                      <a:fillRect/>
                    </a:stretch>
                  </pic:blipFill>
                  <pic:spPr>
                    <a:xfrm>
                      <a:off x="0" y="0"/>
                      <a:ext cx="6767830" cy="2376170"/>
                    </a:xfrm>
                    <a:prstGeom prst="rect">
                      <a:avLst/>
                    </a:prstGeom>
                  </pic:spPr>
                </pic:pic>
              </a:graphicData>
            </a:graphic>
          </wp:inline>
        </w:drawing>
      </w:r>
      <w:r w:rsidR="00935841">
        <w:br/>
      </w:r>
    </w:p>
    <w:p w14:paraId="298B3D64" w14:textId="77777777" w:rsidR="00935841" w:rsidRDefault="00935841" w:rsidP="00CF28A6">
      <w:pPr>
        <w:spacing w:line="276" w:lineRule="auto"/>
        <w:jc w:val="both"/>
      </w:pPr>
      <w:r w:rsidRPr="00935841">
        <w:rPr>
          <w:noProof/>
        </w:rPr>
        <w:drawing>
          <wp:inline distT="0" distB="0" distL="0" distR="0" wp14:anchorId="50703B26" wp14:editId="13DD43B3">
            <wp:extent cx="6767830" cy="2381885"/>
            <wp:effectExtent l="0" t="0" r="1270" b="5715"/>
            <wp:docPr id="1857130242" name="Image 1" descr="Une image contenant capture d’écran,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0242" name="Image 1" descr="Une image contenant capture d’écran, motif&#10;&#10;Description générée automatiquement"/>
                    <pic:cNvPicPr/>
                  </pic:nvPicPr>
                  <pic:blipFill>
                    <a:blip r:embed="rId20"/>
                    <a:stretch>
                      <a:fillRect/>
                    </a:stretch>
                  </pic:blipFill>
                  <pic:spPr>
                    <a:xfrm>
                      <a:off x="0" y="0"/>
                      <a:ext cx="6767830" cy="2381885"/>
                    </a:xfrm>
                    <a:prstGeom prst="rect">
                      <a:avLst/>
                    </a:prstGeom>
                  </pic:spPr>
                </pic:pic>
              </a:graphicData>
            </a:graphic>
          </wp:inline>
        </w:drawing>
      </w:r>
    </w:p>
    <w:p w14:paraId="7D31126F" w14:textId="77777777" w:rsidR="00935841" w:rsidRDefault="00935841" w:rsidP="00CF28A6">
      <w:pPr>
        <w:spacing w:line="276" w:lineRule="auto"/>
        <w:jc w:val="both"/>
      </w:pPr>
    </w:p>
    <w:p w14:paraId="4B84D69B" w14:textId="77777777" w:rsidR="00F63EAB" w:rsidRDefault="00935841" w:rsidP="00CF28A6">
      <w:pPr>
        <w:spacing w:line="276" w:lineRule="auto"/>
        <w:jc w:val="both"/>
      </w:pPr>
      <w:r w:rsidRPr="00935841">
        <w:rPr>
          <w:noProof/>
        </w:rPr>
        <w:drawing>
          <wp:inline distT="0" distB="0" distL="0" distR="0" wp14:anchorId="72E604EE" wp14:editId="5BDED7F8">
            <wp:extent cx="6767830" cy="2393315"/>
            <wp:effectExtent l="0" t="0" r="1270" b="0"/>
            <wp:docPr id="823344516"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44516" name="Image 1" descr="Une image contenant texte, capture d’écran, Police, conception&#10;&#10;Description générée automatiquement"/>
                    <pic:cNvPicPr/>
                  </pic:nvPicPr>
                  <pic:blipFill>
                    <a:blip r:embed="rId21"/>
                    <a:stretch>
                      <a:fillRect/>
                    </a:stretch>
                  </pic:blipFill>
                  <pic:spPr>
                    <a:xfrm>
                      <a:off x="0" y="0"/>
                      <a:ext cx="6767830" cy="2393315"/>
                    </a:xfrm>
                    <a:prstGeom prst="rect">
                      <a:avLst/>
                    </a:prstGeom>
                  </pic:spPr>
                </pic:pic>
              </a:graphicData>
            </a:graphic>
          </wp:inline>
        </w:drawing>
      </w:r>
    </w:p>
    <w:p w14:paraId="5C8EE986" w14:textId="77777777" w:rsidR="00F63EAB" w:rsidRDefault="00F63EAB" w:rsidP="00CF28A6">
      <w:pPr>
        <w:spacing w:line="276" w:lineRule="auto"/>
        <w:jc w:val="both"/>
      </w:pPr>
    </w:p>
    <w:p w14:paraId="5F5D1EB6" w14:textId="77777777" w:rsidR="00F63EAB" w:rsidRDefault="00F63EAB" w:rsidP="00CF28A6">
      <w:pPr>
        <w:spacing w:line="276" w:lineRule="auto"/>
        <w:jc w:val="both"/>
      </w:pPr>
    </w:p>
    <w:p w14:paraId="6F4DD1EA" w14:textId="77777777" w:rsidR="00F63EAB" w:rsidRDefault="00F63EAB" w:rsidP="00CF28A6">
      <w:pPr>
        <w:spacing w:line="276" w:lineRule="auto"/>
        <w:jc w:val="both"/>
      </w:pPr>
    </w:p>
    <w:p w14:paraId="61D68DA0" w14:textId="77777777" w:rsidR="00F63EAB" w:rsidRDefault="00F63EAB" w:rsidP="00CF28A6">
      <w:pPr>
        <w:spacing w:line="276" w:lineRule="auto"/>
        <w:jc w:val="both"/>
      </w:pPr>
    </w:p>
    <w:p w14:paraId="0CC7B67D" w14:textId="25367732" w:rsidR="00E335AA" w:rsidRDefault="00E335AA" w:rsidP="00CF28A6">
      <w:pPr>
        <w:pStyle w:val="Titre4"/>
        <w:spacing w:line="276" w:lineRule="auto"/>
        <w:jc w:val="both"/>
      </w:pPr>
      <w:r>
        <w:lastRenderedPageBreak/>
        <w:t>La vue de l’espace mon compte</w:t>
      </w:r>
    </w:p>
    <w:p w14:paraId="7D3CD5CF" w14:textId="77777777" w:rsidR="00AD10BD" w:rsidRDefault="00AD10BD" w:rsidP="00CF28A6">
      <w:pPr>
        <w:spacing w:line="276" w:lineRule="auto"/>
        <w:jc w:val="both"/>
      </w:pPr>
      <w:r>
        <w:t>Sur cette page, vous avez accès à toutes les informations relatives à votre compte, ainsi qu'à la possibilité de modifier votre profil, votre nom d'utilisateur, votre adresse e-mail et votre mot de passe. Vous pouvez également, si vous le désirez, supprimer votre compte de manière irréversible.</w:t>
      </w:r>
    </w:p>
    <w:p w14:paraId="59388173" w14:textId="4268FD6D" w:rsidR="00E335AA" w:rsidRDefault="00E335AA" w:rsidP="00CF28A6">
      <w:pPr>
        <w:spacing w:line="276" w:lineRule="auto"/>
        <w:jc w:val="both"/>
      </w:pPr>
    </w:p>
    <w:p w14:paraId="713A5884" w14:textId="50CF149D" w:rsidR="00E335AA" w:rsidRDefault="00116534" w:rsidP="00CF28A6">
      <w:pPr>
        <w:spacing w:line="276" w:lineRule="auto"/>
        <w:jc w:val="both"/>
      </w:pPr>
      <w:r w:rsidRPr="00116534">
        <w:rPr>
          <w:noProof/>
        </w:rPr>
        <w:drawing>
          <wp:anchor distT="0" distB="0" distL="114300" distR="114300" simplePos="0" relativeHeight="251730944" behindDoc="1" locked="0" layoutInCell="1" allowOverlap="1" wp14:anchorId="6FC7EBE7" wp14:editId="17152BE6">
            <wp:simplePos x="0" y="0"/>
            <wp:positionH relativeFrom="margin">
              <wp:align>center</wp:align>
            </wp:positionH>
            <wp:positionV relativeFrom="paragraph">
              <wp:posOffset>5715</wp:posOffset>
            </wp:positionV>
            <wp:extent cx="4633362" cy="5845047"/>
            <wp:effectExtent l="0" t="0" r="0" b="3810"/>
            <wp:wrapNone/>
            <wp:docPr id="1143258896"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58896" name="Image 1" descr="Une image contenant texte, capture d’écran, logiciel, Page web&#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633362" cy="5845047"/>
                    </a:xfrm>
                    <a:prstGeom prst="rect">
                      <a:avLst/>
                    </a:prstGeom>
                  </pic:spPr>
                </pic:pic>
              </a:graphicData>
            </a:graphic>
          </wp:anchor>
        </w:drawing>
      </w:r>
    </w:p>
    <w:p w14:paraId="711182B6" w14:textId="6B623D24" w:rsidR="00E335AA" w:rsidRDefault="00E335AA" w:rsidP="00CF28A6">
      <w:pPr>
        <w:spacing w:line="276" w:lineRule="auto"/>
        <w:jc w:val="both"/>
      </w:pPr>
    </w:p>
    <w:p w14:paraId="29EC23E5" w14:textId="77777777" w:rsidR="00E335AA" w:rsidRDefault="00E335AA" w:rsidP="00CF28A6">
      <w:pPr>
        <w:spacing w:line="276" w:lineRule="auto"/>
        <w:jc w:val="both"/>
      </w:pPr>
    </w:p>
    <w:p w14:paraId="568998D5" w14:textId="77777777" w:rsidR="00E335AA" w:rsidRDefault="00E335AA" w:rsidP="00CF28A6">
      <w:pPr>
        <w:spacing w:line="276" w:lineRule="auto"/>
        <w:jc w:val="both"/>
      </w:pPr>
    </w:p>
    <w:p w14:paraId="0DA94C99" w14:textId="77777777" w:rsidR="00E335AA" w:rsidRDefault="00E335AA" w:rsidP="00CF28A6">
      <w:pPr>
        <w:spacing w:line="276" w:lineRule="auto"/>
        <w:jc w:val="both"/>
      </w:pPr>
    </w:p>
    <w:p w14:paraId="2D7BE847" w14:textId="77777777" w:rsidR="00E335AA" w:rsidRDefault="00E335AA" w:rsidP="00CF28A6">
      <w:pPr>
        <w:spacing w:line="276" w:lineRule="auto"/>
        <w:jc w:val="both"/>
      </w:pPr>
    </w:p>
    <w:p w14:paraId="553990FB" w14:textId="77777777" w:rsidR="00E335AA" w:rsidRDefault="00E335AA" w:rsidP="00CF28A6">
      <w:pPr>
        <w:spacing w:line="276" w:lineRule="auto"/>
        <w:jc w:val="both"/>
      </w:pPr>
    </w:p>
    <w:p w14:paraId="1F86CC58" w14:textId="43C455D1" w:rsidR="00810A8B" w:rsidRDefault="00810A8B" w:rsidP="00CF28A6">
      <w:pPr>
        <w:pStyle w:val="Titre2"/>
        <w:spacing w:line="276" w:lineRule="auto"/>
        <w:jc w:val="both"/>
      </w:pPr>
      <w:bookmarkStart w:id="12" w:name="_Toc146458867"/>
      <w:r>
        <w:lastRenderedPageBreak/>
        <w:t>MCD</w:t>
      </w:r>
      <w:bookmarkEnd w:id="12"/>
    </w:p>
    <w:p w14:paraId="080A0A1B" w14:textId="42656A3E" w:rsidR="00810A8B" w:rsidRDefault="00D211FC" w:rsidP="00CF28A6">
      <w:pPr>
        <w:spacing w:line="276" w:lineRule="auto"/>
        <w:jc w:val="both"/>
      </w:pPr>
      <w:r w:rsidRPr="00D211FC">
        <w:rPr>
          <w:noProof/>
        </w:rPr>
        <w:drawing>
          <wp:inline distT="0" distB="0" distL="0" distR="0" wp14:anchorId="47A9B1C0" wp14:editId="05646BB7">
            <wp:extent cx="6767830" cy="7722870"/>
            <wp:effectExtent l="0" t="0" r="1270" b="0"/>
            <wp:docPr id="1563429207"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29207" name="Image 1" descr="Une image contenant texte, diagramme, capture d’écran, Parallèle&#10;&#10;Description générée automatiquement"/>
                    <pic:cNvPicPr/>
                  </pic:nvPicPr>
                  <pic:blipFill>
                    <a:blip r:embed="rId23"/>
                    <a:stretch>
                      <a:fillRect/>
                    </a:stretch>
                  </pic:blipFill>
                  <pic:spPr>
                    <a:xfrm>
                      <a:off x="0" y="0"/>
                      <a:ext cx="6767830" cy="7722870"/>
                    </a:xfrm>
                    <a:prstGeom prst="rect">
                      <a:avLst/>
                    </a:prstGeom>
                  </pic:spPr>
                </pic:pic>
              </a:graphicData>
            </a:graphic>
          </wp:inline>
        </w:drawing>
      </w:r>
    </w:p>
    <w:p w14:paraId="6BF5F086" w14:textId="77777777" w:rsidR="00810A8B" w:rsidRDefault="00810A8B" w:rsidP="00CF28A6">
      <w:pPr>
        <w:spacing w:line="276" w:lineRule="auto"/>
        <w:jc w:val="both"/>
      </w:pPr>
    </w:p>
    <w:p w14:paraId="0B533C08" w14:textId="77777777" w:rsidR="00810A8B" w:rsidRDefault="00810A8B" w:rsidP="00CF28A6">
      <w:pPr>
        <w:spacing w:line="276" w:lineRule="auto"/>
        <w:jc w:val="both"/>
      </w:pPr>
      <w:r>
        <w:t>Cette partie vise à décrire le modèle conceptuel de données (MCD) qui sera utilisé pour structurer la base de données et gérer les informations relatives aux QR Codes.</w:t>
      </w:r>
    </w:p>
    <w:p w14:paraId="7165C98F" w14:textId="77777777" w:rsidR="00230294" w:rsidRDefault="00230294" w:rsidP="00CF28A6">
      <w:pPr>
        <w:spacing w:line="276" w:lineRule="auto"/>
        <w:jc w:val="both"/>
      </w:pPr>
    </w:p>
    <w:p w14:paraId="1332C7D1" w14:textId="77777777" w:rsidR="00810A8B" w:rsidRDefault="00810A8B" w:rsidP="00CF28A6">
      <w:pPr>
        <w:spacing w:line="276" w:lineRule="auto"/>
        <w:jc w:val="both"/>
      </w:pPr>
      <w:r>
        <w:t>Voici un aperçu détaillé du MCD :</w:t>
      </w:r>
    </w:p>
    <w:p w14:paraId="1E28464A" w14:textId="77777777" w:rsidR="00810A8B" w:rsidRDefault="00810A8B" w:rsidP="00CF28A6">
      <w:pPr>
        <w:spacing w:line="276" w:lineRule="auto"/>
        <w:jc w:val="both"/>
      </w:pPr>
    </w:p>
    <w:p w14:paraId="0A1D428D" w14:textId="4FC54D1B" w:rsidR="00810A8B" w:rsidRPr="00810A8B" w:rsidRDefault="00810A8B" w:rsidP="00CF28A6">
      <w:pPr>
        <w:spacing w:line="276" w:lineRule="auto"/>
        <w:jc w:val="both"/>
        <w:rPr>
          <w:b/>
          <w:bCs/>
        </w:rPr>
      </w:pPr>
      <w:r w:rsidRPr="00810A8B">
        <w:rPr>
          <w:b/>
          <w:bCs/>
        </w:rPr>
        <w:t>Table "</w:t>
      </w:r>
      <w:r w:rsidR="00280BD8" w:rsidRPr="00810A8B">
        <w:rPr>
          <w:b/>
          <w:bCs/>
        </w:rPr>
        <w:t>QRCode</w:t>
      </w:r>
      <w:r w:rsidRPr="00810A8B">
        <w:rPr>
          <w:b/>
          <w:bCs/>
        </w:rPr>
        <w:t>" :</w:t>
      </w:r>
    </w:p>
    <w:p w14:paraId="1F8EE182" w14:textId="77777777" w:rsidR="00810A8B" w:rsidRDefault="00810A8B" w:rsidP="00CF28A6">
      <w:pPr>
        <w:spacing w:line="276" w:lineRule="auto"/>
        <w:jc w:val="both"/>
      </w:pPr>
      <w:r>
        <w:t>Cette table sera utilisée pour stocker les QR Codes générés dans notre système.</w:t>
      </w:r>
    </w:p>
    <w:p w14:paraId="476DFA3D" w14:textId="77777777" w:rsidR="00810A8B" w:rsidRDefault="00810A8B" w:rsidP="00CF28A6">
      <w:pPr>
        <w:spacing w:line="276" w:lineRule="auto"/>
        <w:jc w:val="both"/>
      </w:pPr>
      <w:r>
        <w:t>Elle contient les colonnes suivantes :</w:t>
      </w:r>
    </w:p>
    <w:p w14:paraId="6125D0F9" w14:textId="77777777" w:rsidR="00810A8B" w:rsidRDefault="00810A8B" w:rsidP="00CF28A6">
      <w:pPr>
        <w:spacing w:line="276" w:lineRule="auto"/>
        <w:jc w:val="both"/>
      </w:pPr>
    </w:p>
    <w:p w14:paraId="02CEBFFF" w14:textId="37DF33F5" w:rsidR="00810A8B" w:rsidRDefault="00810A8B" w:rsidP="00CF28A6">
      <w:pPr>
        <w:pStyle w:val="Paragraphedeliste"/>
        <w:numPr>
          <w:ilvl w:val="0"/>
          <w:numId w:val="24"/>
        </w:numPr>
        <w:jc w:val="both"/>
      </w:pPr>
      <w:r>
        <w:t>"_id" : Un identifiant unique pour chaque QR Code, permettant de les distinguer sans ambiguïté.</w:t>
      </w:r>
    </w:p>
    <w:p w14:paraId="50A83D74" w14:textId="4079DEED" w:rsidR="00810A8B" w:rsidRDefault="00810A8B" w:rsidP="00CF28A6">
      <w:pPr>
        <w:pStyle w:val="Paragraphedeliste"/>
        <w:numPr>
          <w:ilvl w:val="0"/>
          <w:numId w:val="24"/>
        </w:numPr>
        <w:jc w:val="both"/>
      </w:pPr>
      <w:r>
        <w:t>"idClerk" : Un champ pour enregistrer l'identifiant de l’utilisateur associé à chaque QR Code.</w:t>
      </w:r>
    </w:p>
    <w:p w14:paraId="614A5E3D" w14:textId="5CF454C7" w:rsidR="00810A8B" w:rsidRDefault="00810A8B" w:rsidP="00CF28A6">
      <w:pPr>
        <w:pStyle w:val="Paragraphedeliste"/>
        <w:numPr>
          <w:ilvl w:val="0"/>
          <w:numId w:val="24"/>
        </w:numPr>
        <w:jc w:val="both"/>
      </w:pPr>
      <w:r>
        <w:t>"nom" : Un champ pour spécifier le nom du QR Code, facilitant son identification.</w:t>
      </w:r>
    </w:p>
    <w:p w14:paraId="7D0E257F" w14:textId="527CBA9F" w:rsidR="00810A8B" w:rsidRDefault="00810A8B" w:rsidP="00CF28A6">
      <w:pPr>
        <w:pStyle w:val="Paragraphedeliste"/>
        <w:numPr>
          <w:ilvl w:val="0"/>
          <w:numId w:val="24"/>
        </w:numPr>
        <w:jc w:val="both"/>
      </w:pPr>
      <w:r>
        <w:t>"backgroundColor" : Ce champ stocke la couleur d'arrière-plan du QR Code.</w:t>
      </w:r>
    </w:p>
    <w:p w14:paraId="22C16316" w14:textId="64837D8F" w:rsidR="00810A8B" w:rsidRDefault="00810A8B" w:rsidP="00CF28A6">
      <w:pPr>
        <w:pStyle w:val="Paragraphedeliste"/>
        <w:numPr>
          <w:ilvl w:val="0"/>
          <w:numId w:val="24"/>
        </w:numPr>
        <w:jc w:val="both"/>
      </w:pPr>
      <w:r>
        <w:t>"foregroundColor" : Ce champ stocke la couleur de premier plan du QR Code.</w:t>
      </w:r>
    </w:p>
    <w:p w14:paraId="700316D6" w14:textId="1C464DE2" w:rsidR="00810A8B" w:rsidRDefault="00810A8B" w:rsidP="00CF28A6">
      <w:pPr>
        <w:pStyle w:val="Paragraphedeliste"/>
        <w:numPr>
          <w:ilvl w:val="0"/>
          <w:numId w:val="24"/>
        </w:numPr>
        <w:jc w:val="both"/>
      </w:pPr>
      <w:r>
        <w:t>"errorLevel" : Un champ indiquant le niveau d'erreur autorisé dans le QR Code.</w:t>
      </w:r>
    </w:p>
    <w:p w14:paraId="418FF366" w14:textId="459BE08B" w:rsidR="00810A8B" w:rsidRDefault="00810A8B" w:rsidP="00CF28A6">
      <w:pPr>
        <w:pStyle w:val="Paragraphedeliste"/>
        <w:numPr>
          <w:ilvl w:val="0"/>
          <w:numId w:val="24"/>
        </w:numPr>
        <w:jc w:val="both"/>
      </w:pPr>
      <w:r>
        <w:t>"value" : Ce champ contient le contenu du QR Code, pouvant être un lien, du texte ou d'autres données.</w:t>
      </w:r>
    </w:p>
    <w:p w14:paraId="5EA3A492" w14:textId="77777777" w:rsidR="00D64AAC" w:rsidRDefault="00D64AAC" w:rsidP="00CF28A6">
      <w:pPr>
        <w:pStyle w:val="Paragraphedeliste"/>
        <w:numPr>
          <w:ilvl w:val="0"/>
          <w:numId w:val="24"/>
        </w:numPr>
        <w:jc w:val="both"/>
      </w:pPr>
      <w:r>
        <w:t>"size" : Un champ pour spécifier la taille du QR Code.</w:t>
      </w:r>
    </w:p>
    <w:p w14:paraId="2C7EE348" w14:textId="0B363CC7" w:rsidR="00810A8B" w:rsidRDefault="00810A8B" w:rsidP="00CF28A6">
      <w:pPr>
        <w:pStyle w:val="Paragraphedeliste"/>
        <w:numPr>
          <w:ilvl w:val="0"/>
          <w:numId w:val="24"/>
        </w:numPr>
        <w:jc w:val="both"/>
      </w:pPr>
      <w:r>
        <w:t>"includeMargin" : Un indicateur booléen pour indiquer si des marges doivent être incluses autour du QR Code.</w:t>
      </w:r>
    </w:p>
    <w:p w14:paraId="1AE211DB" w14:textId="5C656E88" w:rsidR="00810A8B" w:rsidRDefault="00810A8B" w:rsidP="00CF28A6">
      <w:pPr>
        <w:pStyle w:val="Paragraphedeliste"/>
        <w:numPr>
          <w:ilvl w:val="0"/>
          <w:numId w:val="24"/>
        </w:numPr>
        <w:jc w:val="both"/>
      </w:pPr>
      <w:r>
        <w:t>"dateCreation" : Un champ pour enregistrer la date de création de chaque QR Code.</w:t>
      </w:r>
    </w:p>
    <w:p w14:paraId="6DD3CA15" w14:textId="77777777" w:rsidR="00810A8B" w:rsidRDefault="00810A8B" w:rsidP="00CF28A6">
      <w:pPr>
        <w:spacing w:line="276" w:lineRule="auto"/>
        <w:jc w:val="both"/>
      </w:pPr>
    </w:p>
    <w:p w14:paraId="70FC8B6D" w14:textId="77777777" w:rsidR="00810A8B" w:rsidRPr="00810A8B" w:rsidRDefault="00810A8B" w:rsidP="00CF28A6">
      <w:pPr>
        <w:spacing w:line="276" w:lineRule="auto"/>
        <w:jc w:val="both"/>
        <w:rPr>
          <w:b/>
          <w:bCs/>
        </w:rPr>
      </w:pPr>
      <w:r w:rsidRPr="00810A8B">
        <w:rPr>
          <w:b/>
          <w:bCs/>
        </w:rPr>
        <w:t>Table "Vcard" :</w:t>
      </w:r>
    </w:p>
    <w:p w14:paraId="237DC1EC" w14:textId="77777777" w:rsidR="00810A8B" w:rsidRDefault="00810A8B" w:rsidP="00CF28A6">
      <w:pPr>
        <w:spacing w:line="276" w:lineRule="auto"/>
        <w:jc w:val="both"/>
      </w:pPr>
      <w:r>
        <w:t>Cette table est destinée à stocker des cartes de visite sous forme de QR Codes.</w:t>
      </w:r>
    </w:p>
    <w:p w14:paraId="2A852ED0" w14:textId="77777777" w:rsidR="00810A8B" w:rsidRDefault="00810A8B" w:rsidP="00CF28A6">
      <w:pPr>
        <w:spacing w:line="276" w:lineRule="auto"/>
        <w:jc w:val="both"/>
      </w:pPr>
      <w:r>
        <w:t>Elle possède les colonnes suivantes :</w:t>
      </w:r>
    </w:p>
    <w:p w14:paraId="00FB86B2" w14:textId="77777777" w:rsidR="00365A08" w:rsidRDefault="00365A08" w:rsidP="00CF28A6">
      <w:pPr>
        <w:spacing w:line="276" w:lineRule="auto"/>
        <w:jc w:val="both"/>
      </w:pPr>
    </w:p>
    <w:p w14:paraId="4C6B08BF" w14:textId="77777777" w:rsidR="00365A08" w:rsidRDefault="00365A08" w:rsidP="00CF28A6">
      <w:pPr>
        <w:pStyle w:val="Paragraphedeliste"/>
        <w:numPr>
          <w:ilvl w:val="0"/>
          <w:numId w:val="24"/>
        </w:numPr>
        <w:jc w:val="both"/>
      </w:pPr>
      <w:r>
        <w:t>"_id" : Un identifiant unique pour chaque QR Code, permettant de les distinguer sans ambiguïté.</w:t>
      </w:r>
    </w:p>
    <w:p w14:paraId="1D6A28AF" w14:textId="77777777" w:rsidR="008E5A8C" w:rsidRDefault="00810A8B" w:rsidP="00CF28A6">
      <w:pPr>
        <w:pStyle w:val="Paragraphedeliste"/>
        <w:numPr>
          <w:ilvl w:val="0"/>
          <w:numId w:val="24"/>
        </w:numPr>
        <w:jc w:val="both"/>
      </w:pPr>
      <w:r>
        <w:t>"idClerk" : Un champ pour enregistrer l'identifiant de l’utilisateur associé à chaque QR Code.</w:t>
      </w:r>
    </w:p>
    <w:p w14:paraId="0CA77B7F" w14:textId="77777777" w:rsidR="008E5A8C" w:rsidRDefault="008E5A8C" w:rsidP="00CF28A6">
      <w:pPr>
        <w:pStyle w:val="Paragraphedeliste"/>
        <w:numPr>
          <w:ilvl w:val="0"/>
          <w:numId w:val="24"/>
        </w:numPr>
        <w:jc w:val="both"/>
      </w:pPr>
      <w:r>
        <w:t>"backgroundColor" : Ce champ stocke la couleur d'arrière-plan du QR Code.</w:t>
      </w:r>
    </w:p>
    <w:p w14:paraId="10397A47" w14:textId="77777777" w:rsidR="008E5A8C" w:rsidRDefault="008E5A8C" w:rsidP="00CF28A6">
      <w:pPr>
        <w:pStyle w:val="Paragraphedeliste"/>
        <w:numPr>
          <w:ilvl w:val="0"/>
          <w:numId w:val="24"/>
        </w:numPr>
        <w:jc w:val="both"/>
      </w:pPr>
      <w:r>
        <w:t>"foregroundColor" : Ce champ stocke la couleur de premier plan du QR Code.</w:t>
      </w:r>
    </w:p>
    <w:p w14:paraId="08149FAE" w14:textId="77777777" w:rsidR="008E5A8C" w:rsidRDefault="008E5A8C" w:rsidP="00CF28A6">
      <w:pPr>
        <w:pStyle w:val="Paragraphedeliste"/>
        <w:numPr>
          <w:ilvl w:val="0"/>
          <w:numId w:val="24"/>
        </w:numPr>
        <w:jc w:val="both"/>
      </w:pPr>
      <w:r>
        <w:t>"errorLevel" : Un champ indiquant le niveau d'erreur autorisé dans le QR Code.</w:t>
      </w:r>
    </w:p>
    <w:p w14:paraId="77E3731C" w14:textId="1A3E9E4B" w:rsidR="00810A8B" w:rsidRDefault="00810A8B" w:rsidP="00CF28A6">
      <w:pPr>
        <w:pStyle w:val="Paragraphedeliste"/>
        <w:numPr>
          <w:ilvl w:val="0"/>
          <w:numId w:val="24"/>
        </w:numPr>
        <w:jc w:val="both"/>
      </w:pPr>
      <w:r>
        <w:t>"value" : Ce champ contient le contenu de la carte de visite, généralement un lien vers un profil en ligne ou des informations de contact.</w:t>
      </w:r>
    </w:p>
    <w:p w14:paraId="0B2C1560" w14:textId="77777777" w:rsidR="00D64AAC" w:rsidRDefault="00D64AAC" w:rsidP="00CF28A6">
      <w:pPr>
        <w:pStyle w:val="Paragraphedeliste"/>
        <w:numPr>
          <w:ilvl w:val="0"/>
          <w:numId w:val="24"/>
        </w:numPr>
        <w:jc w:val="both"/>
      </w:pPr>
      <w:r>
        <w:t>"size" : Un champ pour spécifier la taille du QR Code.</w:t>
      </w:r>
    </w:p>
    <w:p w14:paraId="5D2F1778" w14:textId="6DFC6B93" w:rsidR="008E5A8C" w:rsidRDefault="00810A8B" w:rsidP="00641BB7">
      <w:pPr>
        <w:pStyle w:val="Paragraphedeliste"/>
        <w:numPr>
          <w:ilvl w:val="0"/>
          <w:numId w:val="24"/>
        </w:numPr>
        <w:jc w:val="both"/>
      </w:pPr>
      <w:r>
        <w:t>"includeMargin" : Un indicateur booléen pour spécifier si des marges doivent être incluses autour de la carte de visite.</w:t>
      </w:r>
    </w:p>
    <w:p w14:paraId="72A44855" w14:textId="77777777" w:rsidR="008E5A8C" w:rsidRDefault="008E5A8C" w:rsidP="00CF28A6">
      <w:pPr>
        <w:pStyle w:val="Paragraphedeliste"/>
        <w:numPr>
          <w:ilvl w:val="0"/>
          <w:numId w:val="24"/>
        </w:numPr>
        <w:jc w:val="both"/>
      </w:pPr>
      <w:r>
        <w:t>"dateCreation" : Un champ pour enregistrer la date de création de chaque QR Code.</w:t>
      </w:r>
    </w:p>
    <w:p w14:paraId="2D6807D0" w14:textId="77777777" w:rsidR="00810A8B" w:rsidRDefault="00810A8B" w:rsidP="00CF28A6">
      <w:pPr>
        <w:spacing w:line="276" w:lineRule="auto"/>
        <w:jc w:val="both"/>
      </w:pPr>
    </w:p>
    <w:p w14:paraId="0B008C36" w14:textId="77777777" w:rsidR="00810A8B" w:rsidRPr="00810A8B" w:rsidRDefault="00810A8B" w:rsidP="00CF28A6">
      <w:pPr>
        <w:spacing w:line="276" w:lineRule="auto"/>
        <w:jc w:val="both"/>
        <w:rPr>
          <w:b/>
          <w:bCs/>
        </w:rPr>
      </w:pPr>
      <w:r w:rsidRPr="00810A8B">
        <w:rPr>
          <w:b/>
          <w:bCs/>
        </w:rPr>
        <w:t>Table "Location" :</w:t>
      </w:r>
    </w:p>
    <w:p w14:paraId="2F0F9855" w14:textId="77777777" w:rsidR="00810A8B" w:rsidRDefault="00810A8B" w:rsidP="00CF28A6">
      <w:pPr>
        <w:spacing w:line="276" w:lineRule="auto"/>
        <w:jc w:val="both"/>
      </w:pPr>
      <w:r>
        <w:t>Cette table est utilisée pour stocker des QR Codes liés à des informations de localisation géographique.</w:t>
      </w:r>
    </w:p>
    <w:p w14:paraId="0453CEDF" w14:textId="77777777" w:rsidR="00810A8B" w:rsidRDefault="00810A8B" w:rsidP="00CF28A6">
      <w:pPr>
        <w:spacing w:line="276" w:lineRule="auto"/>
        <w:jc w:val="both"/>
      </w:pPr>
      <w:r>
        <w:t>Elle contient les colonnes suivantes :</w:t>
      </w:r>
    </w:p>
    <w:p w14:paraId="518A17FD" w14:textId="77777777" w:rsidR="00365A08" w:rsidRDefault="00365A08" w:rsidP="00CF28A6">
      <w:pPr>
        <w:spacing w:line="276" w:lineRule="auto"/>
        <w:jc w:val="both"/>
      </w:pPr>
    </w:p>
    <w:p w14:paraId="39C71802" w14:textId="77777777" w:rsidR="00365A08" w:rsidRDefault="00365A08" w:rsidP="00CF28A6">
      <w:pPr>
        <w:pStyle w:val="Paragraphedeliste"/>
        <w:numPr>
          <w:ilvl w:val="0"/>
          <w:numId w:val="24"/>
        </w:numPr>
        <w:jc w:val="both"/>
      </w:pPr>
      <w:r>
        <w:t>"_id" : Un identifiant unique pour chaque QR Code, permettant de les distinguer sans ambiguïté.</w:t>
      </w:r>
    </w:p>
    <w:p w14:paraId="75D6C613" w14:textId="77777777" w:rsidR="00810A8B" w:rsidRDefault="00810A8B" w:rsidP="00CF28A6">
      <w:pPr>
        <w:pStyle w:val="Paragraphedeliste"/>
        <w:numPr>
          <w:ilvl w:val="0"/>
          <w:numId w:val="24"/>
        </w:numPr>
        <w:jc w:val="both"/>
      </w:pPr>
      <w:r>
        <w:t>"idClerk" : Un champ pour enregistrer l'identifiant de l’utilisateur associé à chaque QR Code.</w:t>
      </w:r>
    </w:p>
    <w:p w14:paraId="612DC9A7" w14:textId="224B0575" w:rsidR="00810A8B" w:rsidRDefault="00810A8B" w:rsidP="00CF28A6">
      <w:pPr>
        <w:pStyle w:val="Paragraphedeliste"/>
        <w:numPr>
          <w:ilvl w:val="0"/>
          <w:numId w:val="24"/>
        </w:numPr>
        <w:jc w:val="both"/>
      </w:pPr>
      <w:r>
        <w:t>"value" : Ce champ contient les informations de localisation, pouvant être un lien vers des coordonnées géographiques ou d'autres informations spécifiques.</w:t>
      </w:r>
    </w:p>
    <w:p w14:paraId="57D8228F" w14:textId="77777777" w:rsidR="008E5A8C" w:rsidRDefault="00810A8B" w:rsidP="00CF28A6">
      <w:pPr>
        <w:pStyle w:val="Paragraphedeliste"/>
        <w:numPr>
          <w:ilvl w:val="0"/>
          <w:numId w:val="24"/>
        </w:numPr>
        <w:jc w:val="both"/>
      </w:pPr>
      <w:r>
        <w:t xml:space="preserve">"size" : Un champ pour spécifier la taille du QR </w:t>
      </w:r>
      <w:r w:rsidR="00D64AAC">
        <w:t>Code</w:t>
      </w:r>
      <w:r>
        <w:t>.</w:t>
      </w:r>
    </w:p>
    <w:p w14:paraId="19B2B3D9" w14:textId="77777777" w:rsidR="008E5A8C" w:rsidRDefault="008E5A8C" w:rsidP="00CF28A6">
      <w:pPr>
        <w:pStyle w:val="Paragraphedeliste"/>
        <w:numPr>
          <w:ilvl w:val="0"/>
          <w:numId w:val="24"/>
        </w:numPr>
        <w:jc w:val="both"/>
      </w:pPr>
      <w:r>
        <w:t>"backgroundColor" : Ce champ stocke la couleur d'arrière-plan du QR Code.</w:t>
      </w:r>
    </w:p>
    <w:p w14:paraId="068D9787" w14:textId="77777777" w:rsidR="008E5A8C" w:rsidRDefault="008E5A8C" w:rsidP="00CF28A6">
      <w:pPr>
        <w:pStyle w:val="Paragraphedeliste"/>
        <w:numPr>
          <w:ilvl w:val="0"/>
          <w:numId w:val="24"/>
        </w:numPr>
        <w:jc w:val="both"/>
      </w:pPr>
      <w:r>
        <w:t>"foregroundColor" : Ce champ stocke la couleur de premier plan du QR Code.</w:t>
      </w:r>
    </w:p>
    <w:p w14:paraId="00FACEEB" w14:textId="77777777" w:rsidR="008E5A8C" w:rsidRDefault="008E5A8C" w:rsidP="00CF28A6">
      <w:pPr>
        <w:pStyle w:val="Paragraphedeliste"/>
        <w:numPr>
          <w:ilvl w:val="0"/>
          <w:numId w:val="24"/>
        </w:numPr>
        <w:jc w:val="both"/>
      </w:pPr>
      <w:r>
        <w:t>"dateCreation" : Un champ pour enregistrer la date de création de chaque QR Code.</w:t>
      </w:r>
    </w:p>
    <w:p w14:paraId="28D9927C" w14:textId="30E0BBAE" w:rsidR="00AC2DB9" w:rsidRDefault="00AC2DB9" w:rsidP="00CF28A6">
      <w:pPr>
        <w:pStyle w:val="Paragraphedeliste"/>
        <w:numPr>
          <w:ilvl w:val="0"/>
          <w:numId w:val="24"/>
        </w:numPr>
        <w:jc w:val="both"/>
      </w:pPr>
      <w:r>
        <w:br w:type="page"/>
      </w:r>
    </w:p>
    <w:p w14:paraId="3792103F" w14:textId="39CA8192" w:rsidR="00B02588" w:rsidRDefault="00B02588" w:rsidP="00CF28A6">
      <w:pPr>
        <w:pStyle w:val="Titre2"/>
        <w:spacing w:line="276" w:lineRule="auto"/>
        <w:jc w:val="both"/>
      </w:pPr>
      <w:bookmarkStart w:id="13" w:name="_Toc146458868"/>
      <w:r w:rsidRPr="00F8570E">
        <w:lastRenderedPageBreak/>
        <w:t>Contraintes du projet</w:t>
      </w:r>
      <w:bookmarkEnd w:id="13"/>
    </w:p>
    <w:p w14:paraId="1FF0AD36" w14:textId="77777777" w:rsidR="00485464" w:rsidRPr="00485464" w:rsidRDefault="00485464" w:rsidP="00CF28A6">
      <w:pPr>
        <w:spacing w:line="276" w:lineRule="auto"/>
        <w:jc w:val="both"/>
      </w:pPr>
    </w:p>
    <w:p w14:paraId="79860A17" w14:textId="77777777" w:rsidR="00B02588" w:rsidRPr="00C40658" w:rsidRDefault="00B02588" w:rsidP="00CF28A6">
      <w:pPr>
        <w:spacing w:line="276" w:lineRule="auto"/>
        <w:jc w:val="both"/>
        <w:rPr>
          <w:rFonts w:cs="Arial"/>
        </w:rPr>
      </w:pPr>
      <w:r w:rsidRPr="00C40658">
        <w:rPr>
          <w:rFonts w:cs="Arial"/>
        </w:rPr>
        <w:t>Notre projet QRCoffee a beau être innovant, ce dernier est soumis à diverses contraintes.</w:t>
      </w:r>
    </w:p>
    <w:p w14:paraId="78351EAE" w14:textId="46676C43" w:rsidR="00B02588" w:rsidRPr="00C40658" w:rsidRDefault="00B02588" w:rsidP="00CF28A6">
      <w:pPr>
        <w:spacing w:line="276" w:lineRule="auto"/>
        <w:jc w:val="both"/>
        <w:rPr>
          <w:rFonts w:cs="Arial"/>
        </w:rPr>
      </w:pPr>
      <w:r w:rsidRPr="00C40658">
        <w:rPr>
          <w:rFonts w:cs="Arial"/>
        </w:rPr>
        <w:t xml:space="preserve">Le marché du QR code étant très actif, il existe beaucoup d'applications Web permettant la génération de QRCode. </w:t>
      </w:r>
    </w:p>
    <w:p w14:paraId="3EC79705" w14:textId="77777777" w:rsidR="00B02588" w:rsidRPr="00C40658" w:rsidRDefault="00B02588" w:rsidP="00CF28A6">
      <w:pPr>
        <w:spacing w:line="276" w:lineRule="auto"/>
        <w:jc w:val="both"/>
        <w:rPr>
          <w:rFonts w:cs="Arial"/>
        </w:rPr>
      </w:pPr>
    </w:p>
    <w:p w14:paraId="5DCD8438" w14:textId="77777777" w:rsidR="00B02588" w:rsidRPr="00C40658" w:rsidRDefault="00B02588" w:rsidP="00CF28A6">
      <w:pPr>
        <w:spacing w:line="276" w:lineRule="auto"/>
        <w:jc w:val="both"/>
        <w:rPr>
          <w:rFonts w:cs="Arial"/>
        </w:rPr>
      </w:pPr>
      <w:r w:rsidRPr="00C40658">
        <w:rPr>
          <w:rFonts w:cs="Arial"/>
        </w:rPr>
        <w:t>Les contraintes techniques :</w:t>
      </w:r>
    </w:p>
    <w:p w14:paraId="305632A2" w14:textId="77777777" w:rsidR="00B02588" w:rsidRPr="00C40658" w:rsidRDefault="00B02588" w:rsidP="00CF28A6">
      <w:pPr>
        <w:pStyle w:val="Paragraphedeliste"/>
        <w:jc w:val="both"/>
      </w:pPr>
      <w:r w:rsidRPr="00C40658">
        <w:t>- Pouvoir garantir la cohérence de la base de données.</w:t>
      </w:r>
    </w:p>
    <w:p w14:paraId="75E145F8" w14:textId="77777777" w:rsidR="00B02588" w:rsidRPr="00C40658" w:rsidRDefault="00B02588" w:rsidP="00CF28A6">
      <w:pPr>
        <w:pStyle w:val="Paragraphedeliste"/>
        <w:jc w:val="both"/>
      </w:pPr>
      <w:r w:rsidRPr="00C40658">
        <w:t>- Faire en sorte que la web-app soit responsive.</w:t>
      </w:r>
    </w:p>
    <w:p w14:paraId="4397CFCF" w14:textId="33AE7FDA" w:rsidR="00B02588" w:rsidRPr="00C40658" w:rsidRDefault="00B02588" w:rsidP="00CF28A6">
      <w:pPr>
        <w:pStyle w:val="Paragraphedeliste"/>
        <w:jc w:val="both"/>
      </w:pPr>
      <w:r w:rsidRPr="00C40658">
        <w:t>- Faciliter l’accès au</w:t>
      </w:r>
      <w:r w:rsidR="008C4AE6" w:rsidRPr="00C40658">
        <w:t>x</w:t>
      </w:r>
      <w:r w:rsidRPr="00C40658">
        <w:t xml:space="preserve"> donnée</w:t>
      </w:r>
      <w:r w:rsidR="008C4AE6" w:rsidRPr="00C40658">
        <w:t>s</w:t>
      </w:r>
      <w:r w:rsidRPr="00C40658">
        <w:t xml:space="preserve"> récolté par le QRCode (interface spécifique nécessaire) </w:t>
      </w:r>
    </w:p>
    <w:p w14:paraId="320C1C28" w14:textId="77777777" w:rsidR="00B02588" w:rsidRPr="00C40658" w:rsidRDefault="00B02588" w:rsidP="00CF28A6">
      <w:pPr>
        <w:spacing w:line="276" w:lineRule="auto"/>
        <w:jc w:val="both"/>
        <w:rPr>
          <w:rFonts w:cs="Arial"/>
        </w:rPr>
      </w:pPr>
    </w:p>
    <w:p w14:paraId="15A0E9D9" w14:textId="77777777" w:rsidR="00B02588" w:rsidRPr="00C40658" w:rsidRDefault="00B02588" w:rsidP="00CF28A6">
      <w:pPr>
        <w:spacing w:line="276" w:lineRule="auto"/>
        <w:jc w:val="both"/>
        <w:rPr>
          <w:rFonts w:cs="Arial"/>
        </w:rPr>
      </w:pPr>
      <w:r w:rsidRPr="00C40658">
        <w:rPr>
          <w:rFonts w:cs="Arial"/>
        </w:rPr>
        <w:t>Les contraintes de sécurité :</w:t>
      </w:r>
    </w:p>
    <w:p w14:paraId="5937EFF7" w14:textId="77777777" w:rsidR="00B02588" w:rsidRPr="00C40658" w:rsidRDefault="00B02588" w:rsidP="00CF28A6">
      <w:pPr>
        <w:pStyle w:val="Paragraphedeliste"/>
        <w:jc w:val="both"/>
      </w:pPr>
      <w:r w:rsidRPr="00C40658">
        <w:t>- Sécuriser l’accès aux données selon les rôles de l’utilisateur.</w:t>
      </w:r>
    </w:p>
    <w:p w14:paraId="51FDB12B" w14:textId="77777777" w:rsidR="00B02588" w:rsidRPr="00C40658" w:rsidRDefault="00B02588" w:rsidP="00CF28A6">
      <w:pPr>
        <w:pStyle w:val="Paragraphedeliste"/>
        <w:jc w:val="both"/>
      </w:pPr>
      <w:r w:rsidRPr="00C40658">
        <w:t>- Sécuriser les types de données.</w:t>
      </w:r>
    </w:p>
    <w:p w14:paraId="0C82A1AE" w14:textId="77777777" w:rsidR="00B02588" w:rsidRPr="00C40658" w:rsidRDefault="00B02588" w:rsidP="00CF28A6">
      <w:pPr>
        <w:pStyle w:val="Paragraphedeliste"/>
        <w:jc w:val="both"/>
      </w:pPr>
      <w:r w:rsidRPr="00C40658">
        <w:t>- Sécurisation des mots de passe (Hash).</w:t>
      </w:r>
    </w:p>
    <w:p w14:paraId="0A8148A3" w14:textId="77777777" w:rsidR="00B02588" w:rsidRPr="00C40658" w:rsidRDefault="00B02588" w:rsidP="00CF28A6">
      <w:pPr>
        <w:pStyle w:val="Paragraphedeliste"/>
        <w:jc w:val="both"/>
      </w:pPr>
      <w:r w:rsidRPr="00C40658">
        <w:t>- Sécurisation contre les injections SQL</w:t>
      </w:r>
    </w:p>
    <w:p w14:paraId="62C2EED8" w14:textId="77777777" w:rsidR="00B02588" w:rsidRPr="00C40658" w:rsidRDefault="00B02588" w:rsidP="00CF28A6">
      <w:pPr>
        <w:spacing w:line="276" w:lineRule="auto"/>
        <w:jc w:val="both"/>
        <w:rPr>
          <w:rFonts w:cs="Arial"/>
        </w:rPr>
      </w:pPr>
    </w:p>
    <w:p w14:paraId="6B51BB6B" w14:textId="77777777" w:rsidR="00B02588" w:rsidRPr="00C40658" w:rsidRDefault="00B02588" w:rsidP="00CF28A6">
      <w:pPr>
        <w:spacing w:line="276" w:lineRule="auto"/>
        <w:jc w:val="both"/>
        <w:rPr>
          <w:rFonts w:cs="Arial"/>
        </w:rPr>
      </w:pPr>
      <w:r w:rsidRPr="00C40658">
        <w:rPr>
          <w:rFonts w:cs="Arial"/>
        </w:rPr>
        <w:t>Les contraintes de performance :</w:t>
      </w:r>
    </w:p>
    <w:p w14:paraId="398FE7BD" w14:textId="77777777" w:rsidR="00B02588" w:rsidRPr="00C40658" w:rsidRDefault="00B02588" w:rsidP="00CF28A6">
      <w:pPr>
        <w:pStyle w:val="Paragraphedeliste"/>
        <w:jc w:val="both"/>
      </w:pPr>
      <w:r w:rsidRPr="00C40658">
        <w:t>- Pouvoir garantir la fluidité de la web-app avec le flux de données.</w:t>
      </w:r>
    </w:p>
    <w:p w14:paraId="0D7CB84C" w14:textId="7AF31A28" w:rsidR="0095771F" w:rsidRPr="00C40658" w:rsidRDefault="00B02588" w:rsidP="00CF28A6">
      <w:pPr>
        <w:pStyle w:val="Paragraphedeliste"/>
        <w:jc w:val="both"/>
      </w:pPr>
      <w:r w:rsidRPr="00C40658">
        <w:t>- Permettre le stockage de QRCode</w:t>
      </w:r>
      <w:bookmarkStart w:id="14" w:name="_rlh8m0rd0l33" w:colFirst="0" w:colLast="0"/>
      <w:bookmarkEnd w:id="14"/>
    </w:p>
    <w:p w14:paraId="5B3F7C1F" w14:textId="77777777" w:rsidR="0095771F" w:rsidRPr="00C40658" w:rsidRDefault="0095771F" w:rsidP="00CF28A6">
      <w:pPr>
        <w:spacing w:line="276" w:lineRule="auto"/>
        <w:jc w:val="both"/>
        <w:rPr>
          <w:rFonts w:cs="Arial"/>
        </w:rPr>
      </w:pPr>
    </w:p>
    <w:p w14:paraId="6ABF09A8" w14:textId="47334E70" w:rsidR="00B02588" w:rsidRPr="00F8570E" w:rsidRDefault="00B02588" w:rsidP="00CF28A6">
      <w:pPr>
        <w:pStyle w:val="Titre2"/>
        <w:spacing w:line="276" w:lineRule="auto"/>
        <w:jc w:val="both"/>
      </w:pPr>
      <w:bookmarkStart w:id="15" w:name="_Toc146458869"/>
      <w:r w:rsidRPr="00F8570E">
        <w:t>Périmètre du proje</w:t>
      </w:r>
      <w:r w:rsidR="003E349E" w:rsidRPr="00F8570E">
        <w:t>t</w:t>
      </w:r>
      <w:bookmarkEnd w:id="15"/>
    </w:p>
    <w:p w14:paraId="1EC5A6C3" w14:textId="738172A5" w:rsidR="00E920EF" w:rsidRPr="00C40658" w:rsidRDefault="00E920EF" w:rsidP="00CF28A6">
      <w:pPr>
        <w:spacing w:line="276" w:lineRule="auto"/>
        <w:jc w:val="both"/>
        <w:rPr>
          <w:rFonts w:cs="Arial"/>
        </w:rPr>
      </w:pPr>
      <w:r w:rsidRPr="00C40658">
        <w:rPr>
          <w:rFonts w:cs="Arial"/>
        </w:rPr>
        <w:t>Le périmètre de l’application Web se décompose de la manière suivante :</w:t>
      </w:r>
    </w:p>
    <w:p w14:paraId="5B6A9851" w14:textId="48B2510F" w:rsidR="00E920EF" w:rsidRPr="00C40658" w:rsidRDefault="00E920EF" w:rsidP="00CF28A6">
      <w:pPr>
        <w:pStyle w:val="Paragraphedeliste"/>
        <w:numPr>
          <w:ilvl w:val="0"/>
          <w:numId w:val="11"/>
        </w:numPr>
        <w:jc w:val="both"/>
      </w:pPr>
      <w:r w:rsidRPr="00C40658">
        <w:rPr>
          <w:u w:val="single"/>
        </w:rPr>
        <w:t>Type de clientèle :</w:t>
      </w:r>
      <w:r w:rsidRPr="00C40658">
        <w:t xml:space="preserve"> Nous visons </w:t>
      </w:r>
      <w:r w:rsidR="00263FDA" w:rsidRPr="00C40658">
        <w:t xml:space="preserve">les </w:t>
      </w:r>
      <w:r w:rsidRPr="00C40658">
        <w:t>particulier</w:t>
      </w:r>
      <w:r w:rsidR="00263FDA" w:rsidRPr="00C40658">
        <w:t>s</w:t>
      </w:r>
      <w:r w:rsidRPr="00C40658">
        <w:t xml:space="preserve"> et </w:t>
      </w:r>
      <w:r w:rsidR="00263FDA" w:rsidRPr="00C40658">
        <w:t xml:space="preserve">les </w:t>
      </w:r>
      <w:r w:rsidRPr="00C40658">
        <w:t>professionnels. Notre application Web sera utilisable par tout le monde. Le but est d’aider un maximum de personne souhaitant partager de la donnée rapidement.</w:t>
      </w:r>
    </w:p>
    <w:p w14:paraId="7067C38D" w14:textId="6F259CD1" w:rsidR="00E920EF" w:rsidRPr="00C40658" w:rsidRDefault="00E920EF" w:rsidP="00CF28A6">
      <w:pPr>
        <w:pStyle w:val="Paragraphedeliste"/>
        <w:numPr>
          <w:ilvl w:val="0"/>
          <w:numId w:val="11"/>
        </w:numPr>
        <w:jc w:val="both"/>
      </w:pPr>
      <w:r w:rsidRPr="00C40658">
        <w:rPr>
          <w:u w:val="single"/>
        </w:rPr>
        <w:t>Localisons :</w:t>
      </w:r>
      <w:r w:rsidRPr="00C40658">
        <w:t xml:space="preserve"> Le projet étant une application Web, il n’a donc aucune limite. Cependant, il faudra si besoin traduire le site en anglais afin qu’il puisse être compris hors du territoire français.</w:t>
      </w:r>
    </w:p>
    <w:p w14:paraId="69B7BA4A" w14:textId="6405074F" w:rsidR="00E920EF" w:rsidRPr="00C40658" w:rsidRDefault="00E920EF" w:rsidP="00CF28A6">
      <w:pPr>
        <w:pStyle w:val="Paragraphedeliste"/>
        <w:numPr>
          <w:ilvl w:val="0"/>
          <w:numId w:val="11"/>
        </w:numPr>
        <w:jc w:val="both"/>
      </w:pPr>
      <w:r w:rsidRPr="00C40658">
        <w:rPr>
          <w:u w:val="single"/>
        </w:rPr>
        <w:t>L’accessibilité :</w:t>
      </w:r>
      <w:r w:rsidRPr="00C40658">
        <w:t xml:space="preserve"> L’application Web devra au maximum respecter les règles RGAA.</w:t>
      </w:r>
    </w:p>
    <w:p w14:paraId="38F9360A" w14:textId="77777777" w:rsidR="0095771F" w:rsidRPr="00C40658" w:rsidRDefault="0095771F" w:rsidP="00CF28A6">
      <w:pPr>
        <w:spacing w:line="276" w:lineRule="auto"/>
        <w:jc w:val="both"/>
        <w:rPr>
          <w:rFonts w:cs="Arial"/>
        </w:rPr>
      </w:pPr>
    </w:p>
    <w:p w14:paraId="0C046F88" w14:textId="77777777" w:rsidR="00283DB4" w:rsidRDefault="00283DB4" w:rsidP="00CF28A6">
      <w:pPr>
        <w:spacing w:line="276" w:lineRule="auto"/>
        <w:jc w:val="both"/>
        <w:rPr>
          <w:rFonts w:eastAsiaTheme="majorEastAsia" w:cstheme="majorBidi"/>
          <w:sz w:val="36"/>
          <w:szCs w:val="26"/>
        </w:rPr>
      </w:pPr>
      <w:r>
        <w:br w:type="page"/>
      </w:r>
    </w:p>
    <w:p w14:paraId="4E1AA056" w14:textId="66B8A593" w:rsidR="0095771F" w:rsidRDefault="0095771F" w:rsidP="00CF28A6">
      <w:pPr>
        <w:pStyle w:val="Titre2"/>
        <w:spacing w:line="276" w:lineRule="auto"/>
        <w:jc w:val="both"/>
      </w:pPr>
      <w:bookmarkStart w:id="16" w:name="_Toc146458870"/>
      <w:r w:rsidRPr="00F8570E">
        <w:lastRenderedPageBreak/>
        <w:t>Composition de l’équipe de projet</w:t>
      </w:r>
      <w:bookmarkEnd w:id="16"/>
    </w:p>
    <w:p w14:paraId="7EB464DC" w14:textId="77777777" w:rsidR="0094410D" w:rsidRPr="0094410D" w:rsidRDefault="0094410D" w:rsidP="00CF28A6">
      <w:pPr>
        <w:spacing w:line="276" w:lineRule="auto"/>
        <w:jc w:val="both"/>
      </w:pPr>
    </w:p>
    <w:p w14:paraId="3DE95F92" w14:textId="5720E887" w:rsidR="003E349E" w:rsidRPr="00C40658" w:rsidRDefault="003E349E" w:rsidP="00CF28A6">
      <w:pPr>
        <w:spacing w:line="276" w:lineRule="auto"/>
        <w:jc w:val="both"/>
        <w:rPr>
          <w:rFonts w:cs="Arial"/>
        </w:rPr>
      </w:pPr>
      <w:r w:rsidRPr="00C40658">
        <w:rPr>
          <w:rFonts w:cs="Arial"/>
          <w:b/>
          <w:bCs/>
        </w:rPr>
        <w:t>BERTRAND Julien</w:t>
      </w:r>
      <w:r w:rsidRPr="00C40658">
        <w:rPr>
          <w:rFonts w:cs="Arial"/>
        </w:rPr>
        <w:t xml:space="preserve">, 26 ans, est </w:t>
      </w:r>
      <w:r w:rsidR="00AE2B85" w:rsidRPr="00C40658">
        <w:rPr>
          <w:rFonts w:cs="Arial"/>
        </w:rPr>
        <w:t>diplômé</w:t>
      </w:r>
      <w:r w:rsidRPr="00C40658">
        <w:rPr>
          <w:rFonts w:cs="Arial"/>
        </w:rPr>
        <w:t xml:space="preserve"> d’un </w:t>
      </w:r>
      <w:r w:rsidR="00AE2B85" w:rsidRPr="00C40658">
        <w:rPr>
          <w:rFonts w:cs="Arial"/>
        </w:rPr>
        <w:t xml:space="preserve">BTS Systèmes numérique option A informatique et réseaux. Après avoir travaillé 5 ans dans les Télécom, il a décidé de reprendre le chemin de l’école dans le but d’obtenir un BAC+5. Pour cela, il a intégré la licence RPI en spécialité développement web en alternance. Il réalise son alternance chez Steamulo Lyon. Il occupe le poste de développeur Web. C’est donc tout naturellement qu’il a pris le poste de </w:t>
      </w:r>
      <w:r w:rsidR="00CF28A6">
        <w:rPr>
          <w:rFonts w:cs="Arial"/>
        </w:rPr>
        <w:t>chef de projet</w:t>
      </w:r>
      <w:r w:rsidR="00AE2B85" w:rsidRPr="00C40658">
        <w:rPr>
          <w:rFonts w:cs="Arial"/>
        </w:rPr>
        <w:t xml:space="preserve"> au sein du projet.</w:t>
      </w:r>
    </w:p>
    <w:p w14:paraId="313B5D69" w14:textId="4D7B45A8" w:rsidR="00AE2B85" w:rsidRPr="00C40658" w:rsidRDefault="00AE2B85" w:rsidP="00CF28A6">
      <w:pPr>
        <w:spacing w:line="276" w:lineRule="auto"/>
        <w:jc w:val="both"/>
        <w:rPr>
          <w:rFonts w:cs="Arial"/>
        </w:rPr>
      </w:pPr>
    </w:p>
    <w:p w14:paraId="738F706B" w14:textId="19811486" w:rsidR="00606802" w:rsidRPr="00C40658" w:rsidRDefault="00AE2B85" w:rsidP="00CF28A6">
      <w:pPr>
        <w:spacing w:line="276" w:lineRule="auto"/>
        <w:jc w:val="both"/>
        <w:rPr>
          <w:rFonts w:cs="Arial"/>
        </w:rPr>
      </w:pPr>
      <w:r w:rsidRPr="00C40658">
        <w:rPr>
          <w:rFonts w:cs="Arial"/>
          <w:b/>
          <w:bCs/>
        </w:rPr>
        <w:t>IVARS Grégoire</w:t>
      </w:r>
      <w:r w:rsidRPr="00C40658">
        <w:rPr>
          <w:rFonts w:cs="Arial"/>
        </w:rPr>
        <w:t>,</w:t>
      </w:r>
      <w:r w:rsidR="00606802" w:rsidRPr="00C40658">
        <w:rPr>
          <w:rFonts w:cs="Arial"/>
        </w:rPr>
        <w:t xml:space="preserve"> 21 ans, diplômé d’un BTS Service informatique aux organisations option SLAM.</w:t>
      </w:r>
    </w:p>
    <w:p w14:paraId="60D8AA3C" w14:textId="3C94F32A" w:rsidR="00606802" w:rsidRPr="00C40658" w:rsidRDefault="00FE5702" w:rsidP="00CF28A6">
      <w:pPr>
        <w:spacing w:line="276" w:lineRule="auto"/>
        <w:jc w:val="both"/>
        <w:rPr>
          <w:rFonts w:cs="Arial"/>
        </w:rPr>
      </w:pPr>
      <w:r w:rsidRPr="00C40658">
        <w:rPr>
          <w:rFonts w:cs="Arial"/>
        </w:rPr>
        <w:t>À la suite de</w:t>
      </w:r>
      <w:r w:rsidR="00606802" w:rsidRPr="00C40658">
        <w:rPr>
          <w:rFonts w:cs="Arial"/>
        </w:rPr>
        <w:t xml:space="preserve"> ce diplôme</w:t>
      </w:r>
      <w:r w:rsidRPr="00C40658">
        <w:rPr>
          <w:rFonts w:cs="Arial"/>
        </w:rPr>
        <w:t>,</w:t>
      </w:r>
      <w:r w:rsidR="00606802" w:rsidRPr="00C40658">
        <w:rPr>
          <w:rFonts w:cs="Arial"/>
        </w:rPr>
        <w:t xml:space="preserve"> il </w:t>
      </w:r>
      <w:r w:rsidRPr="00C40658">
        <w:rPr>
          <w:rFonts w:cs="Arial"/>
        </w:rPr>
        <w:t>a</w:t>
      </w:r>
      <w:r w:rsidR="00606802" w:rsidRPr="00C40658">
        <w:rPr>
          <w:rFonts w:cs="Arial"/>
        </w:rPr>
        <w:t xml:space="preserve"> décid</w:t>
      </w:r>
      <w:r w:rsidRPr="00C40658">
        <w:rPr>
          <w:rFonts w:cs="Arial"/>
        </w:rPr>
        <w:t>é</w:t>
      </w:r>
      <w:r w:rsidR="00606802" w:rsidRPr="00C40658">
        <w:rPr>
          <w:rFonts w:cs="Arial"/>
        </w:rPr>
        <w:t xml:space="preserve"> de continuer sur une 3</w:t>
      </w:r>
      <w:r w:rsidRPr="00C40658">
        <w:rPr>
          <w:rFonts w:cs="Arial"/>
        </w:rPr>
        <w:t>e</w:t>
      </w:r>
      <w:r w:rsidR="00606802" w:rsidRPr="00C40658">
        <w:rPr>
          <w:rFonts w:cs="Arial"/>
        </w:rPr>
        <w:t xml:space="preserve"> année voir </w:t>
      </w:r>
      <w:r w:rsidRPr="00C40658">
        <w:rPr>
          <w:rFonts w:cs="Arial"/>
        </w:rPr>
        <w:t>peut-être</w:t>
      </w:r>
      <w:r w:rsidR="00606802" w:rsidRPr="00C40658">
        <w:rPr>
          <w:rFonts w:cs="Arial"/>
        </w:rPr>
        <w:t xml:space="preserve"> jusqu’à la 5</w:t>
      </w:r>
      <w:r w:rsidRPr="00C40658">
        <w:rPr>
          <w:rFonts w:cs="Arial"/>
        </w:rPr>
        <w:t>e</w:t>
      </w:r>
      <w:r w:rsidR="00606802" w:rsidRPr="00C40658">
        <w:rPr>
          <w:rFonts w:cs="Arial"/>
        </w:rPr>
        <w:t xml:space="preserve"> année.</w:t>
      </w:r>
    </w:p>
    <w:p w14:paraId="7307B941" w14:textId="19A8495F" w:rsidR="00606802" w:rsidRPr="00C40658" w:rsidRDefault="00606802" w:rsidP="00CF28A6">
      <w:pPr>
        <w:spacing w:line="276" w:lineRule="auto"/>
        <w:jc w:val="both"/>
        <w:rPr>
          <w:rFonts w:cs="Arial"/>
        </w:rPr>
      </w:pPr>
      <w:r w:rsidRPr="00C40658">
        <w:rPr>
          <w:rFonts w:cs="Arial"/>
        </w:rPr>
        <w:t xml:space="preserve">Actuellement en Licence Responsable de projet Informatique. Alternant dans l’entreprise INETUM en tant que Consultant Junior. On lui </w:t>
      </w:r>
      <w:r w:rsidR="00935C66" w:rsidRPr="00C40658">
        <w:rPr>
          <w:rFonts w:cs="Arial"/>
        </w:rPr>
        <w:t>a</w:t>
      </w:r>
      <w:r w:rsidRPr="00C40658">
        <w:rPr>
          <w:rFonts w:cs="Arial"/>
        </w:rPr>
        <w:t xml:space="preserve"> alors attribu</w:t>
      </w:r>
      <w:r w:rsidR="00FE5702" w:rsidRPr="00C40658">
        <w:rPr>
          <w:rFonts w:cs="Arial"/>
        </w:rPr>
        <w:t>é</w:t>
      </w:r>
      <w:r w:rsidRPr="00C40658">
        <w:rPr>
          <w:rFonts w:cs="Arial"/>
        </w:rPr>
        <w:t xml:space="preserve"> le rôle de </w:t>
      </w:r>
      <w:r w:rsidR="00CF28A6">
        <w:rPr>
          <w:rFonts w:cs="Arial"/>
        </w:rPr>
        <w:t>développeur</w:t>
      </w:r>
      <w:r w:rsidRPr="00C40658">
        <w:rPr>
          <w:rFonts w:cs="Arial"/>
        </w:rPr>
        <w:t>.</w:t>
      </w:r>
    </w:p>
    <w:p w14:paraId="56DE4955" w14:textId="28B03712" w:rsidR="00AE2B85" w:rsidRPr="00C40658" w:rsidRDefault="00AE2B85" w:rsidP="00CF28A6">
      <w:pPr>
        <w:spacing w:line="276" w:lineRule="auto"/>
        <w:jc w:val="both"/>
        <w:rPr>
          <w:rFonts w:cs="Arial"/>
        </w:rPr>
      </w:pPr>
    </w:p>
    <w:p w14:paraId="0B3D71F4" w14:textId="0A8AB2D6" w:rsidR="00AE2B85" w:rsidRPr="00C40658" w:rsidRDefault="00AE2B85" w:rsidP="00CF28A6">
      <w:pPr>
        <w:spacing w:line="276" w:lineRule="auto"/>
        <w:jc w:val="both"/>
        <w:rPr>
          <w:rFonts w:cs="Arial"/>
        </w:rPr>
      </w:pPr>
      <w:r w:rsidRPr="00C40658">
        <w:rPr>
          <w:rFonts w:cs="Arial"/>
          <w:b/>
          <w:bCs/>
        </w:rPr>
        <w:t>BEGOT Kevin</w:t>
      </w:r>
      <w:r w:rsidRPr="00C40658">
        <w:rPr>
          <w:rFonts w:cs="Arial"/>
        </w:rPr>
        <w:t>,</w:t>
      </w:r>
      <w:r w:rsidR="00690447" w:rsidRPr="00C40658">
        <w:rPr>
          <w:rFonts w:cs="Arial"/>
        </w:rPr>
        <w:t xml:space="preserve"> </w:t>
      </w:r>
      <w:r w:rsidR="008B451A" w:rsidRPr="00C40658">
        <w:rPr>
          <w:rFonts w:cs="Arial"/>
        </w:rPr>
        <w:t xml:space="preserve">20 ans est diplômé </w:t>
      </w:r>
      <w:r w:rsidR="00FB2A9E" w:rsidRPr="00C40658">
        <w:rPr>
          <w:rFonts w:cs="Arial"/>
        </w:rPr>
        <w:t>d’un BTS Système numérique</w:t>
      </w:r>
      <w:r w:rsidR="008B451A" w:rsidRPr="00C40658">
        <w:rPr>
          <w:rFonts w:cs="Arial"/>
        </w:rPr>
        <w:t xml:space="preserve"> aux organisations avec une option dans le développement web. Après le BTS</w:t>
      </w:r>
      <w:r w:rsidR="00FE5702" w:rsidRPr="00C40658">
        <w:rPr>
          <w:rFonts w:cs="Arial"/>
        </w:rPr>
        <w:t>,</w:t>
      </w:r>
      <w:r w:rsidR="008B451A" w:rsidRPr="00C40658">
        <w:rPr>
          <w:rFonts w:cs="Arial"/>
        </w:rPr>
        <w:t xml:space="preserve"> il a décidé de continuer son chemin pour rejoindre une licence RPI spécialisée dans le développement web en alternance chez ADSTRATEGY et occupe le rôle de développeur. Il a pour objectif de valider son B</w:t>
      </w:r>
      <w:r w:rsidR="00FE5702" w:rsidRPr="00C40658">
        <w:rPr>
          <w:rFonts w:cs="Arial"/>
        </w:rPr>
        <w:t>AC</w:t>
      </w:r>
      <w:r w:rsidR="008B451A" w:rsidRPr="00C40658">
        <w:rPr>
          <w:rFonts w:cs="Arial"/>
        </w:rPr>
        <w:t>+3 est d'obtenir par la suite un BAC+5. Il a donc rejoint le projet QRCoffee au poste de développeu</w:t>
      </w:r>
      <w:r w:rsidR="00CF28A6">
        <w:rPr>
          <w:rFonts w:cs="Arial"/>
        </w:rPr>
        <w:t>r</w:t>
      </w:r>
      <w:r w:rsidR="008B451A" w:rsidRPr="00C40658">
        <w:rPr>
          <w:rFonts w:cs="Arial"/>
        </w:rPr>
        <w:t>.</w:t>
      </w:r>
    </w:p>
    <w:p w14:paraId="46FE9CF1" w14:textId="30D7936E" w:rsidR="00AE2B85" w:rsidRPr="00C40658" w:rsidRDefault="00AE2B85" w:rsidP="00CF28A6">
      <w:pPr>
        <w:spacing w:line="276" w:lineRule="auto"/>
        <w:jc w:val="both"/>
        <w:rPr>
          <w:rFonts w:cs="Arial"/>
        </w:rPr>
      </w:pPr>
    </w:p>
    <w:p w14:paraId="593FC08C" w14:textId="38CC91FC" w:rsidR="00AE2B85" w:rsidRPr="00F8570E" w:rsidRDefault="00AE2B85" w:rsidP="00CF28A6">
      <w:pPr>
        <w:pStyle w:val="Titre2"/>
        <w:spacing w:line="276" w:lineRule="auto"/>
        <w:jc w:val="both"/>
      </w:pPr>
      <w:bookmarkStart w:id="17" w:name="_Toc146458871"/>
      <w:r w:rsidRPr="00F8570E">
        <w:t>Distribution des rôles</w:t>
      </w:r>
      <w:bookmarkEnd w:id="17"/>
    </w:p>
    <w:p w14:paraId="1B094AEA" w14:textId="7B9A1B2A" w:rsidR="00AE2B85" w:rsidRPr="00C40658" w:rsidRDefault="00AE2B85" w:rsidP="00CF28A6">
      <w:pPr>
        <w:spacing w:line="276" w:lineRule="auto"/>
        <w:jc w:val="both"/>
        <w:rPr>
          <w:rFonts w:cs="Arial"/>
        </w:rPr>
      </w:pPr>
      <w:r w:rsidRPr="00C40658">
        <w:rPr>
          <w:rFonts w:cs="Arial"/>
        </w:rPr>
        <w:t>BERTRAND Julien</w:t>
      </w:r>
      <w:r w:rsidR="00CF28A6">
        <w:rPr>
          <w:rFonts w:cs="Arial"/>
        </w:rPr>
        <w:t> </w:t>
      </w:r>
      <w:r w:rsidRPr="00C40658">
        <w:rPr>
          <w:rFonts w:cs="Arial"/>
        </w:rPr>
        <w:t xml:space="preserve">: </w:t>
      </w:r>
      <w:r w:rsidR="00CF28A6">
        <w:rPr>
          <w:rFonts w:cs="Arial"/>
        </w:rPr>
        <w:t>Chef de projet</w:t>
      </w:r>
    </w:p>
    <w:p w14:paraId="02752580" w14:textId="455930CE" w:rsidR="00AE2B85" w:rsidRPr="00C40658" w:rsidRDefault="00AE2B85" w:rsidP="00CF28A6">
      <w:pPr>
        <w:spacing w:line="276" w:lineRule="auto"/>
        <w:jc w:val="both"/>
        <w:rPr>
          <w:rFonts w:cs="Arial"/>
        </w:rPr>
      </w:pPr>
      <w:r w:rsidRPr="00C40658">
        <w:rPr>
          <w:rFonts w:cs="Arial"/>
        </w:rPr>
        <w:t xml:space="preserve">IVARS Grégoire : </w:t>
      </w:r>
      <w:r w:rsidR="00CF28A6" w:rsidRPr="00C40658">
        <w:rPr>
          <w:rFonts w:cs="Arial"/>
        </w:rPr>
        <w:t>Développeur Web</w:t>
      </w:r>
    </w:p>
    <w:p w14:paraId="7D4F7B4B" w14:textId="6FE50901" w:rsidR="00AE2B85" w:rsidRPr="00C40658" w:rsidRDefault="00AE2B85" w:rsidP="00CF28A6">
      <w:pPr>
        <w:spacing w:line="276" w:lineRule="auto"/>
        <w:jc w:val="both"/>
        <w:rPr>
          <w:rFonts w:cs="Arial"/>
        </w:rPr>
      </w:pPr>
      <w:r w:rsidRPr="00C40658">
        <w:rPr>
          <w:rFonts w:cs="Arial"/>
        </w:rPr>
        <w:t>BEGOT Kevin : Développeur Web</w:t>
      </w:r>
    </w:p>
    <w:p w14:paraId="2061640C" w14:textId="77777777" w:rsidR="00AE2B85" w:rsidRPr="00C40658" w:rsidRDefault="00AE2B85" w:rsidP="00CF28A6">
      <w:pPr>
        <w:spacing w:line="276" w:lineRule="auto"/>
        <w:jc w:val="both"/>
        <w:rPr>
          <w:rFonts w:cs="Arial"/>
        </w:rPr>
      </w:pPr>
    </w:p>
    <w:p w14:paraId="752DB90F" w14:textId="3098A984" w:rsidR="00AE2B85" w:rsidRPr="00F8570E" w:rsidRDefault="00AE2B85" w:rsidP="00CF28A6">
      <w:pPr>
        <w:pStyle w:val="Titre2"/>
        <w:spacing w:line="276" w:lineRule="auto"/>
        <w:jc w:val="both"/>
      </w:pPr>
      <w:bookmarkStart w:id="18" w:name="_Toc146458872"/>
      <w:r w:rsidRPr="00F8570E">
        <w:t>La gouvernance</w:t>
      </w:r>
      <w:bookmarkEnd w:id="18"/>
    </w:p>
    <w:tbl>
      <w:tblPr>
        <w:tblW w:w="11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81"/>
        <w:gridCol w:w="3544"/>
        <w:gridCol w:w="3827"/>
      </w:tblGrid>
      <w:tr w:rsidR="008E6EFB" w:rsidRPr="00C40658" w14:paraId="01723DA2" w14:textId="77777777" w:rsidTr="0098277C">
        <w:trPr>
          <w:trHeight w:val="300"/>
        </w:trPr>
        <w:tc>
          <w:tcPr>
            <w:tcW w:w="3681" w:type="dxa"/>
            <w:shd w:val="clear" w:color="A5A5A5" w:fill="A5A5A5"/>
            <w:noWrap/>
            <w:vAlign w:val="center"/>
            <w:hideMark/>
          </w:tcPr>
          <w:p w14:paraId="5C436C68" w14:textId="77777777" w:rsidR="008E6EFB" w:rsidRPr="00C40658" w:rsidRDefault="008E6EFB" w:rsidP="00CF28A6">
            <w:pPr>
              <w:spacing w:line="276" w:lineRule="auto"/>
              <w:jc w:val="both"/>
              <w:rPr>
                <w:rFonts w:eastAsia="Times New Roman" w:cs="Arial"/>
                <w:b/>
                <w:bCs/>
                <w:color w:val="FFFFFF"/>
                <w:szCs w:val="22"/>
                <w:lang w:eastAsia="fr-FR"/>
              </w:rPr>
            </w:pPr>
            <w:r w:rsidRPr="00C40658">
              <w:rPr>
                <w:rFonts w:eastAsia="Times New Roman" w:cs="Arial"/>
                <w:b/>
                <w:bCs/>
                <w:color w:val="FFFFFF"/>
                <w:szCs w:val="22"/>
                <w:lang w:eastAsia="fr-FR"/>
              </w:rPr>
              <w:t>BERTRAND Julien</w:t>
            </w:r>
          </w:p>
        </w:tc>
        <w:tc>
          <w:tcPr>
            <w:tcW w:w="3544" w:type="dxa"/>
            <w:shd w:val="clear" w:color="A5A5A5" w:fill="A5A5A5"/>
            <w:noWrap/>
            <w:vAlign w:val="center"/>
            <w:hideMark/>
          </w:tcPr>
          <w:p w14:paraId="21A2BAC2" w14:textId="77777777" w:rsidR="008E6EFB" w:rsidRPr="00C40658" w:rsidRDefault="008E6EFB" w:rsidP="00CF28A6">
            <w:pPr>
              <w:spacing w:line="276" w:lineRule="auto"/>
              <w:jc w:val="both"/>
              <w:rPr>
                <w:rFonts w:eastAsia="Times New Roman" w:cs="Arial"/>
                <w:b/>
                <w:bCs/>
                <w:color w:val="FFFFFF"/>
                <w:szCs w:val="22"/>
                <w:lang w:eastAsia="fr-FR"/>
              </w:rPr>
            </w:pPr>
            <w:r w:rsidRPr="00C40658">
              <w:rPr>
                <w:rFonts w:eastAsia="Times New Roman" w:cs="Arial"/>
                <w:b/>
                <w:bCs/>
                <w:color w:val="FFFFFF"/>
                <w:szCs w:val="22"/>
                <w:lang w:eastAsia="fr-FR"/>
              </w:rPr>
              <w:t>IVARS Grégoire</w:t>
            </w:r>
          </w:p>
        </w:tc>
        <w:tc>
          <w:tcPr>
            <w:tcW w:w="3827" w:type="dxa"/>
            <w:shd w:val="clear" w:color="A5A5A5" w:fill="A5A5A5"/>
            <w:noWrap/>
            <w:vAlign w:val="center"/>
            <w:hideMark/>
          </w:tcPr>
          <w:p w14:paraId="7AE36A4E" w14:textId="77777777" w:rsidR="008E6EFB" w:rsidRPr="00C40658" w:rsidRDefault="008E6EFB" w:rsidP="00CF28A6">
            <w:pPr>
              <w:spacing w:line="276" w:lineRule="auto"/>
              <w:jc w:val="both"/>
              <w:rPr>
                <w:rFonts w:eastAsia="Times New Roman" w:cs="Arial"/>
                <w:b/>
                <w:bCs/>
                <w:color w:val="FFFFFF"/>
                <w:szCs w:val="22"/>
                <w:lang w:eastAsia="fr-FR"/>
              </w:rPr>
            </w:pPr>
            <w:r w:rsidRPr="00C40658">
              <w:rPr>
                <w:rFonts w:eastAsia="Times New Roman" w:cs="Arial"/>
                <w:b/>
                <w:bCs/>
                <w:color w:val="FFFFFF"/>
                <w:szCs w:val="22"/>
                <w:lang w:eastAsia="fr-FR"/>
              </w:rPr>
              <w:t>BEGOT Kevin</w:t>
            </w:r>
          </w:p>
        </w:tc>
      </w:tr>
      <w:tr w:rsidR="008E6EFB" w:rsidRPr="00C40658" w14:paraId="21272670" w14:textId="77777777" w:rsidTr="0098277C">
        <w:trPr>
          <w:trHeight w:val="300"/>
        </w:trPr>
        <w:tc>
          <w:tcPr>
            <w:tcW w:w="3681" w:type="dxa"/>
            <w:shd w:val="clear" w:color="EDEDED" w:fill="EDEDED"/>
            <w:noWrap/>
            <w:vAlign w:val="center"/>
            <w:hideMark/>
          </w:tcPr>
          <w:p w14:paraId="16B316BE" w14:textId="77777777" w:rsidR="008E6EFB" w:rsidRPr="00C40658" w:rsidRDefault="008E6EFB" w:rsidP="00CF28A6">
            <w:pPr>
              <w:spacing w:line="276" w:lineRule="auto"/>
              <w:jc w:val="both"/>
              <w:rPr>
                <w:rFonts w:eastAsia="Times New Roman" w:cs="Arial"/>
                <w:color w:val="000000"/>
                <w:szCs w:val="22"/>
                <w:lang w:eastAsia="fr-FR"/>
              </w:rPr>
            </w:pPr>
            <w:r w:rsidRPr="00C40658">
              <w:rPr>
                <w:rFonts w:eastAsia="Times New Roman" w:cs="Arial"/>
                <w:color w:val="000000"/>
                <w:szCs w:val="22"/>
                <w:lang w:eastAsia="fr-FR"/>
              </w:rPr>
              <w:t>Définition du Front-end et Back-End de l'application</w:t>
            </w:r>
          </w:p>
        </w:tc>
        <w:tc>
          <w:tcPr>
            <w:tcW w:w="3544" w:type="dxa"/>
            <w:shd w:val="clear" w:color="EDEDED" w:fill="EDEDED"/>
            <w:noWrap/>
            <w:vAlign w:val="center"/>
            <w:hideMark/>
          </w:tcPr>
          <w:p w14:paraId="6F7C34EA" w14:textId="77777777" w:rsidR="008E6EFB" w:rsidRPr="00C40658" w:rsidRDefault="008E6EFB" w:rsidP="00CF28A6">
            <w:pPr>
              <w:spacing w:line="276" w:lineRule="auto"/>
              <w:jc w:val="both"/>
              <w:rPr>
                <w:rFonts w:eastAsia="Times New Roman" w:cs="Arial"/>
                <w:color w:val="000000"/>
                <w:szCs w:val="22"/>
                <w:lang w:eastAsia="fr-FR"/>
              </w:rPr>
            </w:pPr>
            <w:r w:rsidRPr="00C40658">
              <w:rPr>
                <w:rFonts w:eastAsia="Times New Roman" w:cs="Arial"/>
                <w:color w:val="000000"/>
                <w:szCs w:val="22"/>
                <w:lang w:eastAsia="fr-FR"/>
              </w:rPr>
              <w:t>Partie gestion de projet</w:t>
            </w:r>
          </w:p>
        </w:tc>
        <w:tc>
          <w:tcPr>
            <w:tcW w:w="3827" w:type="dxa"/>
            <w:shd w:val="clear" w:color="EDEDED" w:fill="EDEDED"/>
            <w:noWrap/>
            <w:vAlign w:val="center"/>
            <w:hideMark/>
          </w:tcPr>
          <w:p w14:paraId="0B06DBB3" w14:textId="77777777" w:rsidR="008E6EFB" w:rsidRPr="00C40658" w:rsidRDefault="008E6EFB" w:rsidP="00CF28A6">
            <w:pPr>
              <w:spacing w:line="276" w:lineRule="auto"/>
              <w:jc w:val="both"/>
              <w:rPr>
                <w:rFonts w:eastAsia="Times New Roman" w:cs="Arial"/>
                <w:color w:val="000000"/>
                <w:szCs w:val="22"/>
                <w:lang w:eastAsia="fr-FR"/>
              </w:rPr>
            </w:pPr>
            <w:r w:rsidRPr="00C40658">
              <w:rPr>
                <w:rFonts w:eastAsia="Times New Roman" w:cs="Arial"/>
                <w:color w:val="000000"/>
                <w:szCs w:val="22"/>
                <w:lang w:eastAsia="fr-FR"/>
              </w:rPr>
              <w:t>Définition du Front-end et Back-End de l'application</w:t>
            </w:r>
          </w:p>
        </w:tc>
      </w:tr>
      <w:tr w:rsidR="008E6EFB" w:rsidRPr="00C40658" w14:paraId="4D84C547" w14:textId="77777777" w:rsidTr="0098277C">
        <w:trPr>
          <w:trHeight w:val="300"/>
        </w:trPr>
        <w:tc>
          <w:tcPr>
            <w:tcW w:w="3681" w:type="dxa"/>
            <w:shd w:val="clear" w:color="auto" w:fill="auto"/>
            <w:noWrap/>
            <w:vAlign w:val="center"/>
            <w:hideMark/>
          </w:tcPr>
          <w:p w14:paraId="75FA6A4E" w14:textId="77777777" w:rsidR="008E6EFB" w:rsidRPr="00C40658" w:rsidRDefault="008E6EFB" w:rsidP="00CF28A6">
            <w:pPr>
              <w:spacing w:line="276" w:lineRule="auto"/>
              <w:jc w:val="both"/>
              <w:rPr>
                <w:rFonts w:eastAsia="Times New Roman" w:cs="Arial"/>
                <w:color w:val="000000"/>
                <w:szCs w:val="22"/>
                <w:lang w:eastAsia="fr-FR"/>
              </w:rPr>
            </w:pPr>
            <w:r w:rsidRPr="00C40658">
              <w:rPr>
                <w:rFonts w:eastAsia="Times New Roman" w:cs="Arial"/>
                <w:color w:val="000000"/>
                <w:szCs w:val="22"/>
                <w:lang w:eastAsia="fr-FR"/>
              </w:rPr>
              <w:t>Analyse du marché</w:t>
            </w:r>
          </w:p>
        </w:tc>
        <w:tc>
          <w:tcPr>
            <w:tcW w:w="3544" w:type="dxa"/>
            <w:shd w:val="clear" w:color="auto" w:fill="auto"/>
            <w:noWrap/>
            <w:vAlign w:val="center"/>
            <w:hideMark/>
          </w:tcPr>
          <w:p w14:paraId="22CD2773" w14:textId="77777777" w:rsidR="008E6EFB" w:rsidRPr="00C40658" w:rsidRDefault="008E6EFB" w:rsidP="00CF28A6">
            <w:pPr>
              <w:spacing w:line="276" w:lineRule="auto"/>
              <w:jc w:val="both"/>
              <w:rPr>
                <w:rFonts w:eastAsia="Times New Roman" w:cs="Arial"/>
                <w:color w:val="000000"/>
                <w:szCs w:val="22"/>
                <w:lang w:eastAsia="fr-FR"/>
              </w:rPr>
            </w:pPr>
            <w:r w:rsidRPr="00C40658">
              <w:rPr>
                <w:rFonts w:eastAsia="Times New Roman" w:cs="Arial"/>
                <w:color w:val="000000"/>
                <w:szCs w:val="22"/>
                <w:lang w:eastAsia="fr-FR"/>
              </w:rPr>
              <w:t>Analyse du marché</w:t>
            </w:r>
          </w:p>
        </w:tc>
        <w:tc>
          <w:tcPr>
            <w:tcW w:w="3827" w:type="dxa"/>
            <w:shd w:val="clear" w:color="auto" w:fill="auto"/>
            <w:noWrap/>
            <w:vAlign w:val="center"/>
            <w:hideMark/>
          </w:tcPr>
          <w:p w14:paraId="336F3D05" w14:textId="77777777" w:rsidR="008E6EFB" w:rsidRPr="00C40658" w:rsidRDefault="008E6EFB" w:rsidP="00CF28A6">
            <w:pPr>
              <w:spacing w:line="276" w:lineRule="auto"/>
              <w:jc w:val="both"/>
              <w:rPr>
                <w:rFonts w:eastAsia="Times New Roman" w:cs="Arial"/>
                <w:color w:val="000000"/>
                <w:szCs w:val="22"/>
                <w:lang w:eastAsia="fr-FR"/>
              </w:rPr>
            </w:pPr>
            <w:r w:rsidRPr="00C40658">
              <w:rPr>
                <w:rFonts w:eastAsia="Times New Roman" w:cs="Arial"/>
                <w:color w:val="000000"/>
                <w:szCs w:val="22"/>
                <w:lang w:eastAsia="fr-FR"/>
              </w:rPr>
              <w:t>Analyse du marché</w:t>
            </w:r>
          </w:p>
        </w:tc>
      </w:tr>
      <w:tr w:rsidR="008E6EFB" w:rsidRPr="00C40658" w14:paraId="250643C5" w14:textId="77777777" w:rsidTr="0098277C">
        <w:trPr>
          <w:trHeight w:val="300"/>
        </w:trPr>
        <w:tc>
          <w:tcPr>
            <w:tcW w:w="3681" w:type="dxa"/>
            <w:shd w:val="clear" w:color="EDEDED" w:fill="EDEDED"/>
            <w:noWrap/>
            <w:vAlign w:val="center"/>
            <w:hideMark/>
          </w:tcPr>
          <w:p w14:paraId="7991142C" w14:textId="01AEA2EA" w:rsidR="008E6EFB" w:rsidRPr="00C40658" w:rsidRDefault="008E6EFB" w:rsidP="00CF28A6">
            <w:pPr>
              <w:spacing w:line="276" w:lineRule="auto"/>
              <w:jc w:val="both"/>
              <w:rPr>
                <w:rFonts w:eastAsia="Times New Roman" w:cs="Arial"/>
                <w:color w:val="000000"/>
                <w:szCs w:val="22"/>
                <w:lang w:eastAsia="fr-FR"/>
              </w:rPr>
            </w:pPr>
            <w:r w:rsidRPr="00C40658">
              <w:rPr>
                <w:rFonts w:eastAsia="Times New Roman" w:cs="Arial"/>
                <w:color w:val="000000"/>
                <w:szCs w:val="22"/>
                <w:lang w:eastAsia="fr-FR"/>
              </w:rPr>
              <w:t>Encadrement de la partie technique du FRONT-END</w:t>
            </w:r>
            <w:r w:rsidR="00FE7CFD">
              <w:rPr>
                <w:rFonts w:eastAsia="Times New Roman" w:cs="Arial"/>
                <w:color w:val="000000"/>
                <w:szCs w:val="22"/>
                <w:lang w:eastAsia="fr-FR"/>
              </w:rPr>
              <w:t xml:space="preserve"> et BACK-END</w:t>
            </w:r>
          </w:p>
        </w:tc>
        <w:tc>
          <w:tcPr>
            <w:tcW w:w="3544" w:type="dxa"/>
            <w:shd w:val="clear" w:color="EDEDED" w:fill="EDEDED"/>
            <w:noWrap/>
            <w:vAlign w:val="center"/>
            <w:hideMark/>
          </w:tcPr>
          <w:p w14:paraId="4DBFE4F4" w14:textId="77777777" w:rsidR="008E6EFB" w:rsidRPr="00C40658" w:rsidRDefault="008E6EFB" w:rsidP="00CF28A6">
            <w:pPr>
              <w:spacing w:line="276" w:lineRule="auto"/>
              <w:jc w:val="both"/>
              <w:rPr>
                <w:rFonts w:eastAsia="Times New Roman" w:cs="Arial"/>
                <w:color w:val="000000"/>
                <w:szCs w:val="22"/>
                <w:lang w:eastAsia="fr-FR"/>
              </w:rPr>
            </w:pPr>
            <w:r w:rsidRPr="00C40658">
              <w:rPr>
                <w:rFonts w:eastAsia="Times New Roman" w:cs="Arial"/>
                <w:color w:val="000000"/>
                <w:szCs w:val="22"/>
                <w:lang w:eastAsia="fr-FR"/>
              </w:rPr>
              <w:t>Partie écrite du dossier</w:t>
            </w:r>
          </w:p>
        </w:tc>
        <w:tc>
          <w:tcPr>
            <w:tcW w:w="3827" w:type="dxa"/>
            <w:shd w:val="clear" w:color="EDEDED" w:fill="EDEDED"/>
            <w:noWrap/>
            <w:vAlign w:val="center"/>
            <w:hideMark/>
          </w:tcPr>
          <w:p w14:paraId="55BF3FFA" w14:textId="77777777" w:rsidR="008E6EFB" w:rsidRPr="00C40658" w:rsidRDefault="008E6EFB" w:rsidP="00CF28A6">
            <w:pPr>
              <w:spacing w:line="276" w:lineRule="auto"/>
              <w:jc w:val="both"/>
              <w:rPr>
                <w:rFonts w:eastAsia="Times New Roman" w:cs="Arial"/>
                <w:color w:val="000000"/>
                <w:szCs w:val="22"/>
                <w:lang w:eastAsia="fr-FR"/>
              </w:rPr>
            </w:pPr>
            <w:r w:rsidRPr="00C40658">
              <w:rPr>
                <w:rFonts w:eastAsia="Times New Roman" w:cs="Arial"/>
                <w:color w:val="000000"/>
                <w:szCs w:val="22"/>
                <w:lang w:eastAsia="fr-FR"/>
              </w:rPr>
              <w:t>Encadrement de la partie technique du BACK-END</w:t>
            </w:r>
          </w:p>
        </w:tc>
      </w:tr>
      <w:tr w:rsidR="008E6EFB" w:rsidRPr="00C40658" w14:paraId="0BE25B15" w14:textId="77777777" w:rsidTr="0098277C">
        <w:trPr>
          <w:trHeight w:val="300"/>
        </w:trPr>
        <w:tc>
          <w:tcPr>
            <w:tcW w:w="3681" w:type="dxa"/>
            <w:shd w:val="clear" w:color="auto" w:fill="auto"/>
            <w:noWrap/>
            <w:vAlign w:val="center"/>
            <w:hideMark/>
          </w:tcPr>
          <w:p w14:paraId="7C62B042" w14:textId="02E07C69" w:rsidR="008E6EFB" w:rsidRPr="00C40658" w:rsidRDefault="001754C8" w:rsidP="00CF28A6">
            <w:pPr>
              <w:spacing w:line="276" w:lineRule="auto"/>
              <w:jc w:val="both"/>
              <w:rPr>
                <w:rFonts w:eastAsia="Times New Roman" w:cs="Arial"/>
                <w:color w:val="000000"/>
                <w:szCs w:val="22"/>
                <w:lang w:eastAsia="fr-FR"/>
              </w:rPr>
            </w:pPr>
            <w:r w:rsidRPr="00C40658">
              <w:rPr>
                <w:rFonts w:eastAsia="Times New Roman" w:cs="Arial"/>
                <w:color w:val="000000"/>
                <w:szCs w:val="22"/>
                <w:lang w:eastAsia="fr-FR"/>
              </w:rPr>
              <w:t>Partie écrite du dossier</w:t>
            </w:r>
          </w:p>
        </w:tc>
        <w:tc>
          <w:tcPr>
            <w:tcW w:w="3544" w:type="dxa"/>
            <w:shd w:val="clear" w:color="auto" w:fill="auto"/>
            <w:noWrap/>
            <w:vAlign w:val="center"/>
            <w:hideMark/>
          </w:tcPr>
          <w:p w14:paraId="7110D00E" w14:textId="77777777" w:rsidR="008E6EFB" w:rsidRPr="00C40658" w:rsidRDefault="008E6EFB" w:rsidP="00CF28A6">
            <w:pPr>
              <w:spacing w:line="276" w:lineRule="auto"/>
              <w:jc w:val="both"/>
              <w:rPr>
                <w:rFonts w:eastAsia="Times New Roman" w:cs="Arial"/>
                <w:color w:val="000000"/>
                <w:szCs w:val="22"/>
                <w:lang w:eastAsia="fr-FR"/>
              </w:rPr>
            </w:pPr>
            <w:r w:rsidRPr="00C40658">
              <w:rPr>
                <w:rFonts w:eastAsia="Times New Roman" w:cs="Arial"/>
                <w:color w:val="000000"/>
                <w:szCs w:val="22"/>
                <w:lang w:eastAsia="fr-FR"/>
              </w:rPr>
              <w:t>Diaporama</w:t>
            </w:r>
          </w:p>
        </w:tc>
        <w:tc>
          <w:tcPr>
            <w:tcW w:w="3827" w:type="dxa"/>
            <w:shd w:val="clear" w:color="auto" w:fill="auto"/>
            <w:noWrap/>
            <w:vAlign w:val="center"/>
            <w:hideMark/>
          </w:tcPr>
          <w:p w14:paraId="2D0AA17F" w14:textId="79118223" w:rsidR="008E6EFB" w:rsidRPr="00C40658" w:rsidRDefault="001754C8" w:rsidP="00CF28A6">
            <w:pPr>
              <w:spacing w:line="276" w:lineRule="auto"/>
              <w:jc w:val="both"/>
              <w:rPr>
                <w:rFonts w:eastAsia="Times New Roman" w:cs="Arial"/>
                <w:color w:val="000000"/>
                <w:szCs w:val="22"/>
                <w:lang w:eastAsia="fr-FR"/>
              </w:rPr>
            </w:pPr>
            <w:r w:rsidRPr="00C40658">
              <w:rPr>
                <w:rFonts w:eastAsia="Times New Roman" w:cs="Arial"/>
                <w:color w:val="000000"/>
                <w:szCs w:val="22"/>
                <w:lang w:eastAsia="fr-FR"/>
              </w:rPr>
              <w:t>Partie écrite du dossier</w:t>
            </w:r>
          </w:p>
        </w:tc>
      </w:tr>
    </w:tbl>
    <w:p w14:paraId="6BABEB84" w14:textId="77777777" w:rsidR="00AE2B85" w:rsidRPr="00C40658" w:rsidRDefault="00AE2B85" w:rsidP="00CF28A6">
      <w:pPr>
        <w:spacing w:line="276" w:lineRule="auto"/>
        <w:jc w:val="both"/>
        <w:rPr>
          <w:rFonts w:cs="Arial"/>
        </w:rPr>
      </w:pPr>
    </w:p>
    <w:p w14:paraId="7C53245D" w14:textId="77777777" w:rsidR="0006182A" w:rsidRDefault="0006182A" w:rsidP="00CF28A6">
      <w:pPr>
        <w:spacing w:line="276" w:lineRule="auto"/>
        <w:jc w:val="both"/>
        <w:rPr>
          <w:rFonts w:eastAsiaTheme="majorEastAsia" w:cs="Arial"/>
          <w:sz w:val="36"/>
          <w:szCs w:val="26"/>
        </w:rPr>
      </w:pPr>
      <w:r>
        <w:rPr>
          <w:rFonts w:cs="Arial"/>
        </w:rPr>
        <w:br w:type="page"/>
      </w:r>
    </w:p>
    <w:p w14:paraId="2B8F1BFF" w14:textId="56A7BEE4" w:rsidR="0095771F" w:rsidRPr="00F8570E" w:rsidRDefault="00B02588" w:rsidP="00CF28A6">
      <w:pPr>
        <w:pStyle w:val="Titre2"/>
        <w:spacing w:line="276" w:lineRule="auto"/>
        <w:jc w:val="both"/>
      </w:pPr>
      <w:bookmarkStart w:id="19" w:name="_Toc146458873"/>
      <w:r w:rsidRPr="00F8570E">
        <w:lastRenderedPageBreak/>
        <w:t>Étude du marché</w:t>
      </w:r>
      <w:bookmarkEnd w:id="19"/>
    </w:p>
    <w:p w14:paraId="29DF0790" w14:textId="4233CC58" w:rsidR="008E6EFB" w:rsidRPr="00C40658" w:rsidRDefault="00F4474B" w:rsidP="00CF28A6">
      <w:pPr>
        <w:pStyle w:val="Titre3"/>
        <w:spacing w:line="276" w:lineRule="auto"/>
        <w:jc w:val="both"/>
        <w:rPr>
          <w:rFonts w:cs="Arial"/>
        </w:rPr>
      </w:pPr>
      <w:bookmarkStart w:id="20" w:name="_Toc146458874"/>
      <w:r w:rsidRPr="00C40658">
        <w:rPr>
          <w:rFonts w:cs="Arial"/>
        </w:rPr>
        <w:t>Contexte</w:t>
      </w:r>
      <w:bookmarkEnd w:id="20"/>
    </w:p>
    <w:p w14:paraId="00B157F8" w14:textId="60BD1AD2" w:rsidR="008E6EFB" w:rsidRPr="00C40658" w:rsidRDefault="008E6EFB" w:rsidP="00CF28A6">
      <w:pPr>
        <w:spacing w:line="276" w:lineRule="auto"/>
        <w:jc w:val="both"/>
        <w:rPr>
          <w:rFonts w:cs="Arial"/>
        </w:rPr>
      </w:pPr>
      <w:r w:rsidRPr="00C40658">
        <w:rPr>
          <w:rFonts w:cs="Arial"/>
        </w:rPr>
        <w:t>Le marché du QRCode est en constante évolution depuis 2004.</w:t>
      </w:r>
    </w:p>
    <w:p w14:paraId="51BAD476" w14:textId="07759B79" w:rsidR="008E6EFB" w:rsidRPr="00C40658" w:rsidRDefault="008E6EFB" w:rsidP="00CF28A6">
      <w:pPr>
        <w:spacing w:line="276" w:lineRule="auto"/>
        <w:jc w:val="both"/>
        <w:rPr>
          <w:rFonts w:cs="Arial"/>
        </w:rPr>
      </w:pPr>
    </w:p>
    <w:p w14:paraId="45DA13F3" w14:textId="4F777BB8" w:rsidR="008E6EFB" w:rsidRPr="00C40658" w:rsidRDefault="008E6EFB" w:rsidP="00CF28A6">
      <w:pPr>
        <w:spacing w:line="276" w:lineRule="auto"/>
        <w:jc w:val="both"/>
        <w:rPr>
          <w:rFonts w:cs="Arial"/>
        </w:rPr>
      </w:pPr>
      <w:r w:rsidRPr="00C40658">
        <w:rPr>
          <w:rFonts w:cs="Arial"/>
        </w:rPr>
        <w:t>Ci-dessous, vous trouverez un tableau qui illustre l’évolution de la demande de QRCode depuis 2004. (</w:t>
      </w:r>
      <w:r w:rsidR="0026301C" w:rsidRPr="00C40658">
        <w:rPr>
          <w:rFonts w:cs="Arial"/>
        </w:rPr>
        <w:t>Source</w:t>
      </w:r>
      <w:r w:rsidRPr="00C40658">
        <w:rPr>
          <w:rFonts w:cs="Arial"/>
        </w:rPr>
        <w:t xml:space="preserve"> </w:t>
      </w:r>
      <w:hyperlink r:id="rId24" w:history="1">
        <w:r w:rsidRPr="00C40658">
          <w:rPr>
            <w:rStyle w:val="Lienhypertexte"/>
            <w:rFonts w:cs="Arial"/>
            <w:color w:val="auto"/>
            <w:sz w:val="20"/>
            <w:szCs w:val="20"/>
            <w:u w:val="none"/>
          </w:rPr>
          <w:t>Google Trend</w:t>
        </w:r>
      </w:hyperlink>
      <w:r w:rsidRPr="00C40658">
        <w:rPr>
          <w:rFonts w:cs="Arial"/>
        </w:rPr>
        <w:t>)</w:t>
      </w:r>
    </w:p>
    <w:p w14:paraId="78619217" w14:textId="7207685B" w:rsidR="008E6EFB" w:rsidRPr="00C40658" w:rsidRDefault="008E6EFB" w:rsidP="00CF28A6">
      <w:pPr>
        <w:spacing w:line="276" w:lineRule="auto"/>
        <w:jc w:val="both"/>
        <w:rPr>
          <w:rFonts w:cs="Arial"/>
        </w:rPr>
      </w:pPr>
    </w:p>
    <w:p w14:paraId="5DF43A1B" w14:textId="225CFFA6" w:rsidR="008E6EFB" w:rsidRPr="00C40658" w:rsidRDefault="008E6EFB" w:rsidP="00CF28A6">
      <w:pPr>
        <w:spacing w:line="276" w:lineRule="auto"/>
        <w:jc w:val="both"/>
        <w:rPr>
          <w:rFonts w:cs="Arial"/>
        </w:rPr>
      </w:pPr>
      <w:r w:rsidRPr="00C40658">
        <w:rPr>
          <w:rFonts w:cs="Arial"/>
          <w:noProof/>
          <w:sz w:val="20"/>
          <w:szCs w:val="20"/>
        </w:rPr>
        <w:drawing>
          <wp:anchor distT="0" distB="0" distL="114300" distR="114300" simplePos="0" relativeHeight="251676672" behindDoc="1" locked="0" layoutInCell="1" allowOverlap="1" wp14:anchorId="7073F559" wp14:editId="64C853C7">
            <wp:simplePos x="0" y="0"/>
            <wp:positionH relativeFrom="margin">
              <wp:align>center</wp:align>
            </wp:positionH>
            <wp:positionV relativeFrom="paragraph">
              <wp:posOffset>23495</wp:posOffset>
            </wp:positionV>
            <wp:extent cx="5260075" cy="1905000"/>
            <wp:effectExtent l="19050" t="19050" r="17145" b="19050"/>
            <wp:wrapNone/>
            <wp:docPr id="6" name="Image 6" descr="Une image contenant texte, capture d’écran, monit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moniteur, ordinateur&#10;&#10;Description générée automatiquement"/>
                    <pic:cNvPicPr/>
                  </pic:nvPicPr>
                  <pic:blipFill rotWithShape="1">
                    <a:blip r:embed="rId25">
                      <a:extLst>
                        <a:ext uri="{28A0092B-C50C-407E-A947-70E740481C1C}">
                          <a14:useLocalDpi xmlns:a14="http://schemas.microsoft.com/office/drawing/2010/main" val="0"/>
                        </a:ext>
                      </a:extLst>
                    </a:blip>
                    <a:srcRect l="18773" t="33669" r="19759" b="26756"/>
                    <a:stretch/>
                  </pic:blipFill>
                  <pic:spPr bwMode="auto">
                    <a:xfrm>
                      <a:off x="0" y="0"/>
                      <a:ext cx="5260075" cy="190500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4F1367DC" w14:textId="441B3D17" w:rsidR="008E6EFB" w:rsidRPr="00C40658" w:rsidRDefault="008E6EFB" w:rsidP="00CF28A6">
      <w:pPr>
        <w:spacing w:line="276" w:lineRule="auto"/>
        <w:jc w:val="both"/>
        <w:rPr>
          <w:rFonts w:cs="Arial"/>
        </w:rPr>
      </w:pPr>
    </w:p>
    <w:p w14:paraId="0B078BE9" w14:textId="77777777" w:rsidR="008E6EFB" w:rsidRPr="00C40658" w:rsidRDefault="008E6EFB" w:rsidP="00CF28A6">
      <w:pPr>
        <w:spacing w:line="276" w:lineRule="auto"/>
        <w:jc w:val="both"/>
        <w:rPr>
          <w:rFonts w:cs="Arial"/>
        </w:rPr>
      </w:pPr>
    </w:p>
    <w:p w14:paraId="7D657408" w14:textId="77BC9E67" w:rsidR="008E6EFB" w:rsidRPr="00C40658" w:rsidRDefault="008E6EFB" w:rsidP="00CF28A6">
      <w:pPr>
        <w:spacing w:line="276" w:lineRule="auto"/>
        <w:jc w:val="both"/>
        <w:rPr>
          <w:rFonts w:cs="Arial"/>
        </w:rPr>
      </w:pPr>
    </w:p>
    <w:p w14:paraId="179244A3" w14:textId="7442D647" w:rsidR="008E6EFB" w:rsidRPr="00C40658" w:rsidRDefault="008E6EFB" w:rsidP="00CF28A6">
      <w:pPr>
        <w:spacing w:line="276" w:lineRule="auto"/>
        <w:jc w:val="both"/>
        <w:rPr>
          <w:rFonts w:cs="Arial"/>
        </w:rPr>
      </w:pPr>
    </w:p>
    <w:p w14:paraId="43234B98" w14:textId="16295DA1" w:rsidR="008E6EFB" w:rsidRPr="00C40658" w:rsidRDefault="008E6EFB" w:rsidP="00CF28A6">
      <w:pPr>
        <w:spacing w:line="276" w:lineRule="auto"/>
        <w:jc w:val="both"/>
        <w:rPr>
          <w:rFonts w:cs="Arial"/>
        </w:rPr>
      </w:pPr>
    </w:p>
    <w:p w14:paraId="4BF9ACEC" w14:textId="446BC5DB" w:rsidR="008E6EFB" w:rsidRPr="00C40658" w:rsidRDefault="008E6EFB" w:rsidP="00CF28A6">
      <w:pPr>
        <w:spacing w:line="276" w:lineRule="auto"/>
        <w:jc w:val="both"/>
        <w:rPr>
          <w:rFonts w:cs="Arial"/>
        </w:rPr>
      </w:pPr>
    </w:p>
    <w:p w14:paraId="75924084" w14:textId="06C1FF9E" w:rsidR="008E6EFB" w:rsidRPr="00C40658" w:rsidRDefault="008E6EFB" w:rsidP="00CF28A6">
      <w:pPr>
        <w:spacing w:line="276" w:lineRule="auto"/>
        <w:jc w:val="both"/>
        <w:rPr>
          <w:rFonts w:cs="Arial"/>
        </w:rPr>
      </w:pPr>
    </w:p>
    <w:p w14:paraId="5B780705" w14:textId="26B2349E" w:rsidR="008E6EFB" w:rsidRPr="00C40658" w:rsidRDefault="008E6EFB" w:rsidP="00CF28A6">
      <w:pPr>
        <w:spacing w:line="276" w:lineRule="auto"/>
        <w:jc w:val="both"/>
        <w:rPr>
          <w:rFonts w:cs="Arial"/>
        </w:rPr>
      </w:pPr>
    </w:p>
    <w:p w14:paraId="1D995729" w14:textId="1EB1777E" w:rsidR="008E6EFB" w:rsidRPr="00C40658" w:rsidRDefault="008E6EFB" w:rsidP="00CF28A6">
      <w:pPr>
        <w:spacing w:line="276" w:lineRule="auto"/>
        <w:jc w:val="both"/>
        <w:rPr>
          <w:rFonts w:cs="Arial"/>
        </w:rPr>
      </w:pPr>
    </w:p>
    <w:p w14:paraId="1941EE13" w14:textId="11570574" w:rsidR="008E6EFB" w:rsidRPr="00C40658" w:rsidRDefault="008E6EFB" w:rsidP="00CF28A6">
      <w:pPr>
        <w:spacing w:line="276" w:lineRule="auto"/>
        <w:jc w:val="both"/>
        <w:rPr>
          <w:rFonts w:cs="Arial"/>
        </w:rPr>
      </w:pPr>
    </w:p>
    <w:p w14:paraId="27F71BF9" w14:textId="4DF8DA20" w:rsidR="008E6EFB" w:rsidRPr="00C40658" w:rsidRDefault="008E6EFB" w:rsidP="00CF28A6">
      <w:pPr>
        <w:spacing w:line="276" w:lineRule="auto"/>
        <w:jc w:val="both"/>
        <w:rPr>
          <w:rFonts w:cs="Arial"/>
        </w:rPr>
      </w:pPr>
    </w:p>
    <w:p w14:paraId="73A10BB2" w14:textId="73B7D96E" w:rsidR="008E6EFB" w:rsidRPr="00C40658" w:rsidRDefault="008E6EFB" w:rsidP="00CF28A6">
      <w:pPr>
        <w:spacing w:line="276" w:lineRule="auto"/>
        <w:jc w:val="both"/>
        <w:rPr>
          <w:rFonts w:cs="Arial"/>
          <w:shd w:val="clear" w:color="auto" w:fill="FFFFFF"/>
        </w:rPr>
      </w:pPr>
      <w:r w:rsidRPr="00C40658">
        <w:rPr>
          <w:rFonts w:cs="Arial"/>
          <w:shd w:val="clear" w:color="auto" w:fill="FFFFFF"/>
        </w:rPr>
        <w:t>Les codes QR dynamiques générés par les utilisateurs ont accumulé un total de 6 825 842 scans d'utilisateurs mondiaux, soit une augmentation de 433 % par rapport aux chiffres de 2021.</w:t>
      </w:r>
    </w:p>
    <w:p w14:paraId="6F1D39DC" w14:textId="4F419226" w:rsidR="008E6EFB" w:rsidRPr="00C40658" w:rsidRDefault="008E6EFB" w:rsidP="00CF28A6">
      <w:pPr>
        <w:spacing w:line="276" w:lineRule="auto"/>
        <w:jc w:val="both"/>
        <w:rPr>
          <w:rFonts w:cs="Arial"/>
          <w:shd w:val="clear" w:color="auto" w:fill="FFFFFF"/>
        </w:rPr>
      </w:pPr>
    </w:p>
    <w:p w14:paraId="07E4DFC0" w14:textId="77777777" w:rsidR="008E6EFB" w:rsidRPr="00C40658" w:rsidRDefault="008E6EFB" w:rsidP="00CF28A6">
      <w:pPr>
        <w:spacing w:line="276" w:lineRule="auto"/>
        <w:jc w:val="both"/>
        <w:rPr>
          <w:rFonts w:cs="Arial"/>
          <w:lang w:eastAsia="fr-FR"/>
        </w:rPr>
      </w:pPr>
      <w:r w:rsidRPr="00C40658">
        <w:rPr>
          <w:rFonts w:cs="Arial"/>
          <w:lang w:eastAsia="fr-FR"/>
        </w:rPr>
        <w:t>Sur la base de la base de données de QRTIGER, voici les 10 premiers pays avec l'activité de numérisation la plus élevée pour le premier trimestre 2022 :</w:t>
      </w:r>
    </w:p>
    <w:p w14:paraId="72687DB9" w14:textId="2A394C42" w:rsidR="008E6EFB" w:rsidRPr="00C40658" w:rsidRDefault="008E6EFB" w:rsidP="00CF28A6">
      <w:pPr>
        <w:pStyle w:val="Paragraphedeliste"/>
        <w:numPr>
          <w:ilvl w:val="0"/>
          <w:numId w:val="11"/>
        </w:numPr>
        <w:jc w:val="both"/>
      </w:pPr>
      <w:r w:rsidRPr="00C40658">
        <w:t>États-Unis – 42,2 %</w:t>
      </w:r>
    </w:p>
    <w:p w14:paraId="2DAC0C28" w14:textId="5D4B8C29" w:rsidR="008E6EFB" w:rsidRPr="00C40658" w:rsidRDefault="008E6EFB" w:rsidP="00CF28A6">
      <w:pPr>
        <w:pStyle w:val="Paragraphedeliste"/>
        <w:numPr>
          <w:ilvl w:val="0"/>
          <w:numId w:val="11"/>
        </w:numPr>
        <w:jc w:val="both"/>
      </w:pPr>
      <w:r w:rsidRPr="00C40658">
        <w:t>Inde – 16,1 %</w:t>
      </w:r>
    </w:p>
    <w:p w14:paraId="3C5B2E60" w14:textId="0C0B6CF1" w:rsidR="008E6EFB" w:rsidRPr="00C40658" w:rsidRDefault="008E6EFB" w:rsidP="00CF28A6">
      <w:pPr>
        <w:pStyle w:val="Paragraphedeliste"/>
        <w:numPr>
          <w:ilvl w:val="0"/>
          <w:numId w:val="11"/>
        </w:numPr>
        <w:jc w:val="both"/>
      </w:pPr>
      <w:r w:rsidRPr="00C40658">
        <w:t>France – 6,4 %</w:t>
      </w:r>
    </w:p>
    <w:p w14:paraId="110EFC88" w14:textId="2E4D0A33" w:rsidR="008E6EFB" w:rsidRPr="00C40658" w:rsidRDefault="008E6EFB" w:rsidP="00CF28A6">
      <w:pPr>
        <w:pStyle w:val="Paragraphedeliste"/>
        <w:numPr>
          <w:ilvl w:val="0"/>
          <w:numId w:val="11"/>
        </w:numPr>
        <w:jc w:val="both"/>
      </w:pPr>
      <w:r w:rsidRPr="00C40658">
        <w:t>Royaume-Uni – 3,6 %</w:t>
      </w:r>
    </w:p>
    <w:p w14:paraId="06FAB737" w14:textId="369DC739" w:rsidR="008E6EFB" w:rsidRPr="00C40658" w:rsidRDefault="008E6EFB" w:rsidP="00CF28A6">
      <w:pPr>
        <w:pStyle w:val="Paragraphedeliste"/>
        <w:numPr>
          <w:ilvl w:val="0"/>
          <w:numId w:val="11"/>
        </w:numPr>
        <w:jc w:val="both"/>
      </w:pPr>
      <w:r w:rsidRPr="00C40658">
        <w:t>Canada – 3,6 %</w:t>
      </w:r>
    </w:p>
    <w:p w14:paraId="5B53693C" w14:textId="5561CCDF" w:rsidR="008E6EFB" w:rsidRPr="00C40658" w:rsidRDefault="008E6EFB" w:rsidP="00CF28A6">
      <w:pPr>
        <w:pStyle w:val="Paragraphedeliste"/>
        <w:numPr>
          <w:ilvl w:val="0"/>
          <w:numId w:val="11"/>
        </w:numPr>
        <w:jc w:val="both"/>
      </w:pPr>
      <w:r w:rsidRPr="00C40658">
        <w:t>Arabie saoudite – 3,0 %</w:t>
      </w:r>
    </w:p>
    <w:p w14:paraId="29F8FBBD" w14:textId="78A9BA91" w:rsidR="008E6EFB" w:rsidRPr="00C40658" w:rsidRDefault="008E6EFB" w:rsidP="00CF28A6">
      <w:pPr>
        <w:pStyle w:val="Paragraphedeliste"/>
        <w:numPr>
          <w:ilvl w:val="0"/>
          <w:numId w:val="11"/>
        </w:numPr>
        <w:jc w:val="both"/>
      </w:pPr>
      <w:r w:rsidRPr="00C40658">
        <w:t>Colombie – 3,0 %</w:t>
      </w:r>
    </w:p>
    <w:p w14:paraId="4FDE4C70" w14:textId="0E3F021A" w:rsidR="008E6EFB" w:rsidRPr="00C40658" w:rsidRDefault="008E6EFB" w:rsidP="00CF28A6">
      <w:pPr>
        <w:pStyle w:val="Paragraphedeliste"/>
        <w:numPr>
          <w:ilvl w:val="0"/>
          <w:numId w:val="11"/>
        </w:numPr>
        <w:jc w:val="both"/>
      </w:pPr>
      <w:r w:rsidRPr="00C40658">
        <w:t>Malaisie - 2,1 %</w:t>
      </w:r>
    </w:p>
    <w:p w14:paraId="1E27492B" w14:textId="75CA663A" w:rsidR="008E6EFB" w:rsidRPr="00C40658" w:rsidRDefault="008E6EFB" w:rsidP="00CF28A6">
      <w:pPr>
        <w:pStyle w:val="Paragraphedeliste"/>
        <w:numPr>
          <w:ilvl w:val="0"/>
          <w:numId w:val="11"/>
        </w:numPr>
        <w:jc w:val="both"/>
      </w:pPr>
      <w:r w:rsidRPr="00C40658">
        <w:t>Singapour – 1,7 %</w:t>
      </w:r>
    </w:p>
    <w:p w14:paraId="7D133121" w14:textId="019510EA" w:rsidR="00F4474B" w:rsidRPr="00C40658" w:rsidRDefault="008E6EFB" w:rsidP="00CF28A6">
      <w:pPr>
        <w:pStyle w:val="Paragraphedeliste"/>
        <w:numPr>
          <w:ilvl w:val="0"/>
          <w:numId w:val="11"/>
        </w:numPr>
        <w:jc w:val="both"/>
      </w:pPr>
      <w:r w:rsidRPr="00C40658">
        <w:t>Mexique – 1,6 %</w:t>
      </w:r>
    </w:p>
    <w:p w14:paraId="4A9C8B0D" w14:textId="77777777" w:rsidR="00DD1A0F" w:rsidRPr="00C40658" w:rsidRDefault="00DD1A0F" w:rsidP="00CF28A6">
      <w:pPr>
        <w:spacing w:line="276" w:lineRule="auto"/>
        <w:jc w:val="both"/>
        <w:rPr>
          <w:rFonts w:eastAsiaTheme="majorEastAsia" w:cs="Arial"/>
          <w:sz w:val="32"/>
        </w:rPr>
      </w:pPr>
      <w:r w:rsidRPr="00C40658">
        <w:rPr>
          <w:rFonts w:cs="Arial"/>
        </w:rPr>
        <w:br w:type="page"/>
      </w:r>
    </w:p>
    <w:p w14:paraId="1A52FA9E" w14:textId="4EB681C0" w:rsidR="00B02588" w:rsidRPr="00C40658" w:rsidRDefault="00B02588" w:rsidP="00CF28A6">
      <w:pPr>
        <w:pStyle w:val="Titre3"/>
        <w:spacing w:line="276" w:lineRule="auto"/>
        <w:jc w:val="both"/>
        <w:rPr>
          <w:rFonts w:cs="Arial"/>
        </w:rPr>
      </w:pPr>
      <w:bookmarkStart w:id="21" w:name="_Toc146458875"/>
      <w:r w:rsidRPr="00C40658">
        <w:rPr>
          <w:rFonts w:cs="Arial"/>
        </w:rPr>
        <w:lastRenderedPageBreak/>
        <w:t>Analyse SWOT</w:t>
      </w:r>
      <w:bookmarkEnd w:id="21"/>
    </w:p>
    <w:p w14:paraId="0F1B1697" w14:textId="1D3E6A63" w:rsidR="00DD1A0F" w:rsidRPr="00C40658" w:rsidRDefault="00B02588" w:rsidP="00CF28A6">
      <w:pPr>
        <w:spacing w:line="276" w:lineRule="auto"/>
        <w:jc w:val="both"/>
        <w:rPr>
          <w:rFonts w:cs="Arial"/>
          <w:shd w:val="clear" w:color="auto" w:fill="FFFFFF"/>
        </w:rPr>
      </w:pPr>
      <w:r w:rsidRPr="00C40658">
        <w:rPr>
          <w:rFonts w:cs="Arial"/>
          <w:shd w:val="clear" w:color="auto" w:fill="FFFFFF"/>
        </w:rPr>
        <w:t>Nous avons réalisé une analyse SWOT (Strengths, Weaknesses, Opportunities, Threats) pour nous permettre de faire le point sur les rapports qu’entretient notre projet avec le marché du QRCode. La démarche présente le projet sous un angle stratégique qui nous aide pour prendre du recul et à faire les bons choix tactiques et stratégiques.</w:t>
      </w:r>
    </w:p>
    <w:p w14:paraId="547CB498" w14:textId="419EC8C1" w:rsidR="00B02588" w:rsidRPr="00C40658" w:rsidRDefault="00B02588" w:rsidP="00CF28A6">
      <w:pPr>
        <w:pStyle w:val="Sansinterligne"/>
        <w:spacing w:line="276" w:lineRule="auto"/>
        <w:jc w:val="both"/>
        <w:rPr>
          <w:noProof/>
          <w:sz w:val="20"/>
          <w:szCs w:val="20"/>
        </w:rPr>
      </w:pPr>
    </w:p>
    <w:p w14:paraId="4F29188A" w14:textId="03887BAB" w:rsidR="00B02588" w:rsidRPr="00C40658" w:rsidRDefault="005471DF" w:rsidP="00CF28A6">
      <w:pPr>
        <w:pStyle w:val="Sansinterligne"/>
        <w:spacing w:line="276" w:lineRule="auto"/>
        <w:jc w:val="both"/>
        <w:rPr>
          <w:sz w:val="20"/>
          <w:szCs w:val="20"/>
        </w:rPr>
      </w:pPr>
      <w:r w:rsidRPr="00C40658">
        <w:rPr>
          <w:noProof/>
          <w:sz w:val="20"/>
          <w:szCs w:val="20"/>
        </w:rPr>
        <w:drawing>
          <wp:anchor distT="0" distB="0" distL="114300" distR="114300" simplePos="0" relativeHeight="251664384" behindDoc="1" locked="0" layoutInCell="1" allowOverlap="1" wp14:anchorId="724B8648" wp14:editId="25FD03A6">
            <wp:simplePos x="0" y="0"/>
            <wp:positionH relativeFrom="margin">
              <wp:align>center</wp:align>
            </wp:positionH>
            <wp:positionV relativeFrom="paragraph">
              <wp:posOffset>10160</wp:posOffset>
            </wp:positionV>
            <wp:extent cx="4922520" cy="380174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6">
                      <a:extLst>
                        <a:ext uri="{28A0092B-C50C-407E-A947-70E740481C1C}">
                          <a14:useLocalDpi xmlns:a14="http://schemas.microsoft.com/office/drawing/2010/main" val="0"/>
                        </a:ext>
                      </a:extLst>
                    </a:blip>
                    <a:stretch>
                      <a:fillRect/>
                    </a:stretch>
                  </pic:blipFill>
                  <pic:spPr>
                    <a:xfrm>
                      <a:off x="0" y="0"/>
                      <a:ext cx="4922520" cy="3801745"/>
                    </a:xfrm>
                    <a:prstGeom prst="rect">
                      <a:avLst/>
                    </a:prstGeom>
                  </pic:spPr>
                </pic:pic>
              </a:graphicData>
            </a:graphic>
            <wp14:sizeRelH relativeFrom="margin">
              <wp14:pctWidth>0</wp14:pctWidth>
            </wp14:sizeRelH>
            <wp14:sizeRelV relativeFrom="margin">
              <wp14:pctHeight>0</wp14:pctHeight>
            </wp14:sizeRelV>
          </wp:anchor>
        </w:drawing>
      </w:r>
    </w:p>
    <w:p w14:paraId="769F407E" w14:textId="77777777" w:rsidR="00B02588" w:rsidRPr="00C40658" w:rsidRDefault="00B02588" w:rsidP="00CF28A6">
      <w:pPr>
        <w:pStyle w:val="Sansinterligne"/>
        <w:spacing w:line="276" w:lineRule="auto"/>
        <w:jc w:val="both"/>
        <w:rPr>
          <w:sz w:val="20"/>
          <w:szCs w:val="20"/>
        </w:rPr>
      </w:pPr>
    </w:p>
    <w:p w14:paraId="567A2439" w14:textId="77777777" w:rsidR="00B02588" w:rsidRPr="00C40658" w:rsidRDefault="00B02588" w:rsidP="00CF28A6">
      <w:pPr>
        <w:pStyle w:val="Sansinterligne"/>
        <w:spacing w:line="276" w:lineRule="auto"/>
        <w:jc w:val="both"/>
        <w:rPr>
          <w:sz w:val="20"/>
          <w:szCs w:val="20"/>
        </w:rPr>
      </w:pPr>
    </w:p>
    <w:p w14:paraId="26CC81B0" w14:textId="77777777" w:rsidR="00B02588" w:rsidRPr="00C40658" w:rsidRDefault="00B02588" w:rsidP="00CF28A6">
      <w:pPr>
        <w:pStyle w:val="Sansinterligne"/>
        <w:spacing w:line="276" w:lineRule="auto"/>
        <w:jc w:val="both"/>
        <w:rPr>
          <w:sz w:val="20"/>
          <w:szCs w:val="20"/>
        </w:rPr>
      </w:pPr>
    </w:p>
    <w:p w14:paraId="0E9814C2" w14:textId="77777777" w:rsidR="00B02588" w:rsidRPr="00C40658" w:rsidRDefault="00B02588" w:rsidP="00CF28A6">
      <w:pPr>
        <w:pStyle w:val="Sansinterligne"/>
        <w:spacing w:line="276" w:lineRule="auto"/>
        <w:jc w:val="both"/>
        <w:rPr>
          <w:sz w:val="20"/>
          <w:szCs w:val="20"/>
        </w:rPr>
      </w:pPr>
    </w:p>
    <w:p w14:paraId="7B610574" w14:textId="77777777" w:rsidR="00B02588" w:rsidRPr="00C40658" w:rsidRDefault="00B02588" w:rsidP="00CF28A6">
      <w:pPr>
        <w:pStyle w:val="Sansinterligne"/>
        <w:spacing w:line="276" w:lineRule="auto"/>
        <w:jc w:val="both"/>
        <w:rPr>
          <w:sz w:val="20"/>
          <w:szCs w:val="20"/>
        </w:rPr>
      </w:pPr>
    </w:p>
    <w:p w14:paraId="541B2F12" w14:textId="77777777" w:rsidR="00B02588" w:rsidRPr="00C40658" w:rsidRDefault="00B02588" w:rsidP="00CF28A6">
      <w:pPr>
        <w:pStyle w:val="Sansinterligne"/>
        <w:spacing w:line="276" w:lineRule="auto"/>
        <w:jc w:val="both"/>
        <w:rPr>
          <w:sz w:val="20"/>
          <w:szCs w:val="20"/>
        </w:rPr>
      </w:pPr>
    </w:p>
    <w:p w14:paraId="31E9B02A" w14:textId="77777777" w:rsidR="00B02588" w:rsidRPr="00C40658" w:rsidRDefault="00B02588" w:rsidP="00CF28A6">
      <w:pPr>
        <w:pStyle w:val="Sansinterligne"/>
        <w:spacing w:line="276" w:lineRule="auto"/>
        <w:jc w:val="both"/>
        <w:rPr>
          <w:sz w:val="20"/>
          <w:szCs w:val="20"/>
        </w:rPr>
      </w:pPr>
    </w:p>
    <w:p w14:paraId="6D1800F0" w14:textId="77777777" w:rsidR="00B02588" w:rsidRPr="00C40658" w:rsidRDefault="00B02588" w:rsidP="00CF28A6">
      <w:pPr>
        <w:pStyle w:val="Sansinterligne"/>
        <w:spacing w:line="276" w:lineRule="auto"/>
        <w:jc w:val="both"/>
        <w:rPr>
          <w:sz w:val="20"/>
          <w:szCs w:val="20"/>
        </w:rPr>
      </w:pPr>
    </w:p>
    <w:p w14:paraId="4CE8F48B" w14:textId="77777777" w:rsidR="00B02588" w:rsidRPr="00C40658" w:rsidRDefault="00B02588" w:rsidP="00CF28A6">
      <w:pPr>
        <w:pStyle w:val="Sansinterligne"/>
        <w:spacing w:line="276" w:lineRule="auto"/>
        <w:jc w:val="both"/>
        <w:rPr>
          <w:sz w:val="20"/>
          <w:szCs w:val="20"/>
        </w:rPr>
      </w:pPr>
    </w:p>
    <w:p w14:paraId="1FFA4DFE" w14:textId="77777777" w:rsidR="00B02588" w:rsidRPr="00C40658" w:rsidRDefault="00B02588" w:rsidP="00CF28A6">
      <w:pPr>
        <w:pStyle w:val="Sansinterligne"/>
        <w:spacing w:line="276" w:lineRule="auto"/>
        <w:jc w:val="both"/>
        <w:rPr>
          <w:sz w:val="20"/>
          <w:szCs w:val="20"/>
        </w:rPr>
      </w:pPr>
    </w:p>
    <w:p w14:paraId="608EC66A" w14:textId="77777777" w:rsidR="00B02588" w:rsidRPr="00C40658" w:rsidRDefault="00B02588" w:rsidP="00CF28A6">
      <w:pPr>
        <w:pStyle w:val="Sansinterligne"/>
        <w:spacing w:line="276" w:lineRule="auto"/>
        <w:jc w:val="both"/>
        <w:rPr>
          <w:sz w:val="20"/>
          <w:szCs w:val="20"/>
        </w:rPr>
      </w:pPr>
    </w:p>
    <w:p w14:paraId="605EB2BD" w14:textId="77777777" w:rsidR="00B02588" w:rsidRPr="00C40658" w:rsidRDefault="00B02588" w:rsidP="00CF28A6">
      <w:pPr>
        <w:pStyle w:val="Sansinterligne"/>
        <w:spacing w:line="276" w:lineRule="auto"/>
        <w:jc w:val="both"/>
        <w:rPr>
          <w:sz w:val="20"/>
          <w:szCs w:val="20"/>
        </w:rPr>
      </w:pPr>
    </w:p>
    <w:p w14:paraId="2BFBDB85" w14:textId="77777777" w:rsidR="00B02588" w:rsidRPr="00C40658" w:rsidRDefault="00B02588" w:rsidP="00CF28A6">
      <w:pPr>
        <w:pStyle w:val="Sansinterligne"/>
        <w:spacing w:line="276" w:lineRule="auto"/>
        <w:jc w:val="both"/>
        <w:rPr>
          <w:sz w:val="20"/>
          <w:szCs w:val="20"/>
        </w:rPr>
      </w:pPr>
    </w:p>
    <w:p w14:paraId="78215581" w14:textId="77777777" w:rsidR="00B02588" w:rsidRPr="00C40658" w:rsidRDefault="00B02588" w:rsidP="00CF28A6">
      <w:pPr>
        <w:pStyle w:val="Sansinterligne"/>
        <w:spacing w:line="276" w:lineRule="auto"/>
        <w:jc w:val="both"/>
        <w:rPr>
          <w:sz w:val="20"/>
          <w:szCs w:val="20"/>
        </w:rPr>
      </w:pPr>
    </w:p>
    <w:p w14:paraId="33D85D3D" w14:textId="77777777" w:rsidR="00F4474B" w:rsidRPr="00C40658" w:rsidRDefault="00F4474B" w:rsidP="00CF28A6">
      <w:pPr>
        <w:spacing w:line="276" w:lineRule="auto"/>
        <w:jc w:val="both"/>
        <w:rPr>
          <w:rFonts w:cs="Arial"/>
        </w:rPr>
      </w:pPr>
    </w:p>
    <w:p w14:paraId="07FDB70F" w14:textId="77777777" w:rsidR="00F4474B" w:rsidRPr="00C40658" w:rsidRDefault="00F4474B" w:rsidP="00CF28A6">
      <w:pPr>
        <w:spacing w:line="276" w:lineRule="auto"/>
        <w:jc w:val="both"/>
        <w:rPr>
          <w:rFonts w:cs="Arial"/>
        </w:rPr>
      </w:pPr>
    </w:p>
    <w:p w14:paraId="464A353C" w14:textId="77777777" w:rsidR="00F4474B" w:rsidRPr="00C40658" w:rsidRDefault="00F4474B" w:rsidP="00CF28A6">
      <w:pPr>
        <w:spacing w:line="276" w:lineRule="auto"/>
        <w:jc w:val="both"/>
        <w:rPr>
          <w:rFonts w:cs="Arial"/>
        </w:rPr>
      </w:pPr>
    </w:p>
    <w:p w14:paraId="3673DF17" w14:textId="77777777" w:rsidR="00F4474B" w:rsidRPr="00C40658" w:rsidRDefault="00F4474B" w:rsidP="00CF28A6">
      <w:pPr>
        <w:spacing w:line="276" w:lineRule="auto"/>
        <w:jc w:val="both"/>
        <w:rPr>
          <w:rFonts w:cs="Arial"/>
        </w:rPr>
      </w:pPr>
    </w:p>
    <w:p w14:paraId="0A2CB419" w14:textId="77777777" w:rsidR="00F4474B" w:rsidRPr="00C40658" w:rsidRDefault="00F4474B" w:rsidP="00CF28A6">
      <w:pPr>
        <w:spacing w:line="276" w:lineRule="auto"/>
        <w:jc w:val="both"/>
        <w:rPr>
          <w:rFonts w:cs="Arial"/>
        </w:rPr>
      </w:pPr>
    </w:p>
    <w:p w14:paraId="29898EB2" w14:textId="77777777" w:rsidR="00F4474B" w:rsidRPr="00C40658" w:rsidRDefault="00F4474B" w:rsidP="00CF28A6">
      <w:pPr>
        <w:spacing w:line="276" w:lineRule="auto"/>
        <w:jc w:val="both"/>
        <w:rPr>
          <w:rFonts w:cs="Arial"/>
        </w:rPr>
      </w:pPr>
    </w:p>
    <w:p w14:paraId="6E73895E" w14:textId="77777777" w:rsidR="00F4474B" w:rsidRPr="00C40658" w:rsidRDefault="00F4474B" w:rsidP="00CF28A6">
      <w:pPr>
        <w:spacing w:line="276" w:lineRule="auto"/>
        <w:jc w:val="both"/>
        <w:rPr>
          <w:rFonts w:cs="Arial"/>
        </w:rPr>
      </w:pPr>
    </w:p>
    <w:p w14:paraId="4BE7FA88" w14:textId="77777777" w:rsidR="001754C8" w:rsidRPr="00C40658" w:rsidRDefault="001754C8" w:rsidP="00CF28A6">
      <w:pPr>
        <w:spacing w:line="276" w:lineRule="auto"/>
        <w:jc w:val="both"/>
        <w:rPr>
          <w:rFonts w:cs="Arial"/>
        </w:rPr>
      </w:pPr>
    </w:p>
    <w:p w14:paraId="4F176727" w14:textId="06FA5051" w:rsidR="00B02588" w:rsidRPr="00C40658" w:rsidRDefault="00B02588" w:rsidP="00CF28A6">
      <w:pPr>
        <w:spacing w:line="276" w:lineRule="auto"/>
        <w:jc w:val="both"/>
        <w:rPr>
          <w:rFonts w:cs="Arial"/>
        </w:rPr>
      </w:pPr>
      <w:r w:rsidRPr="00C40658">
        <w:rPr>
          <w:rFonts w:cs="Arial"/>
        </w:rPr>
        <w:t xml:space="preserve">Nous en avons déduit plusieurs conclusions : </w:t>
      </w:r>
    </w:p>
    <w:p w14:paraId="4FDD19DC" w14:textId="463D0B5C" w:rsidR="00B02588" w:rsidRPr="00C40658" w:rsidRDefault="00B02588" w:rsidP="00CF28A6">
      <w:pPr>
        <w:spacing w:line="276" w:lineRule="auto"/>
        <w:jc w:val="both"/>
        <w:rPr>
          <w:rFonts w:cs="Arial"/>
        </w:rPr>
      </w:pPr>
      <w:r w:rsidRPr="00C40658">
        <w:rPr>
          <w:rFonts w:cs="Arial"/>
        </w:rPr>
        <w:sym w:font="Wingdings" w:char="F0E8"/>
      </w:r>
      <w:r w:rsidRPr="00C40658">
        <w:rPr>
          <w:rFonts w:cs="Arial"/>
        </w:rPr>
        <w:t xml:space="preserve"> La première est que notre projet a du potentiel.</w:t>
      </w:r>
    </w:p>
    <w:p w14:paraId="41BD8AF6" w14:textId="3A40322E" w:rsidR="00B02588" w:rsidRPr="00C40658" w:rsidRDefault="00B02588" w:rsidP="00CF28A6">
      <w:pPr>
        <w:spacing w:line="276" w:lineRule="auto"/>
        <w:jc w:val="both"/>
        <w:rPr>
          <w:rFonts w:cs="Arial"/>
        </w:rPr>
      </w:pPr>
      <w:r w:rsidRPr="00C40658">
        <w:rPr>
          <w:rFonts w:cs="Arial"/>
        </w:rPr>
        <w:sym w:font="Wingdings" w:char="F0E8"/>
      </w:r>
      <w:r w:rsidRPr="00C40658">
        <w:rPr>
          <w:rFonts w:cs="Arial"/>
        </w:rPr>
        <w:t xml:space="preserve"> La deuxième est que le marché est en forte demande et cela ne cessent de croître depuis 2004 (source </w:t>
      </w:r>
      <w:hyperlink r:id="rId27" w:history="1">
        <w:r w:rsidRPr="00C40658">
          <w:rPr>
            <w:rStyle w:val="Lienhypertexte"/>
            <w:rFonts w:cs="Arial"/>
            <w:color w:val="auto"/>
            <w:sz w:val="20"/>
            <w:szCs w:val="20"/>
            <w:u w:val="none"/>
          </w:rPr>
          <w:t>Google Trend</w:t>
        </w:r>
      </w:hyperlink>
      <w:r w:rsidRPr="00C40658">
        <w:rPr>
          <w:rFonts w:cs="Arial"/>
        </w:rPr>
        <w:t>)</w:t>
      </w:r>
    </w:p>
    <w:p w14:paraId="1F88CC79" w14:textId="77777777" w:rsidR="00B02588" w:rsidRPr="00C40658" w:rsidRDefault="00B02588" w:rsidP="00CF28A6">
      <w:pPr>
        <w:spacing w:line="276" w:lineRule="auto"/>
        <w:jc w:val="both"/>
        <w:rPr>
          <w:rFonts w:cs="Arial"/>
        </w:rPr>
      </w:pPr>
      <w:r w:rsidRPr="00C40658">
        <w:rPr>
          <w:rFonts w:cs="Arial"/>
        </w:rPr>
        <w:sym w:font="Wingdings" w:char="F0E8"/>
      </w:r>
      <w:r w:rsidRPr="00C40658">
        <w:rPr>
          <w:rFonts w:cs="Arial"/>
        </w:rPr>
        <w:t xml:space="preserve"> La troisième est que beaucoup de concurrents sont déjà en place :</w:t>
      </w:r>
    </w:p>
    <w:p w14:paraId="5E18EDE9" w14:textId="019ECE47" w:rsidR="00B02588" w:rsidRPr="00C40658" w:rsidRDefault="00B02588" w:rsidP="00CF28A6">
      <w:pPr>
        <w:pStyle w:val="Paragraphedeliste"/>
        <w:numPr>
          <w:ilvl w:val="0"/>
          <w:numId w:val="11"/>
        </w:numPr>
        <w:jc w:val="both"/>
      </w:pPr>
      <w:r w:rsidRPr="00C40658">
        <w:t>QR Code Monkey</w:t>
      </w:r>
    </w:p>
    <w:p w14:paraId="7D6BE712" w14:textId="6AD05F01" w:rsidR="00B02588" w:rsidRPr="00C40658" w:rsidRDefault="00B02588" w:rsidP="00CF28A6">
      <w:pPr>
        <w:pStyle w:val="Paragraphedeliste"/>
        <w:numPr>
          <w:ilvl w:val="0"/>
          <w:numId w:val="11"/>
        </w:numPr>
        <w:jc w:val="both"/>
      </w:pPr>
      <w:r w:rsidRPr="00C40658">
        <w:t>QR Stuff</w:t>
      </w:r>
    </w:p>
    <w:p w14:paraId="7D3DF510" w14:textId="2A4D5DA6" w:rsidR="00E920EF" w:rsidRPr="00C40658" w:rsidRDefault="00B02588" w:rsidP="00CF28A6">
      <w:pPr>
        <w:pStyle w:val="Paragraphedeliste"/>
        <w:numPr>
          <w:ilvl w:val="0"/>
          <w:numId w:val="11"/>
        </w:numPr>
        <w:jc w:val="both"/>
      </w:pPr>
      <w:r w:rsidRPr="00C40658">
        <w:t>QR code generator</w:t>
      </w:r>
    </w:p>
    <w:p w14:paraId="04FDA506" w14:textId="60192721" w:rsidR="003E349E" w:rsidRPr="00C40658" w:rsidRDefault="00000000" w:rsidP="00CF28A6">
      <w:pPr>
        <w:pStyle w:val="Paragraphedeliste"/>
        <w:numPr>
          <w:ilvl w:val="0"/>
          <w:numId w:val="11"/>
        </w:numPr>
        <w:jc w:val="both"/>
      </w:pPr>
      <w:hyperlink r:id="rId28" w:history="1">
        <w:r w:rsidR="003E349E" w:rsidRPr="00C40658">
          <w:rPr>
            <w:rStyle w:val="Lienhypertexte"/>
          </w:rPr>
          <w:t>Tableau de la concurrence</w:t>
        </w:r>
      </w:hyperlink>
    </w:p>
    <w:p w14:paraId="66717F89" w14:textId="7FEA964B" w:rsidR="009A6274" w:rsidRPr="00F1298E" w:rsidRDefault="00DD1A0F" w:rsidP="00CF28A6">
      <w:pPr>
        <w:spacing w:line="276" w:lineRule="auto"/>
        <w:jc w:val="both"/>
        <w:rPr>
          <w:rFonts w:eastAsiaTheme="majorEastAsia" w:cs="Arial"/>
          <w:sz w:val="32"/>
        </w:rPr>
      </w:pPr>
      <w:r w:rsidRPr="00C40658">
        <w:rPr>
          <w:rFonts w:cs="Arial"/>
        </w:rPr>
        <w:br w:type="page"/>
      </w:r>
    </w:p>
    <w:p w14:paraId="587342D7" w14:textId="69AB29DA" w:rsidR="0029361C" w:rsidRDefault="00F4474B" w:rsidP="00CF28A6">
      <w:pPr>
        <w:pStyle w:val="Titre3"/>
        <w:spacing w:line="276" w:lineRule="auto"/>
        <w:jc w:val="both"/>
        <w:rPr>
          <w:rFonts w:cs="Arial"/>
        </w:rPr>
      </w:pPr>
      <w:bookmarkStart w:id="22" w:name="_Toc146458876"/>
      <w:r w:rsidRPr="00C40658">
        <w:rPr>
          <w:rFonts w:cs="Arial"/>
        </w:rPr>
        <w:lastRenderedPageBreak/>
        <w:t>Analyse Macro-</w:t>
      </w:r>
      <w:r w:rsidR="007A31F9" w:rsidRPr="00C40658">
        <w:rPr>
          <w:rFonts w:cs="Arial"/>
        </w:rPr>
        <w:t>Économique</w:t>
      </w:r>
      <w:r w:rsidR="00581D50">
        <w:rPr>
          <w:rFonts w:cs="Arial"/>
        </w:rPr>
        <w:t xml:space="preserve"> et M</w:t>
      </w:r>
      <w:r w:rsidR="007A31F9">
        <w:rPr>
          <w:rFonts w:cs="Arial"/>
        </w:rPr>
        <w:t>icro-</w:t>
      </w:r>
      <w:r w:rsidR="007A31F9" w:rsidRPr="00C40658">
        <w:rPr>
          <w:rFonts w:cs="Arial"/>
        </w:rPr>
        <w:t>Économique</w:t>
      </w:r>
      <w:bookmarkEnd w:id="22"/>
    </w:p>
    <w:p w14:paraId="773C5E0F" w14:textId="77777777" w:rsidR="003F265D" w:rsidRDefault="003F265D" w:rsidP="00CF28A6">
      <w:pPr>
        <w:spacing w:line="276" w:lineRule="auto"/>
        <w:jc w:val="both"/>
      </w:pPr>
    </w:p>
    <w:p w14:paraId="08380610" w14:textId="66198B79" w:rsidR="007A31F9" w:rsidRPr="00231DBA" w:rsidRDefault="007A31F9" w:rsidP="00CF28A6">
      <w:pPr>
        <w:pStyle w:val="Titre4"/>
        <w:spacing w:line="276" w:lineRule="auto"/>
        <w:jc w:val="both"/>
      </w:pPr>
      <w:r w:rsidRPr="00231DBA">
        <w:t>Introduction</w:t>
      </w:r>
    </w:p>
    <w:p w14:paraId="7EB53134" w14:textId="77777777" w:rsidR="007A31F9" w:rsidRPr="007A31F9" w:rsidRDefault="007A31F9" w:rsidP="00CF28A6">
      <w:pPr>
        <w:spacing w:line="276" w:lineRule="auto"/>
        <w:jc w:val="both"/>
      </w:pPr>
    </w:p>
    <w:p w14:paraId="1A8473FF" w14:textId="77777777" w:rsidR="00231DBA" w:rsidRPr="00EE4EF7" w:rsidRDefault="00231DBA" w:rsidP="00CF28A6">
      <w:pPr>
        <w:spacing w:line="276" w:lineRule="auto"/>
        <w:jc w:val="both"/>
      </w:pPr>
      <w:r w:rsidRPr="00EE4EF7">
        <w:t>Un QR code (Quick Response code) est un type de code-barres bidimensionnel qui peut être numérisé pour accéder rapidement à une information sur un support en ligne. Les QR codes sont de plus en plus utilisés dans les transactions commerciales en raison de leur efficacité et de leur rapidité.</w:t>
      </w:r>
    </w:p>
    <w:p w14:paraId="6662C44B" w14:textId="1375ABF2" w:rsidR="00231DBA" w:rsidRDefault="00231DBA" w:rsidP="00CF28A6">
      <w:pPr>
        <w:spacing w:line="276" w:lineRule="auto"/>
        <w:jc w:val="both"/>
      </w:pPr>
      <w:r w:rsidRPr="00EE4EF7">
        <w:t>L'étude de la macro-économie se concentre sur l'analyse du marché dans son ensemble, tandis que l'étude de la micro-économie se concentre sur les décisions économiques prises par les individus et les entreprises.</w:t>
      </w:r>
    </w:p>
    <w:p w14:paraId="245230C4" w14:textId="77777777" w:rsidR="00231DBA" w:rsidRPr="00EE4EF7" w:rsidRDefault="00231DBA" w:rsidP="00CF28A6">
      <w:pPr>
        <w:spacing w:line="276" w:lineRule="auto"/>
        <w:jc w:val="both"/>
      </w:pPr>
    </w:p>
    <w:p w14:paraId="76116199" w14:textId="4D218A54" w:rsidR="00231DBA" w:rsidRDefault="00231DBA" w:rsidP="00CF28A6">
      <w:pPr>
        <w:pStyle w:val="Titre4"/>
        <w:spacing w:line="276" w:lineRule="auto"/>
        <w:jc w:val="both"/>
      </w:pPr>
      <w:r w:rsidRPr="00EE4EF7">
        <w:t>Macro-économie</w:t>
      </w:r>
    </w:p>
    <w:p w14:paraId="3E3D8EE7" w14:textId="77777777" w:rsidR="00231DBA" w:rsidRPr="00231DBA" w:rsidRDefault="00231DBA" w:rsidP="00CF28A6">
      <w:pPr>
        <w:spacing w:line="276" w:lineRule="auto"/>
        <w:jc w:val="both"/>
      </w:pPr>
    </w:p>
    <w:p w14:paraId="13DA25C4" w14:textId="77777777" w:rsidR="00231DBA" w:rsidRDefault="00231DBA" w:rsidP="00CF28A6">
      <w:pPr>
        <w:spacing w:line="276" w:lineRule="auto"/>
        <w:jc w:val="both"/>
      </w:pPr>
      <w:r w:rsidRPr="00EE4EF7">
        <w:t xml:space="preserve">Les QR codes sont devenus très populaires dans les transactions commerciales, car ils permettent aux entreprises de traiter rapidement et efficacement les paiements en ligne. </w:t>
      </w:r>
    </w:p>
    <w:p w14:paraId="32E79B5B" w14:textId="5AA012ED" w:rsidR="00231DBA" w:rsidRDefault="00231DBA" w:rsidP="00CF28A6">
      <w:pPr>
        <w:spacing w:line="276" w:lineRule="auto"/>
        <w:jc w:val="both"/>
      </w:pPr>
      <w:r>
        <w:t>Ils</w:t>
      </w:r>
      <w:r w:rsidRPr="00EE4EF7">
        <w:t xml:space="preserve"> sont souvent utilisés pour la vente au détail, la restauration et les services financiers, et leur utilisation peut stimuler l'économie en facilitant les transactions commerciales et en permettant aux entreprises de gagner du temps et de l'argent.</w:t>
      </w:r>
    </w:p>
    <w:p w14:paraId="4A03029C" w14:textId="77777777" w:rsidR="00231DBA" w:rsidRPr="00EE4EF7" w:rsidRDefault="00231DBA" w:rsidP="00CF28A6">
      <w:pPr>
        <w:spacing w:line="276" w:lineRule="auto"/>
        <w:jc w:val="both"/>
      </w:pPr>
    </w:p>
    <w:p w14:paraId="7A3FD303" w14:textId="019A0576" w:rsidR="00231DBA" w:rsidRDefault="00231DBA" w:rsidP="00CF28A6">
      <w:pPr>
        <w:pStyle w:val="Titre4"/>
        <w:spacing w:line="276" w:lineRule="auto"/>
        <w:jc w:val="both"/>
      </w:pPr>
      <w:r w:rsidRPr="00EE4EF7">
        <w:t>Micro-économie</w:t>
      </w:r>
    </w:p>
    <w:p w14:paraId="2D541964" w14:textId="77777777" w:rsidR="00231DBA" w:rsidRPr="00231DBA" w:rsidRDefault="00231DBA" w:rsidP="00CF28A6">
      <w:pPr>
        <w:spacing w:line="276" w:lineRule="auto"/>
        <w:jc w:val="both"/>
      </w:pPr>
    </w:p>
    <w:p w14:paraId="7D8F1BF0" w14:textId="0E5ECB8D" w:rsidR="00231DBA" w:rsidRDefault="00231DBA" w:rsidP="00CF28A6">
      <w:pPr>
        <w:spacing w:line="276" w:lineRule="auto"/>
        <w:jc w:val="both"/>
      </w:pPr>
      <w:r>
        <w:t xml:space="preserve">Ils </w:t>
      </w:r>
      <w:r w:rsidRPr="00EE4EF7">
        <w:t>peuvent être utilisés pour améliorer la qualité du service client en permettant aux entreprises de suivre les habitudes d'achat et d'offrir des offres personnalisées. Les consommateurs peuvent également bénéficier de l'utilisation des QR codes, car ils peuvent faciliter la comparaison des prix et des produits, ce qui peut les aider à prendre des décisions d'achat plus informées.</w:t>
      </w:r>
    </w:p>
    <w:p w14:paraId="65B398DE" w14:textId="77777777" w:rsidR="00231DBA" w:rsidRPr="00EE4EF7" w:rsidRDefault="00231DBA" w:rsidP="00CF28A6">
      <w:pPr>
        <w:spacing w:line="276" w:lineRule="auto"/>
        <w:jc w:val="both"/>
      </w:pPr>
    </w:p>
    <w:p w14:paraId="762FBE25" w14:textId="35FC62C7" w:rsidR="00231DBA" w:rsidRDefault="00231DBA" w:rsidP="00CF28A6">
      <w:pPr>
        <w:spacing w:line="276" w:lineRule="auto"/>
        <w:jc w:val="both"/>
      </w:pPr>
      <w:r w:rsidRPr="00EE4EF7">
        <w:t>En comparant avec d'autres sites/entreprises proposant des QR codes, nous pouvons voir qu</w:t>
      </w:r>
      <w:r>
        <w:t>’ils</w:t>
      </w:r>
      <w:r w:rsidRPr="00EE4EF7">
        <w:t xml:space="preserve"> sont de plus en plus populaires et sont utilisés par de nombreuses entreprises, telles que Alipay et WeChat en Chine</w:t>
      </w:r>
      <w:r>
        <w:t>, q</w:t>
      </w:r>
      <w:r w:rsidRPr="00EE4EF7">
        <w:t>ui offrent des services financiers en utilisant des QR codes. Les entreprises peuvent également utiliser des QR codes pour offrir des coupons et des remises à leurs clients, ce qui peut les inciter à acheter davantage.</w:t>
      </w:r>
    </w:p>
    <w:p w14:paraId="2E6635E0" w14:textId="77777777" w:rsidR="00231DBA" w:rsidRDefault="00231DBA" w:rsidP="00CF28A6">
      <w:pPr>
        <w:spacing w:line="276" w:lineRule="auto"/>
        <w:jc w:val="both"/>
      </w:pPr>
    </w:p>
    <w:p w14:paraId="209E8A4E" w14:textId="77777777" w:rsidR="00231DBA" w:rsidRDefault="00231DBA" w:rsidP="00CF28A6">
      <w:pPr>
        <w:spacing w:line="276" w:lineRule="auto"/>
        <w:jc w:val="both"/>
      </w:pPr>
      <w:r w:rsidRPr="00EE4EF7">
        <w:t xml:space="preserve"> </w:t>
      </w:r>
      <w:r>
        <w:t xml:space="preserve">Ils </w:t>
      </w:r>
      <w:r w:rsidRPr="00EE4EF7">
        <w:t>peuvent également être utilisés pour améliorer la sécurité des transactions en ligne, car les codes QR cryptés peuvent être utilisés pour vérifier l'identité des utilisateurs et pour protéger les informations sensibles.</w:t>
      </w:r>
    </w:p>
    <w:p w14:paraId="7D2C855C" w14:textId="7A999EDA" w:rsidR="00231DBA" w:rsidRDefault="00231DBA" w:rsidP="00CF28A6">
      <w:pPr>
        <w:spacing w:line="276" w:lineRule="auto"/>
        <w:jc w:val="both"/>
      </w:pPr>
      <w:r>
        <w:t>C’est sur cette base que nous est venu</w:t>
      </w:r>
      <w:r w:rsidR="00971FC4">
        <w:t>e</w:t>
      </w:r>
      <w:r>
        <w:t xml:space="preserve"> l’idée de mettre en place nous</w:t>
      </w:r>
      <w:r w:rsidR="00904A00">
        <w:t>-</w:t>
      </w:r>
      <w:r>
        <w:t>même une plateforme accessible à la génération de QR codes qui viendron</w:t>
      </w:r>
      <w:r w:rsidR="00DE1060">
        <w:t>t</w:t>
      </w:r>
      <w:r>
        <w:t xml:space="preserve"> également rajouter une fonctionnalité responsive améliorant alors la gestion de données. Nous permettant de devenir de sérieux concurrent</w:t>
      </w:r>
      <w:r w:rsidR="00DE1060">
        <w:t>s</w:t>
      </w:r>
      <w:r>
        <w:t>.</w:t>
      </w:r>
    </w:p>
    <w:p w14:paraId="4996F54C" w14:textId="77777777" w:rsidR="00231DBA" w:rsidRPr="00EE4EF7" w:rsidRDefault="00231DBA" w:rsidP="00CF28A6">
      <w:pPr>
        <w:spacing w:line="276" w:lineRule="auto"/>
        <w:jc w:val="both"/>
      </w:pPr>
    </w:p>
    <w:p w14:paraId="30050F03" w14:textId="27DBE4D6" w:rsidR="00231DBA" w:rsidRDefault="00231DBA" w:rsidP="00CF28A6">
      <w:pPr>
        <w:pStyle w:val="Titre4"/>
        <w:spacing w:line="276" w:lineRule="auto"/>
        <w:jc w:val="both"/>
      </w:pPr>
      <w:r w:rsidRPr="00EE4EF7">
        <w:t>Conclusion</w:t>
      </w:r>
    </w:p>
    <w:p w14:paraId="0EF4AF63" w14:textId="77777777" w:rsidR="00231DBA" w:rsidRPr="00EE4EF7" w:rsidRDefault="00231DBA" w:rsidP="00CF28A6">
      <w:pPr>
        <w:spacing w:line="276" w:lineRule="auto"/>
        <w:jc w:val="both"/>
      </w:pPr>
    </w:p>
    <w:p w14:paraId="4D1DB1D8" w14:textId="77777777" w:rsidR="00231DBA" w:rsidRDefault="00231DBA" w:rsidP="00CF28A6">
      <w:pPr>
        <w:spacing w:line="276" w:lineRule="auto"/>
        <w:jc w:val="both"/>
      </w:pPr>
      <w:r w:rsidRPr="00EE4EF7">
        <w:t>En conclusion, les QR codes peuvent être considérés comme bénéfiques pour l'économie dans son ensemble, car ils peuvent stimuler les transactions commerciales, améliorer la qualité du service client et renforcer la sécur</w:t>
      </w:r>
      <w:r w:rsidRPr="00E43FBC">
        <w:t>ité des transactions en ligne.</w:t>
      </w:r>
    </w:p>
    <w:p w14:paraId="073C7773" w14:textId="77777777" w:rsidR="00231DBA" w:rsidRDefault="00231DBA" w:rsidP="00CF28A6">
      <w:pPr>
        <w:spacing w:line="276" w:lineRule="auto"/>
        <w:jc w:val="both"/>
      </w:pPr>
      <w:r>
        <w:t>Faisant alors la génération de QR Codes un Marché des plus viables et exploitables.</w:t>
      </w:r>
    </w:p>
    <w:p w14:paraId="7231D5D0" w14:textId="77777777" w:rsidR="007A31F9" w:rsidRPr="007A31F9" w:rsidRDefault="007A31F9" w:rsidP="00CF28A6">
      <w:pPr>
        <w:spacing w:line="276" w:lineRule="auto"/>
        <w:jc w:val="both"/>
      </w:pPr>
    </w:p>
    <w:p w14:paraId="012FE28D" w14:textId="77777777" w:rsidR="0029361C" w:rsidRPr="00C40658" w:rsidRDefault="0029361C" w:rsidP="00CF28A6">
      <w:pPr>
        <w:spacing w:line="276" w:lineRule="auto"/>
        <w:jc w:val="both"/>
        <w:rPr>
          <w:rFonts w:eastAsiaTheme="majorEastAsia" w:cs="Arial"/>
          <w:sz w:val="32"/>
        </w:rPr>
      </w:pPr>
      <w:r w:rsidRPr="00C40658">
        <w:rPr>
          <w:rFonts w:cs="Arial"/>
        </w:rPr>
        <w:br w:type="page"/>
      </w:r>
    </w:p>
    <w:p w14:paraId="61683939" w14:textId="711CFC85" w:rsidR="005765F9" w:rsidRPr="00F8570E" w:rsidRDefault="00200EF2" w:rsidP="00CF28A6">
      <w:pPr>
        <w:pStyle w:val="Titre2"/>
        <w:spacing w:line="276" w:lineRule="auto"/>
        <w:jc w:val="both"/>
      </w:pPr>
      <w:bookmarkStart w:id="23" w:name="_Toc146458877"/>
      <w:r w:rsidRPr="00F8570E">
        <w:lastRenderedPageBreak/>
        <w:t>Etude des Contraintes</w:t>
      </w:r>
      <w:bookmarkEnd w:id="23"/>
    </w:p>
    <w:p w14:paraId="17BC2714" w14:textId="77777777" w:rsidR="005765F9" w:rsidRPr="00C40658" w:rsidRDefault="005765F9" w:rsidP="00CF28A6">
      <w:pPr>
        <w:spacing w:line="276" w:lineRule="auto"/>
        <w:jc w:val="both"/>
        <w:rPr>
          <w:rFonts w:cs="Arial"/>
        </w:rPr>
      </w:pPr>
    </w:p>
    <w:p w14:paraId="34B663BA" w14:textId="2B8DC6C2" w:rsidR="0062791F" w:rsidRPr="00C40658" w:rsidRDefault="0062791F" w:rsidP="00CF28A6">
      <w:pPr>
        <w:pStyle w:val="Titre3"/>
        <w:spacing w:line="276" w:lineRule="auto"/>
        <w:jc w:val="both"/>
        <w:rPr>
          <w:rFonts w:cs="Arial"/>
        </w:rPr>
      </w:pPr>
      <w:bookmarkStart w:id="24" w:name="_Toc146458878"/>
      <w:r w:rsidRPr="00C40658">
        <w:rPr>
          <w:rFonts w:cs="Arial"/>
        </w:rPr>
        <w:t>Introduction</w:t>
      </w:r>
      <w:bookmarkEnd w:id="24"/>
    </w:p>
    <w:p w14:paraId="09A57417" w14:textId="77777777" w:rsidR="009F0277" w:rsidRPr="00C40658" w:rsidRDefault="009F0277" w:rsidP="00CF28A6">
      <w:pPr>
        <w:spacing w:line="276" w:lineRule="auto"/>
        <w:jc w:val="both"/>
        <w:rPr>
          <w:rFonts w:cs="Arial"/>
          <w:sz w:val="28"/>
          <w:szCs w:val="28"/>
        </w:rPr>
      </w:pPr>
    </w:p>
    <w:p w14:paraId="1AEC03DD" w14:textId="04B96524" w:rsidR="009F0277" w:rsidRPr="00C40658" w:rsidRDefault="009F0277" w:rsidP="00CF28A6">
      <w:pPr>
        <w:pStyle w:val="Titre4"/>
        <w:spacing w:line="276" w:lineRule="auto"/>
        <w:jc w:val="both"/>
        <w:rPr>
          <w:rFonts w:cs="Arial"/>
        </w:rPr>
      </w:pPr>
      <w:r w:rsidRPr="00C40658">
        <w:rPr>
          <w:rFonts w:cs="Arial"/>
        </w:rPr>
        <w:t>Définition</w:t>
      </w:r>
    </w:p>
    <w:p w14:paraId="6B5CFBA4" w14:textId="507953D4" w:rsidR="009F0277" w:rsidRPr="00C40658" w:rsidRDefault="009F0277" w:rsidP="00CF28A6">
      <w:pPr>
        <w:spacing w:line="276" w:lineRule="auto"/>
        <w:jc w:val="both"/>
        <w:rPr>
          <w:rFonts w:cs="Arial"/>
        </w:rPr>
      </w:pPr>
      <w:r w:rsidRPr="00C40658">
        <w:rPr>
          <w:rFonts w:cs="Arial"/>
        </w:rPr>
        <w:t>Quand on parle de contrainte</w:t>
      </w:r>
      <w:r w:rsidR="00717002" w:rsidRPr="00C40658">
        <w:rPr>
          <w:rFonts w:cs="Arial"/>
        </w:rPr>
        <w:t>,</w:t>
      </w:r>
      <w:r w:rsidRPr="00C40658">
        <w:rPr>
          <w:rFonts w:cs="Arial"/>
        </w:rPr>
        <w:t xml:space="preserve"> le sujet peut</w:t>
      </w:r>
      <w:r w:rsidR="00717002" w:rsidRPr="00C40658">
        <w:rPr>
          <w:rFonts w:cs="Arial"/>
        </w:rPr>
        <w:t>-</w:t>
      </w:r>
      <w:r w:rsidRPr="00C40658">
        <w:rPr>
          <w:rFonts w:cs="Arial"/>
        </w:rPr>
        <w:t>être assez large</w:t>
      </w:r>
      <w:r w:rsidR="00717002" w:rsidRPr="00C40658">
        <w:rPr>
          <w:rFonts w:cs="Arial"/>
        </w:rPr>
        <w:t>,</w:t>
      </w:r>
      <w:r w:rsidRPr="00C40658">
        <w:rPr>
          <w:rFonts w:cs="Arial"/>
        </w:rPr>
        <w:t xml:space="preserve"> mais on peut le définir comme : </w:t>
      </w:r>
    </w:p>
    <w:p w14:paraId="692EB1EB" w14:textId="620C5A27" w:rsidR="009F0277" w:rsidRPr="00C40658" w:rsidRDefault="009F0277" w:rsidP="00CF28A6">
      <w:pPr>
        <w:pStyle w:val="Paragraphedeliste"/>
        <w:numPr>
          <w:ilvl w:val="0"/>
          <w:numId w:val="11"/>
        </w:numPr>
        <w:jc w:val="both"/>
      </w:pPr>
      <w:r w:rsidRPr="00C40658">
        <w:t>Un facteur pouvant nous empêcher ou compromettre les performances globales d’un projet entrepris ou d’un système plus généralement.</w:t>
      </w:r>
    </w:p>
    <w:p w14:paraId="5A0016D8" w14:textId="41BB4566" w:rsidR="00717002" w:rsidRDefault="00E60A78" w:rsidP="00CF28A6">
      <w:pPr>
        <w:spacing w:line="276" w:lineRule="auto"/>
        <w:jc w:val="both"/>
        <w:rPr>
          <w:rFonts w:cs="Arial"/>
        </w:rPr>
      </w:pPr>
      <w:r w:rsidRPr="00E60A78">
        <w:rPr>
          <w:rFonts w:cs="Arial"/>
        </w:rPr>
        <w:t>L'impact de cette contrainte risque de réduire la capacité de l'équipe à atteindre son objectif fixé.</w:t>
      </w:r>
    </w:p>
    <w:p w14:paraId="791A791F" w14:textId="77777777" w:rsidR="00E60A78" w:rsidRPr="00C40658" w:rsidRDefault="00E60A78" w:rsidP="00CF28A6">
      <w:pPr>
        <w:spacing w:line="276" w:lineRule="auto"/>
        <w:jc w:val="both"/>
        <w:rPr>
          <w:rFonts w:cs="Arial"/>
        </w:rPr>
      </w:pPr>
    </w:p>
    <w:p w14:paraId="40B3D23F" w14:textId="7AC605CE" w:rsidR="009F0277" w:rsidRPr="00C40658" w:rsidRDefault="00717002" w:rsidP="00CF28A6">
      <w:pPr>
        <w:spacing w:line="276" w:lineRule="auto"/>
        <w:jc w:val="both"/>
        <w:rPr>
          <w:rFonts w:cs="Arial"/>
        </w:rPr>
      </w:pPr>
      <w:r w:rsidRPr="00C40658">
        <w:rPr>
          <w:rFonts w:cs="Arial"/>
        </w:rPr>
        <w:t>Les</w:t>
      </w:r>
      <w:r w:rsidR="009F0277" w:rsidRPr="00C40658">
        <w:rPr>
          <w:rFonts w:cs="Arial"/>
        </w:rPr>
        <w:t xml:space="preserve"> contraint</w:t>
      </w:r>
      <w:r w:rsidRPr="00C40658">
        <w:rPr>
          <w:rFonts w:cs="Arial"/>
        </w:rPr>
        <w:t>es</w:t>
      </w:r>
      <w:r w:rsidR="009F0277" w:rsidRPr="00C40658">
        <w:rPr>
          <w:rFonts w:cs="Arial"/>
        </w:rPr>
        <w:t xml:space="preserve"> dans le domaine de l’informatique peuvent être très diverse</w:t>
      </w:r>
      <w:r w:rsidRPr="00C40658">
        <w:rPr>
          <w:rFonts w:cs="Arial"/>
        </w:rPr>
        <w:t>s</w:t>
      </w:r>
      <w:r w:rsidR="009F0277" w:rsidRPr="00C40658">
        <w:rPr>
          <w:rFonts w:cs="Arial"/>
        </w:rPr>
        <w:t xml:space="preserve"> et varié</w:t>
      </w:r>
      <w:r w:rsidRPr="00C40658">
        <w:rPr>
          <w:rFonts w:cs="Arial"/>
        </w:rPr>
        <w:t>e</w:t>
      </w:r>
      <w:r w:rsidR="009F0277" w:rsidRPr="00C40658">
        <w:rPr>
          <w:rFonts w:cs="Arial"/>
        </w:rPr>
        <w:t>s</w:t>
      </w:r>
      <w:r w:rsidRPr="00C40658">
        <w:rPr>
          <w:rFonts w:cs="Arial"/>
        </w:rPr>
        <w:t>.</w:t>
      </w:r>
      <w:r w:rsidR="009F0277" w:rsidRPr="00C40658">
        <w:rPr>
          <w:rFonts w:cs="Arial"/>
        </w:rPr>
        <w:t xml:space="preserve"> </w:t>
      </w:r>
      <w:r w:rsidRPr="00C40658">
        <w:rPr>
          <w:rFonts w:cs="Arial"/>
        </w:rPr>
        <w:t>C</w:t>
      </w:r>
      <w:r w:rsidR="009F0277" w:rsidRPr="00C40658">
        <w:rPr>
          <w:rFonts w:cs="Arial"/>
        </w:rPr>
        <w:t>ela peut toucher à la technologie employée, au moyen financier mis en place, à la sécurité nécessaire pour le bon fonctionnement de ce dernier et bien d’autre encore.</w:t>
      </w:r>
    </w:p>
    <w:p w14:paraId="497A7490" w14:textId="77777777" w:rsidR="00717002" w:rsidRPr="00C40658" w:rsidRDefault="00717002" w:rsidP="00CF28A6">
      <w:pPr>
        <w:spacing w:line="276" w:lineRule="auto"/>
        <w:jc w:val="both"/>
        <w:rPr>
          <w:rFonts w:cs="Arial"/>
        </w:rPr>
      </w:pPr>
    </w:p>
    <w:p w14:paraId="4D959FAA" w14:textId="77777777" w:rsidR="009F0277" w:rsidRPr="00C40658" w:rsidRDefault="009F0277" w:rsidP="00CF28A6">
      <w:pPr>
        <w:spacing w:line="276" w:lineRule="auto"/>
        <w:jc w:val="both"/>
        <w:rPr>
          <w:rFonts w:cs="Arial"/>
        </w:rPr>
      </w:pPr>
      <w:r w:rsidRPr="00C40658">
        <w:rPr>
          <w:rFonts w:cs="Arial"/>
        </w:rPr>
        <w:t>Dans notre métier le respect de deadline est primordial, donc tout retard risque d’être très compromettant.</w:t>
      </w:r>
    </w:p>
    <w:p w14:paraId="001B225D" w14:textId="08E2B166" w:rsidR="009F0277" w:rsidRPr="00C40658" w:rsidRDefault="009F0277" w:rsidP="00CF28A6">
      <w:pPr>
        <w:spacing w:line="276" w:lineRule="auto"/>
        <w:jc w:val="both"/>
        <w:rPr>
          <w:rFonts w:cs="Arial"/>
        </w:rPr>
      </w:pPr>
      <w:r w:rsidRPr="00C40658">
        <w:rPr>
          <w:rFonts w:cs="Arial"/>
        </w:rPr>
        <w:t>Pour ce faire</w:t>
      </w:r>
      <w:r w:rsidR="00717002" w:rsidRPr="00C40658">
        <w:rPr>
          <w:rFonts w:cs="Arial"/>
        </w:rPr>
        <w:t>,</w:t>
      </w:r>
      <w:r w:rsidRPr="00C40658">
        <w:rPr>
          <w:rFonts w:cs="Arial"/>
        </w:rPr>
        <w:t xml:space="preserve"> on peut mettre en place des moyens de gestion de projet pour prévoir et agir sur ces dernières pour éviter qu</w:t>
      </w:r>
      <w:r w:rsidR="00717002" w:rsidRPr="00C40658">
        <w:rPr>
          <w:rFonts w:cs="Arial"/>
        </w:rPr>
        <w:t>’elles</w:t>
      </w:r>
      <w:r w:rsidRPr="00C40658">
        <w:rPr>
          <w:rFonts w:cs="Arial"/>
        </w:rPr>
        <w:t xml:space="preserve"> n’impacte</w:t>
      </w:r>
      <w:r w:rsidR="00717002" w:rsidRPr="00C40658">
        <w:rPr>
          <w:rFonts w:cs="Arial"/>
        </w:rPr>
        <w:t>nt</w:t>
      </w:r>
      <w:r w:rsidRPr="00C40658">
        <w:rPr>
          <w:rFonts w:cs="Arial"/>
        </w:rPr>
        <w:t xml:space="preserve"> trop le projet</w:t>
      </w:r>
      <w:r w:rsidR="00717002" w:rsidRPr="00C40658">
        <w:rPr>
          <w:rFonts w:cs="Arial"/>
        </w:rPr>
        <w:t>.</w:t>
      </w:r>
    </w:p>
    <w:p w14:paraId="2C0208F4" w14:textId="77777777" w:rsidR="009F0277" w:rsidRPr="00C40658" w:rsidRDefault="009F0277" w:rsidP="00CF28A6">
      <w:pPr>
        <w:spacing w:line="276" w:lineRule="auto"/>
        <w:ind w:left="360"/>
        <w:jc w:val="both"/>
        <w:rPr>
          <w:rFonts w:cs="Arial"/>
          <w:b/>
          <w:bCs/>
          <w:sz w:val="24"/>
        </w:rPr>
      </w:pPr>
    </w:p>
    <w:p w14:paraId="524472CF" w14:textId="5769C9C7" w:rsidR="009F0277" w:rsidRPr="00C40658" w:rsidRDefault="009F0277" w:rsidP="00CF28A6">
      <w:pPr>
        <w:pStyle w:val="Titre4"/>
        <w:spacing w:line="276" w:lineRule="auto"/>
        <w:jc w:val="both"/>
        <w:rPr>
          <w:rFonts w:cs="Arial"/>
        </w:rPr>
      </w:pPr>
      <w:r w:rsidRPr="00C40658">
        <w:rPr>
          <w:rFonts w:cs="Arial"/>
        </w:rPr>
        <w:t>Théorie de</w:t>
      </w:r>
      <w:r w:rsidR="00406DD1" w:rsidRPr="00C40658">
        <w:rPr>
          <w:rFonts w:cs="Arial"/>
        </w:rPr>
        <w:t>s</w:t>
      </w:r>
      <w:r w:rsidRPr="00C40658">
        <w:rPr>
          <w:rFonts w:cs="Arial"/>
        </w:rPr>
        <w:t xml:space="preserve"> contraintes</w:t>
      </w:r>
    </w:p>
    <w:p w14:paraId="55DB06F9" w14:textId="2C47B5C4" w:rsidR="00220D5C" w:rsidRDefault="00220D5C" w:rsidP="00CF28A6">
      <w:pPr>
        <w:spacing w:line="276" w:lineRule="auto"/>
        <w:jc w:val="both"/>
        <w:rPr>
          <w:rFonts w:cs="Arial"/>
        </w:rPr>
      </w:pPr>
      <w:r w:rsidRPr="00220D5C">
        <w:rPr>
          <w:rFonts w:cs="Arial"/>
        </w:rPr>
        <w:t>La théorie des contraintes peut être perçue comme un moyen d'amélioration continue ou d'administration du changement, et même comme une nouvelle perspective sur la gestion de projet. Néanmoins, son objectif ultime est de fournir aux praticiens l'ensemble complet d'outils dont ils ont besoin pour réussir.</w:t>
      </w:r>
    </w:p>
    <w:p w14:paraId="33CB475A" w14:textId="77777777" w:rsidR="00220D5C" w:rsidRPr="00C40658" w:rsidRDefault="00220D5C" w:rsidP="00CF28A6">
      <w:pPr>
        <w:spacing w:line="276" w:lineRule="auto"/>
        <w:jc w:val="both"/>
        <w:rPr>
          <w:rFonts w:cs="Arial"/>
        </w:rPr>
      </w:pPr>
    </w:p>
    <w:p w14:paraId="202369FB" w14:textId="20FA3D31" w:rsidR="009F0277" w:rsidRPr="00C40658" w:rsidRDefault="00220D5C" w:rsidP="00CF28A6">
      <w:pPr>
        <w:spacing w:line="276" w:lineRule="auto"/>
        <w:jc w:val="both"/>
        <w:rPr>
          <w:rFonts w:cs="Arial"/>
        </w:rPr>
      </w:pPr>
      <w:r w:rsidRPr="00220D5C">
        <w:rPr>
          <w:rFonts w:cs="Arial"/>
        </w:rPr>
        <w:t>Cette méthode diffère des autres méthodes car le problème ici est d'identifier les contraintes qui empêchent l'atteinte des objectifs énoncés. Développée à l'origine pour le secteur de la production industrielle, la Théorie des Contraintes est maintenant applicable à d'autres domaines.</w:t>
      </w:r>
    </w:p>
    <w:p w14:paraId="13E293CE" w14:textId="77777777" w:rsidR="00F1298E" w:rsidRDefault="00F1298E" w:rsidP="00CF28A6">
      <w:pPr>
        <w:spacing w:line="276" w:lineRule="auto"/>
        <w:jc w:val="both"/>
        <w:rPr>
          <w:rFonts w:eastAsiaTheme="majorEastAsia" w:cs="Arial"/>
          <w:sz w:val="32"/>
        </w:rPr>
      </w:pPr>
      <w:r>
        <w:rPr>
          <w:rFonts w:cs="Arial"/>
        </w:rPr>
        <w:br w:type="page"/>
      </w:r>
    </w:p>
    <w:p w14:paraId="4EB08233" w14:textId="6594ADF6" w:rsidR="00FD7968" w:rsidRPr="00C40658" w:rsidRDefault="00FD7968" w:rsidP="00CF28A6">
      <w:pPr>
        <w:pStyle w:val="Titre3"/>
        <w:spacing w:line="276" w:lineRule="auto"/>
        <w:jc w:val="both"/>
        <w:rPr>
          <w:rFonts w:cs="Arial"/>
        </w:rPr>
      </w:pPr>
      <w:bookmarkStart w:id="25" w:name="_Toc146458879"/>
      <w:r w:rsidRPr="00C40658">
        <w:rPr>
          <w:rFonts w:cs="Arial"/>
        </w:rPr>
        <w:lastRenderedPageBreak/>
        <w:t>Les contraintes</w:t>
      </w:r>
      <w:bookmarkEnd w:id="25"/>
      <w:r w:rsidRPr="00C40658">
        <w:rPr>
          <w:rFonts w:cs="Arial"/>
        </w:rPr>
        <w:t xml:space="preserve"> </w:t>
      </w:r>
    </w:p>
    <w:p w14:paraId="095B1159" w14:textId="77777777" w:rsidR="0097794F" w:rsidRPr="00C40658" w:rsidRDefault="0097794F" w:rsidP="00CF28A6">
      <w:pPr>
        <w:spacing w:line="276" w:lineRule="auto"/>
        <w:jc w:val="both"/>
        <w:rPr>
          <w:rFonts w:cs="Arial"/>
        </w:rPr>
      </w:pPr>
    </w:p>
    <w:p w14:paraId="2B1ACF8C" w14:textId="77777777" w:rsidR="00E627FC" w:rsidRPr="00C40658" w:rsidRDefault="00E627FC" w:rsidP="00CF28A6">
      <w:pPr>
        <w:spacing w:line="276" w:lineRule="auto"/>
        <w:jc w:val="both"/>
        <w:rPr>
          <w:rFonts w:cs="Arial"/>
        </w:rPr>
      </w:pPr>
      <w:r w:rsidRPr="00C40658">
        <w:rPr>
          <w:rFonts w:cs="Arial"/>
        </w:rPr>
        <w:t xml:space="preserve">En premier temps pour identifier nos éventuelles contraintes, nous allons les lister et définir pour clarifier ce qui peut nous impacter durant la réalisation de notre projet. </w:t>
      </w:r>
    </w:p>
    <w:p w14:paraId="047432A3" w14:textId="77777777" w:rsidR="00E627FC" w:rsidRPr="00C40658" w:rsidRDefault="00E627FC" w:rsidP="00CF28A6">
      <w:pPr>
        <w:pStyle w:val="Texte"/>
        <w:spacing w:line="276" w:lineRule="auto"/>
        <w:jc w:val="both"/>
        <w:rPr>
          <w:rFonts w:cs="Arial"/>
        </w:rPr>
      </w:pPr>
    </w:p>
    <w:p w14:paraId="211B5480" w14:textId="3DF700ED" w:rsidR="0097794F" w:rsidRPr="00C40658" w:rsidRDefault="00E627FC" w:rsidP="00CF28A6">
      <w:pPr>
        <w:pStyle w:val="Titre4"/>
        <w:spacing w:line="276" w:lineRule="auto"/>
        <w:jc w:val="both"/>
        <w:rPr>
          <w:rFonts w:cs="Arial"/>
        </w:rPr>
      </w:pPr>
      <w:r w:rsidRPr="00C40658">
        <w:rPr>
          <w:rFonts w:cs="Arial"/>
        </w:rPr>
        <w:t>Contrainte Sécurité</w:t>
      </w:r>
    </w:p>
    <w:p w14:paraId="60B9258C" w14:textId="7F54FEF4" w:rsidR="0029361C" w:rsidRDefault="00220D5C" w:rsidP="00CF28A6">
      <w:pPr>
        <w:spacing w:line="276" w:lineRule="auto"/>
        <w:jc w:val="both"/>
        <w:rPr>
          <w:rFonts w:cs="Arial"/>
        </w:rPr>
      </w:pPr>
      <w:r w:rsidRPr="00220D5C">
        <w:rPr>
          <w:rFonts w:cs="Arial"/>
        </w:rPr>
        <w:t xml:space="preserve">Lors de l'administration d'un SI, il est crucial de prendre en compte les contraintes de sécurité impliquées, telles que : Les facteurs qui ont un impact sur la technologie moderne et ses utilisateurs comprennent le cloud computing, les réglementations, les options d'utilisation flexibles, l'Internet des objets et la présence de pirates informatiques et d'individus qui utilisent les systèmes d'information. Les processus de collecte et de stockage des données </w:t>
      </w:r>
      <w:r>
        <w:rPr>
          <w:rFonts w:cs="Arial"/>
        </w:rPr>
        <w:t xml:space="preserve">par le SI </w:t>
      </w:r>
      <w:r w:rsidRPr="00220D5C">
        <w:rPr>
          <w:rFonts w:cs="Arial"/>
        </w:rPr>
        <w:t>sont soumis à divers degrés de surveillance réglementaire. Les données peuvent désormais être contrôlées et régulées grâce à la mise en place du Règlement Général sur la Protection des Données (RGPD). La plupart des failles de sécurité proviennent de l'implication humaine, que ce soit par des pirates externes ou des utilisateurs internes à l'entreprise.</w:t>
      </w:r>
    </w:p>
    <w:p w14:paraId="0E9DE8BB" w14:textId="77777777" w:rsidR="00220D5C" w:rsidRPr="00220D5C" w:rsidRDefault="00220D5C" w:rsidP="00CF28A6">
      <w:pPr>
        <w:spacing w:line="276" w:lineRule="auto"/>
        <w:jc w:val="both"/>
        <w:rPr>
          <w:rFonts w:cs="Arial"/>
        </w:rPr>
      </w:pPr>
    </w:p>
    <w:p w14:paraId="15E7B8B2" w14:textId="23639279" w:rsidR="0097794F" w:rsidRPr="00C40658" w:rsidRDefault="00E627FC" w:rsidP="00CF28A6">
      <w:pPr>
        <w:pStyle w:val="Titre4"/>
        <w:spacing w:line="276" w:lineRule="auto"/>
        <w:jc w:val="both"/>
        <w:rPr>
          <w:rFonts w:cs="Arial"/>
        </w:rPr>
      </w:pPr>
      <w:r w:rsidRPr="00C40658">
        <w:rPr>
          <w:rFonts w:cs="Arial"/>
        </w:rPr>
        <w:t>Contrainte Contractuelle</w:t>
      </w:r>
    </w:p>
    <w:p w14:paraId="55E12D5F" w14:textId="282B3A77" w:rsidR="00E627FC" w:rsidRPr="00C40658" w:rsidRDefault="00220D5C" w:rsidP="00CF28A6">
      <w:pPr>
        <w:spacing w:line="276" w:lineRule="auto"/>
        <w:jc w:val="both"/>
        <w:rPr>
          <w:rFonts w:cs="Arial"/>
        </w:rPr>
      </w:pPr>
      <w:r w:rsidRPr="00220D5C">
        <w:rPr>
          <w:rFonts w:cs="Arial"/>
        </w:rPr>
        <w:t>Les contrats de licences gratuites sont des accords mutuellement contraignants entre les concédants et les titulaires de licence.</w:t>
      </w:r>
      <w:r>
        <w:rPr>
          <w:rFonts w:ascii="Roboto" w:hAnsi="Roboto"/>
          <w:color w:val="000000"/>
          <w:spacing w:val="2"/>
          <w:sz w:val="27"/>
          <w:szCs w:val="27"/>
        </w:rPr>
        <w:t xml:space="preserve"> </w:t>
      </w:r>
      <w:r w:rsidR="00E627FC" w:rsidRPr="00C40658">
        <w:rPr>
          <w:rFonts w:cs="Arial"/>
        </w:rPr>
        <w:t>Il faut envisager les contraintes qui peuvent être rencontrées aussi bien pour l'usage au sein d'autres licences libres, que lors de tout autre contrat qui peut graviter autour des licences libres</w:t>
      </w:r>
      <w:r w:rsidR="003B37BC" w:rsidRPr="00C40658">
        <w:rPr>
          <w:rFonts w:cs="Arial"/>
        </w:rPr>
        <w:t>.</w:t>
      </w:r>
    </w:p>
    <w:p w14:paraId="3BFB1C95" w14:textId="3C9853D6" w:rsidR="00E627FC" w:rsidRPr="00C40658" w:rsidRDefault="00E627FC" w:rsidP="00CF28A6">
      <w:pPr>
        <w:spacing w:line="276" w:lineRule="auto"/>
        <w:jc w:val="both"/>
        <w:rPr>
          <w:rFonts w:cs="Arial"/>
        </w:rPr>
      </w:pPr>
      <w:r w:rsidRPr="00C40658">
        <w:rPr>
          <w:rFonts w:cs="Arial"/>
        </w:rPr>
        <w:t xml:space="preserve">La contrainte contractuelle peut généralement nuire à un auteur ou créateur sur la publication de ce son projet </w:t>
      </w:r>
      <w:r w:rsidR="006A51F4" w:rsidRPr="00C40658">
        <w:rPr>
          <w:rFonts w:cs="Arial"/>
        </w:rPr>
        <w:t>voire</w:t>
      </w:r>
      <w:r w:rsidRPr="00C40658">
        <w:rPr>
          <w:rFonts w:cs="Arial"/>
        </w:rPr>
        <w:t xml:space="preserve"> la propriété de ce dernier.</w:t>
      </w:r>
    </w:p>
    <w:p w14:paraId="10008AD2" w14:textId="20BE9DCA" w:rsidR="00E627FC" w:rsidRPr="00C40658" w:rsidRDefault="00E627FC" w:rsidP="00CF28A6">
      <w:pPr>
        <w:spacing w:line="276" w:lineRule="auto"/>
        <w:jc w:val="both"/>
        <w:rPr>
          <w:rFonts w:cs="Arial"/>
        </w:rPr>
      </w:pPr>
      <w:r w:rsidRPr="00C40658">
        <w:rPr>
          <w:rFonts w:cs="Arial"/>
        </w:rPr>
        <w:t>En effet, dans certain</w:t>
      </w:r>
      <w:r w:rsidR="003B37BC" w:rsidRPr="00C40658">
        <w:rPr>
          <w:rFonts w:cs="Arial"/>
        </w:rPr>
        <w:t>s</w:t>
      </w:r>
      <w:r w:rsidRPr="00C40658">
        <w:rPr>
          <w:rFonts w:cs="Arial"/>
        </w:rPr>
        <w:t xml:space="preserve"> cas précis</w:t>
      </w:r>
      <w:r w:rsidR="003B37BC" w:rsidRPr="00C40658">
        <w:rPr>
          <w:rFonts w:cs="Arial"/>
        </w:rPr>
        <w:t>,</w:t>
      </w:r>
      <w:r w:rsidRPr="00C40658">
        <w:rPr>
          <w:rFonts w:cs="Arial"/>
        </w:rPr>
        <w:t xml:space="preserve"> si ce dernier </w:t>
      </w:r>
      <w:r w:rsidR="006A51F4" w:rsidRPr="00C40658">
        <w:rPr>
          <w:rFonts w:cs="Arial"/>
        </w:rPr>
        <w:t>se</w:t>
      </w:r>
      <w:r w:rsidRPr="00C40658">
        <w:rPr>
          <w:rFonts w:cs="Arial"/>
        </w:rPr>
        <w:t xml:space="preserve"> retrouve sous un contrat avec une entreprise et créé un produit propulsant considérablement la croissance de l’entreprise.</w:t>
      </w:r>
    </w:p>
    <w:p w14:paraId="4B656FF1" w14:textId="4BB81B7C" w:rsidR="00E627FC" w:rsidRPr="00C40658" w:rsidRDefault="00E627FC" w:rsidP="00CF28A6">
      <w:pPr>
        <w:spacing w:line="276" w:lineRule="auto"/>
        <w:jc w:val="both"/>
        <w:rPr>
          <w:rFonts w:cs="Arial"/>
        </w:rPr>
      </w:pPr>
      <w:r w:rsidRPr="00C40658">
        <w:rPr>
          <w:rFonts w:cs="Arial"/>
        </w:rPr>
        <w:t>Ce dernier peut se retrouver privé de toute considération pour ce projet le laissant alors dans l’ombre.</w:t>
      </w:r>
    </w:p>
    <w:p w14:paraId="094B5B69" w14:textId="77777777" w:rsidR="00E627FC" w:rsidRPr="00C40658" w:rsidRDefault="00E627FC" w:rsidP="00CF28A6">
      <w:pPr>
        <w:spacing w:line="276" w:lineRule="auto"/>
        <w:jc w:val="both"/>
        <w:rPr>
          <w:rFonts w:cs="Arial"/>
        </w:rPr>
      </w:pPr>
    </w:p>
    <w:p w14:paraId="4ABB0ED9" w14:textId="220408EF" w:rsidR="0097794F" w:rsidRPr="00C40658" w:rsidRDefault="00E627FC" w:rsidP="00CF28A6">
      <w:pPr>
        <w:pStyle w:val="Titre4"/>
        <w:spacing w:line="276" w:lineRule="auto"/>
        <w:jc w:val="both"/>
        <w:rPr>
          <w:rFonts w:cs="Arial"/>
        </w:rPr>
      </w:pPr>
      <w:r w:rsidRPr="00C40658">
        <w:rPr>
          <w:rFonts w:cs="Arial"/>
        </w:rPr>
        <w:t>Contrainte Matérielle</w:t>
      </w:r>
    </w:p>
    <w:p w14:paraId="1D2DDF5E" w14:textId="5FA2D2DA" w:rsidR="00E627FC" w:rsidRPr="00C40658" w:rsidRDefault="00E627FC" w:rsidP="00CF28A6">
      <w:pPr>
        <w:spacing w:line="276" w:lineRule="auto"/>
        <w:jc w:val="both"/>
        <w:rPr>
          <w:rFonts w:cs="Arial"/>
        </w:rPr>
      </w:pPr>
      <w:r w:rsidRPr="00C40658">
        <w:rPr>
          <w:rFonts w:cs="Arial"/>
        </w:rPr>
        <w:t xml:space="preserve">Les contraintes Matérielle sont </w:t>
      </w:r>
      <w:r w:rsidR="006A51F4" w:rsidRPr="00C40658">
        <w:rPr>
          <w:rFonts w:cs="Arial"/>
        </w:rPr>
        <w:t>liées</w:t>
      </w:r>
      <w:r w:rsidRPr="00C40658">
        <w:rPr>
          <w:rFonts w:cs="Arial"/>
        </w:rPr>
        <w:t xml:space="preserve"> </w:t>
      </w:r>
      <w:r w:rsidR="006A51F4" w:rsidRPr="00C40658">
        <w:rPr>
          <w:rFonts w:cs="Arial"/>
        </w:rPr>
        <w:t>à la technologie employée</w:t>
      </w:r>
      <w:r w:rsidRPr="00C40658">
        <w:rPr>
          <w:rFonts w:cs="Arial"/>
        </w:rPr>
        <w:t xml:space="preserve"> telle qu’un serveur cela peut être défini comme l’indisponibilité de matérielle venant empêcher la réalisation du projet.</w:t>
      </w:r>
    </w:p>
    <w:p w14:paraId="7295654C" w14:textId="502D1386" w:rsidR="00E627FC" w:rsidRPr="00C40658" w:rsidRDefault="00E627FC" w:rsidP="00CF28A6">
      <w:pPr>
        <w:spacing w:line="276" w:lineRule="auto"/>
        <w:jc w:val="both"/>
        <w:rPr>
          <w:rFonts w:cs="Arial"/>
        </w:rPr>
      </w:pPr>
      <w:r w:rsidRPr="00C40658">
        <w:rPr>
          <w:rFonts w:cs="Arial"/>
        </w:rPr>
        <w:t xml:space="preserve">Comme cité au-dessus, ça touche les serveurs, les machines mise à disposition les bureaux pour </w:t>
      </w:r>
      <w:r w:rsidR="006A51F4" w:rsidRPr="00C40658">
        <w:rPr>
          <w:rFonts w:cs="Arial"/>
        </w:rPr>
        <w:t>se</w:t>
      </w:r>
      <w:r w:rsidRPr="00C40658">
        <w:rPr>
          <w:rFonts w:cs="Arial"/>
        </w:rPr>
        <w:t xml:space="preserve"> retrouver et bien d’autre</w:t>
      </w:r>
      <w:r w:rsidR="003B37BC" w:rsidRPr="00C40658">
        <w:rPr>
          <w:rFonts w:cs="Arial"/>
        </w:rPr>
        <w:t>s</w:t>
      </w:r>
      <w:r w:rsidRPr="00C40658">
        <w:rPr>
          <w:rFonts w:cs="Arial"/>
        </w:rPr>
        <w:t>.</w:t>
      </w:r>
    </w:p>
    <w:p w14:paraId="01B78D88" w14:textId="77777777" w:rsidR="00E627FC" w:rsidRPr="00C40658" w:rsidRDefault="00E627FC" w:rsidP="00CF28A6">
      <w:pPr>
        <w:spacing w:line="276" w:lineRule="auto"/>
        <w:jc w:val="both"/>
        <w:rPr>
          <w:rFonts w:cs="Arial"/>
          <w:b/>
          <w:bCs/>
        </w:rPr>
      </w:pPr>
    </w:p>
    <w:p w14:paraId="6AC32E00" w14:textId="30BB71A8" w:rsidR="0097794F" w:rsidRPr="00C40658" w:rsidRDefault="00E627FC" w:rsidP="00CF28A6">
      <w:pPr>
        <w:pStyle w:val="Titre4"/>
        <w:spacing w:line="276" w:lineRule="auto"/>
        <w:jc w:val="both"/>
        <w:rPr>
          <w:rFonts w:cs="Arial"/>
        </w:rPr>
      </w:pPr>
      <w:r w:rsidRPr="00C40658">
        <w:rPr>
          <w:rFonts w:cs="Arial"/>
        </w:rPr>
        <w:t>Contrainte Technique</w:t>
      </w:r>
    </w:p>
    <w:p w14:paraId="65D30F07" w14:textId="370BD939" w:rsidR="00E627FC" w:rsidRPr="00C40658" w:rsidRDefault="00E627FC" w:rsidP="00CF28A6">
      <w:pPr>
        <w:spacing w:line="276" w:lineRule="auto"/>
        <w:jc w:val="both"/>
        <w:rPr>
          <w:rFonts w:cs="Arial"/>
        </w:rPr>
      </w:pPr>
      <w:r w:rsidRPr="00C40658">
        <w:rPr>
          <w:rFonts w:cs="Arial"/>
        </w:rPr>
        <w:t xml:space="preserve">Les contraintes techniques sont </w:t>
      </w:r>
      <w:r w:rsidR="002309B1" w:rsidRPr="00C40658">
        <w:rPr>
          <w:rFonts w:cs="Arial"/>
        </w:rPr>
        <w:t>provoquées</w:t>
      </w:r>
      <w:r w:rsidRPr="00C40658">
        <w:rPr>
          <w:rFonts w:cs="Arial"/>
        </w:rPr>
        <w:t xml:space="preserve"> principalement par des choses non-physique.</w:t>
      </w:r>
    </w:p>
    <w:p w14:paraId="7A8AD76B" w14:textId="77777777" w:rsidR="00E627FC" w:rsidRPr="00C40658" w:rsidRDefault="00E627FC" w:rsidP="00CF28A6">
      <w:pPr>
        <w:spacing w:line="276" w:lineRule="auto"/>
        <w:jc w:val="both"/>
        <w:rPr>
          <w:rFonts w:cs="Arial"/>
        </w:rPr>
      </w:pPr>
      <w:r w:rsidRPr="00C40658">
        <w:rPr>
          <w:rFonts w:cs="Arial"/>
        </w:rPr>
        <w:t xml:space="preserve">Telle qu’un projet bien trop ambitieux, nécessitant des connaissance et capacité que l’équipe ne possède pas. </w:t>
      </w:r>
    </w:p>
    <w:p w14:paraId="69035A66" w14:textId="4D2AE6D6" w:rsidR="00E627FC" w:rsidRPr="00C40658" w:rsidRDefault="00E627FC" w:rsidP="00CF28A6">
      <w:pPr>
        <w:spacing w:line="276" w:lineRule="auto"/>
        <w:jc w:val="both"/>
        <w:rPr>
          <w:rFonts w:cs="Arial"/>
        </w:rPr>
      </w:pPr>
      <w:r w:rsidRPr="00C40658">
        <w:rPr>
          <w:rFonts w:cs="Arial"/>
        </w:rPr>
        <w:t xml:space="preserve">Ou trop en avance par rapport à la technologie actuelle ne permettant pas </w:t>
      </w:r>
      <w:r w:rsidR="003B37BC" w:rsidRPr="00C40658">
        <w:rPr>
          <w:rFonts w:cs="Arial"/>
        </w:rPr>
        <w:t>s</w:t>
      </w:r>
      <w:r w:rsidRPr="00C40658">
        <w:rPr>
          <w:rFonts w:cs="Arial"/>
        </w:rPr>
        <w:t xml:space="preserve">a réalisation comme convenu. </w:t>
      </w:r>
    </w:p>
    <w:p w14:paraId="303C1B27" w14:textId="77777777" w:rsidR="00E627FC" w:rsidRPr="00C40658" w:rsidRDefault="00E627FC" w:rsidP="00CF28A6">
      <w:pPr>
        <w:spacing w:line="276" w:lineRule="auto"/>
        <w:jc w:val="both"/>
        <w:rPr>
          <w:rFonts w:cs="Arial"/>
        </w:rPr>
      </w:pPr>
    </w:p>
    <w:p w14:paraId="446605AD" w14:textId="729DF48B" w:rsidR="0097794F" w:rsidRPr="00C40658" w:rsidRDefault="00E627FC" w:rsidP="00CF28A6">
      <w:pPr>
        <w:pStyle w:val="Titre4"/>
        <w:spacing w:line="276" w:lineRule="auto"/>
        <w:jc w:val="both"/>
        <w:rPr>
          <w:rFonts w:cs="Arial"/>
        </w:rPr>
      </w:pPr>
      <w:r w:rsidRPr="00C40658">
        <w:rPr>
          <w:rFonts w:cs="Arial"/>
        </w:rPr>
        <w:t>Contrainte Performance</w:t>
      </w:r>
    </w:p>
    <w:p w14:paraId="37DFC053" w14:textId="052B1D09" w:rsidR="00E627FC" w:rsidRPr="00C40658" w:rsidRDefault="00E627FC" w:rsidP="00CF28A6">
      <w:pPr>
        <w:spacing w:line="276" w:lineRule="auto"/>
        <w:jc w:val="both"/>
        <w:rPr>
          <w:rFonts w:cs="Arial"/>
        </w:rPr>
      </w:pPr>
      <w:r w:rsidRPr="00C40658">
        <w:rPr>
          <w:rFonts w:cs="Arial"/>
        </w:rPr>
        <w:t>Les contraintes de performance peuvent être provoqué</w:t>
      </w:r>
      <w:r w:rsidR="003B37BC" w:rsidRPr="00C40658">
        <w:rPr>
          <w:rFonts w:cs="Arial"/>
        </w:rPr>
        <w:t>es</w:t>
      </w:r>
      <w:r w:rsidRPr="00C40658">
        <w:rPr>
          <w:rFonts w:cs="Arial"/>
        </w:rPr>
        <w:t xml:space="preserve"> par des objet</w:t>
      </w:r>
      <w:r w:rsidR="003B37BC" w:rsidRPr="00C40658">
        <w:rPr>
          <w:rFonts w:cs="Arial"/>
        </w:rPr>
        <w:t>s</w:t>
      </w:r>
      <w:r w:rsidRPr="00C40658">
        <w:rPr>
          <w:rFonts w:cs="Arial"/>
        </w:rPr>
        <w:t xml:space="preserve"> tangibles et intangibles voir même humain par moment.</w:t>
      </w:r>
    </w:p>
    <w:p w14:paraId="1DE20918" w14:textId="73FF0D26" w:rsidR="00E627FC" w:rsidRPr="00C40658" w:rsidRDefault="00E627FC" w:rsidP="00CF28A6">
      <w:pPr>
        <w:spacing w:line="276" w:lineRule="auto"/>
        <w:jc w:val="both"/>
        <w:rPr>
          <w:rFonts w:cs="Arial"/>
        </w:rPr>
      </w:pPr>
      <w:r w:rsidRPr="00C40658">
        <w:rPr>
          <w:rFonts w:cs="Arial"/>
        </w:rPr>
        <w:t xml:space="preserve">Les contraintes de performance </w:t>
      </w:r>
      <w:r w:rsidR="003B37BC" w:rsidRPr="00C40658">
        <w:rPr>
          <w:rFonts w:cs="Arial"/>
        </w:rPr>
        <w:t>s</w:t>
      </w:r>
      <w:r w:rsidRPr="00C40658">
        <w:rPr>
          <w:rFonts w:cs="Arial"/>
        </w:rPr>
        <w:t>e caractérise</w:t>
      </w:r>
      <w:r w:rsidR="003B37BC" w:rsidRPr="00C40658">
        <w:rPr>
          <w:rFonts w:cs="Arial"/>
        </w:rPr>
        <w:t>nt</w:t>
      </w:r>
      <w:r w:rsidRPr="00C40658">
        <w:rPr>
          <w:rFonts w:cs="Arial"/>
        </w:rPr>
        <w:t xml:space="preserve"> et </w:t>
      </w:r>
      <w:r w:rsidR="003B37BC" w:rsidRPr="00C40658">
        <w:rPr>
          <w:rFonts w:cs="Arial"/>
        </w:rPr>
        <w:t>s</w:t>
      </w:r>
      <w:r w:rsidRPr="00C40658">
        <w:rPr>
          <w:rFonts w:cs="Arial"/>
        </w:rPr>
        <w:t>e provoque</w:t>
      </w:r>
      <w:r w:rsidR="003B37BC" w:rsidRPr="00C40658">
        <w:rPr>
          <w:rFonts w:cs="Arial"/>
        </w:rPr>
        <w:t>nt</w:t>
      </w:r>
      <w:r w:rsidRPr="00C40658">
        <w:rPr>
          <w:rFonts w:cs="Arial"/>
        </w:rPr>
        <w:t xml:space="preserve"> par la manière dont la programmation à </w:t>
      </w:r>
      <w:r w:rsidR="00CC4745" w:rsidRPr="00C40658">
        <w:rPr>
          <w:rFonts w:cs="Arial"/>
        </w:rPr>
        <w:t>était</w:t>
      </w:r>
      <w:r w:rsidRPr="00C40658">
        <w:rPr>
          <w:rFonts w:cs="Arial"/>
        </w:rPr>
        <w:t xml:space="preserve"> </w:t>
      </w:r>
      <w:r w:rsidR="003537E4" w:rsidRPr="00C40658">
        <w:rPr>
          <w:rFonts w:cs="Arial"/>
        </w:rPr>
        <w:t>effectuée</w:t>
      </w:r>
      <w:r w:rsidRPr="00C40658">
        <w:rPr>
          <w:rFonts w:cs="Arial"/>
        </w:rPr>
        <w:t xml:space="preserve">, le langage employé, le Framework mis à disposition, </w:t>
      </w:r>
      <w:r w:rsidR="0085106D" w:rsidRPr="00C40658">
        <w:rPr>
          <w:rFonts w:cs="Arial"/>
        </w:rPr>
        <w:t>les capacités</w:t>
      </w:r>
      <w:r w:rsidRPr="00C40658">
        <w:rPr>
          <w:rFonts w:cs="Arial"/>
        </w:rPr>
        <w:t xml:space="preserve"> de serveurs mis en place et d’autre. </w:t>
      </w:r>
    </w:p>
    <w:p w14:paraId="6BCDCA9E" w14:textId="77777777" w:rsidR="0085106D" w:rsidRPr="00C40658" w:rsidRDefault="0085106D" w:rsidP="00CF28A6">
      <w:pPr>
        <w:spacing w:line="276" w:lineRule="auto"/>
        <w:jc w:val="both"/>
        <w:rPr>
          <w:rFonts w:cs="Arial"/>
        </w:rPr>
      </w:pPr>
    </w:p>
    <w:p w14:paraId="42403DB5" w14:textId="4976EE3A" w:rsidR="0097794F" w:rsidRPr="00C40658" w:rsidRDefault="00E627FC" w:rsidP="00CF28A6">
      <w:pPr>
        <w:pStyle w:val="Titre4"/>
        <w:spacing w:line="276" w:lineRule="auto"/>
        <w:jc w:val="both"/>
        <w:rPr>
          <w:rFonts w:cs="Arial"/>
        </w:rPr>
      </w:pPr>
      <w:r w:rsidRPr="00C40658">
        <w:rPr>
          <w:rFonts w:cs="Arial"/>
        </w:rPr>
        <w:t>Contrainte Financière</w:t>
      </w:r>
    </w:p>
    <w:p w14:paraId="75473B24" w14:textId="54BDBF00" w:rsidR="0085106D" w:rsidRPr="00C40658" w:rsidRDefault="00E627FC" w:rsidP="00CF28A6">
      <w:pPr>
        <w:spacing w:line="276" w:lineRule="auto"/>
        <w:jc w:val="both"/>
        <w:rPr>
          <w:rFonts w:cs="Arial"/>
        </w:rPr>
      </w:pPr>
      <w:r w:rsidRPr="00C40658">
        <w:rPr>
          <w:rFonts w:cs="Arial"/>
        </w:rPr>
        <w:t>Les contraintes financières</w:t>
      </w:r>
      <w:r w:rsidR="00C26125" w:rsidRPr="00C40658">
        <w:rPr>
          <w:rFonts w:cs="Arial"/>
        </w:rPr>
        <w:t xml:space="preserve">, </w:t>
      </w:r>
      <w:r w:rsidRPr="00C40658">
        <w:rPr>
          <w:rFonts w:cs="Arial"/>
        </w:rPr>
        <w:t xml:space="preserve">comme sont l’indique provient essentiellement des revenus et des moyen pécuniaires mis à disposition pour le bon déroulement d’un projet. </w:t>
      </w:r>
    </w:p>
    <w:p w14:paraId="58B448C5" w14:textId="128BB61D" w:rsidR="0085106D" w:rsidRPr="00C40658" w:rsidRDefault="00E627FC" w:rsidP="00CF28A6">
      <w:pPr>
        <w:spacing w:line="276" w:lineRule="auto"/>
        <w:jc w:val="both"/>
        <w:rPr>
          <w:rFonts w:cs="Arial"/>
        </w:rPr>
      </w:pPr>
      <w:r w:rsidRPr="00C40658">
        <w:rPr>
          <w:rFonts w:cs="Arial"/>
        </w:rPr>
        <w:t>Ce dernier peut alors faire effet domino et déclencher d’autres contraintes.</w:t>
      </w:r>
    </w:p>
    <w:p w14:paraId="4279217E" w14:textId="77777777" w:rsidR="00E1293A" w:rsidRDefault="00E1293A" w:rsidP="00CF28A6">
      <w:pPr>
        <w:spacing w:line="276" w:lineRule="auto"/>
        <w:jc w:val="both"/>
        <w:rPr>
          <w:rFonts w:cs="Arial"/>
        </w:rPr>
      </w:pPr>
    </w:p>
    <w:p w14:paraId="13016E96" w14:textId="697ED9DF" w:rsidR="00E627FC" w:rsidRDefault="00E627FC" w:rsidP="00CF28A6">
      <w:pPr>
        <w:spacing w:line="276" w:lineRule="auto"/>
        <w:jc w:val="both"/>
        <w:rPr>
          <w:rFonts w:cs="Arial"/>
        </w:rPr>
      </w:pPr>
      <w:r w:rsidRPr="00C40658">
        <w:rPr>
          <w:rFonts w:cs="Arial"/>
        </w:rPr>
        <w:t>Cette dernière force par moment à des sacrifice</w:t>
      </w:r>
      <w:r w:rsidR="00C26125" w:rsidRPr="00C40658">
        <w:rPr>
          <w:rFonts w:cs="Arial"/>
        </w:rPr>
        <w:t>s</w:t>
      </w:r>
      <w:r w:rsidRPr="00C40658">
        <w:rPr>
          <w:rFonts w:cs="Arial"/>
        </w:rPr>
        <w:t xml:space="preserve"> d’option au sein du projet pour assurer la pérennité et l’aboutissement de ce dernier</w:t>
      </w:r>
      <w:r w:rsidR="00F1298E">
        <w:rPr>
          <w:rFonts w:cs="Arial"/>
        </w:rPr>
        <w:t>.</w:t>
      </w:r>
    </w:p>
    <w:p w14:paraId="63C54035" w14:textId="77777777" w:rsidR="00536554" w:rsidRPr="00C40658" w:rsidRDefault="00536554" w:rsidP="00CF28A6">
      <w:pPr>
        <w:spacing w:line="276" w:lineRule="auto"/>
        <w:jc w:val="both"/>
        <w:rPr>
          <w:rFonts w:cs="Arial"/>
        </w:rPr>
      </w:pPr>
    </w:p>
    <w:p w14:paraId="2FD34C67" w14:textId="6048BE9F" w:rsidR="00F42F2D" w:rsidRPr="00C40658" w:rsidRDefault="002149C5" w:rsidP="00CF28A6">
      <w:pPr>
        <w:pStyle w:val="Titre3"/>
        <w:spacing w:line="276" w:lineRule="auto"/>
        <w:jc w:val="both"/>
        <w:rPr>
          <w:rFonts w:cs="Arial"/>
        </w:rPr>
      </w:pPr>
      <w:bookmarkStart w:id="26" w:name="_Toc146458880"/>
      <w:r w:rsidRPr="00C40658">
        <w:rPr>
          <w:rFonts w:cs="Arial"/>
        </w:rPr>
        <w:t>Contrainte liée à notre projet</w:t>
      </w:r>
      <w:bookmarkEnd w:id="26"/>
      <w:r w:rsidRPr="00C40658">
        <w:rPr>
          <w:rFonts w:cs="Arial"/>
        </w:rPr>
        <w:t> </w:t>
      </w:r>
    </w:p>
    <w:p w14:paraId="61C5C1E9" w14:textId="77777777" w:rsidR="0097794F" w:rsidRPr="00C40658" w:rsidRDefault="0097794F" w:rsidP="00CF28A6">
      <w:pPr>
        <w:spacing w:line="276" w:lineRule="auto"/>
        <w:jc w:val="both"/>
        <w:rPr>
          <w:rFonts w:cs="Arial"/>
        </w:rPr>
      </w:pPr>
    </w:p>
    <w:p w14:paraId="5664D9EA" w14:textId="2C7EDE8A" w:rsidR="005765F9" w:rsidRPr="00C40658" w:rsidRDefault="005765F9" w:rsidP="00CF28A6">
      <w:pPr>
        <w:spacing w:line="276" w:lineRule="auto"/>
        <w:jc w:val="both"/>
        <w:rPr>
          <w:rFonts w:cs="Arial"/>
        </w:rPr>
      </w:pPr>
      <w:r w:rsidRPr="00C40658">
        <w:rPr>
          <w:rFonts w:cs="Arial"/>
        </w:rPr>
        <w:t>Comme vu ci-dessus, on peut désormais analyser et prévoir par rapport à notre projet qu’elles sont les éventuelles contraintes qui peuvent nous impacter et influencer.</w:t>
      </w:r>
    </w:p>
    <w:p w14:paraId="1A2C1519" w14:textId="77777777" w:rsidR="005765F9" w:rsidRPr="00C40658" w:rsidRDefault="005765F9" w:rsidP="00CF28A6">
      <w:pPr>
        <w:spacing w:line="276" w:lineRule="auto"/>
        <w:jc w:val="both"/>
        <w:rPr>
          <w:rFonts w:cs="Arial"/>
        </w:rPr>
      </w:pPr>
    </w:p>
    <w:p w14:paraId="7608CE15" w14:textId="031FCAF3" w:rsidR="005765F9" w:rsidRPr="00C40658" w:rsidRDefault="005765F9" w:rsidP="00CF28A6">
      <w:pPr>
        <w:spacing w:line="276" w:lineRule="auto"/>
        <w:jc w:val="both"/>
        <w:rPr>
          <w:rFonts w:cs="Arial"/>
        </w:rPr>
      </w:pPr>
      <w:r w:rsidRPr="00C40658">
        <w:rPr>
          <w:rFonts w:cs="Arial"/>
        </w:rPr>
        <w:t>Cela va nous permettre d’identifier et de répondre plus efficacement aux futures contraintes qu</w:t>
      </w:r>
      <w:r w:rsidR="0062352F" w:rsidRPr="00C40658">
        <w:rPr>
          <w:rFonts w:cs="Arial"/>
        </w:rPr>
        <w:t>e nous</w:t>
      </w:r>
      <w:r w:rsidRPr="00C40658">
        <w:rPr>
          <w:rFonts w:cs="Arial"/>
        </w:rPr>
        <w:t xml:space="preserve"> </w:t>
      </w:r>
      <w:r w:rsidR="0062352F" w:rsidRPr="00C40658">
        <w:rPr>
          <w:rFonts w:cs="Arial"/>
        </w:rPr>
        <w:t>allons</w:t>
      </w:r>
      <w:r w:rsidRPr="00C40658">
        <w:rPr>
          <w:rFonts w:cs="Arial"/>
        </w:rPr>
        <w:t xml:space="preserve"> rencontrer durant le développement de notre application. </w:t>
      </w:r>
    </w:p>
    <w:p w14:paraId="4AD6E0EE" w14:textId="77777777" w:rsidR="005765F9" w:rsidRPr="00C40658" w:rsidRDefault="005765F9" w:rsidP="00CF28A6">
      <w:pPr>
        <w:spacing w:line="276" w:lineRule="auto"/>
        <w:jc w:val="both"/>
        <w:rPr>
          <w:rFonts w:cs="Arial"/>
        </w:rPr>
      </w:pPr>
    </w:p>
    <w:p w14:paraId="4705D53C" w14:textId="77777777" w:rsidR="0062352F" w:rsidRPr="00C40658" w:rsidRDefault="005765F9" w:rsidP="00CF28A6">
      <w:pPr>
        <w:spacing w:line="276" w:lineRule="auto"/>
        <w:jc w:val="both"/>
        <w:rPr>
          <w:rFonts w:cs="Arial"/>
        </w:rPr>
      </w:pPr>
      <w:r w:rsidRPr="00C40658">
        <w:rPr>
          <w:rFonts w:cs="Arial"/>
        </w:rPr>
        <w:t>Dans notre projet</w:t>
      </w:r>
      <w:r w:rsidR="0062352F" w:rsidRPr="00C40658">
        <w:rPr>
          <w:rFonts w:cs="Arial"/>
        </w:rPr>
        <w:t>,</w:t>
      </w:r>
      <w:r w:rsidRPr="00C40658">
        <w:rPr>
          <w:rFonts w:cs="Arial"/>
        </w:rPr>
        <w:t xml:space="preserve"> </w:t>
      </w:r>
      <w:r w:rsidR="0062352F" w:rsidRPr="00C40658">
        <w:rPr>
          <w:rFonts w:cs="Arial"/>
        </w:rPr>
        <w:t>nous</w:t>
      </w:r>
      <w:r w:rsidRPr="00C40658">
        <w:rPr>
          <w:rFonts w:cs="Arial"/>
        </w:rPr>
        <w:t xml:space="preserve"> a</w:t>
      </w:r>
      <w:r w:rsidR="0062352F" w:rsidRPr="00C40658">
        <w:rPr>
          <w:rFonts w:cs="Arial"/>
        </w:rPr>
        <w:t>vons</w:t>
      </w:r>
      <w:r w:rsidRPr="00C40658">
        <w:rPr>
          <w:rFonts w:cs="Arial"/>
        </w:rPr>
        <w:t xml:space="preserve"> différent</w:t>
      </w:r>
      <w:r w:rsidR="0062352F" w:rsidRPr="00C40658">
        <w:rPr>
          <w:rFonts w:cs="Arial"/>
        </w:rPr>
        <w:t>s</w:t>
      </w:r>
      <w:r w:rsidRPr="00C40658">
        <w:rPr>
          <w:rFonts w:cs="Arial"/>
        </w:rPr>
        <w:t xml:space="preserve"> objectif</w:t>
      </w:r>
      <w:r w:rsidR="0062352F" w:rsidRPr="00C40658">
        <w:rPr>
          <w:rFonts w:cs="Arial"/>
        </w:rPr>
        <w:t>s</w:t>
      </w:r>
      <w:r w:rsidRPr="00C40658">
        <w:rPr>
          <w:rFonts w:cs="Arial"/>
        </w:rPr>
        <w:t xml:space="preserve"> : </w:t>
      </w:r>
    </w:p>
    <w:p w14:paraId="307FFA7B" w14:textId="64A6DA63" w:rsidR="005765F9" w:rsidRPr="00C40658" w:rsidRDefault="0062352F" w:rsidP="00CF28A6">
      <w:pPr>
        <w:pStyle w:val="Paragraphedeliste"/>
        <w:numPr>
          <w:ilvl w:val="0"/>
          <w:numId w:val="11"/>
        </w:numPr>
        <w:jc w:val="both"/>
      </w:pPr>
      <w:r w:rsidRPr="00C40658">
        <w:t>La création d’un</w:t>
      </w:r>
      <w:r w:rsidR="005765F9" w:rsidRPr="00C40658">
        <w:t xml:space="preserve"> moyen d’analyse des données via notre QR-Codes, </w:t>
      </w:r>
      <w:r w:rsidRPr="00C40658">
        <w:t>nous serons</w:t>
      </w:r>
      <w:r w:rsidR="005765F9" w:rsidRPr="00C40658">
        <w:t xml:space="preserve"> fortement </w:t>
      </w:r>
      <w:r w:rsidR="0039633D" w:rsidRPr="00C40658">
        <w:t>impactés</w:t>
      </w:r>
      <w:r w:rsidR="005765F9" w:rsidRPr="00C40658">
        <w:t xml:space="preserve"> par les contraintes Sécuritaire telle</w:t>
      </w:r>
      <w:r w:rsidR="0039633D" w:rsidRPr="00C40658">
        <w:t>s</w:t>
      </w:r>
      <w:r w:rsidR="005765F9" w:rsidRPr="00C40658">
        <w:t xml:space="preserve"> que la protection des données de nos client</w:t>
      </w:r>
      <w:r w:rsidR="0039633D" w:rsidRPr="00C40658">
        <w:t>s</w:t>
      </w:r>
      <w:r w:rsidR="005765F9" w:rsidRPr="00C40658">
        <w:t xml:space="preserve">, et la gestion des stockages de nos données devant être conforme </w:t>
      </w:r>
      <w:r w:rsidR="0029361C" w:rsidRPr="00C40658">
        <w:t>aux normes imposées</w:t>
      </w:r>
      <w:r w:rsidR="005765F9" w:rsidRPr="00C40658">
        <w:t xml:space="preserve"> par la RGPD.</w:t>
      </w:r>
    </w:p>
    <w:p w14:paraId="38B9095D" w14:textId="1DB11AC2" w:rsidR="005765F9" w:rsidRPr="00C40658" w:rsidRDefault="005765F9" w:rsidP="00CF28A6">
      <w:pPr>
        <w:pStyle w:val="Paragraphedeliste"/>
        <w:numPr>
          <w:ilvl w:val="0"/>
          <w:numId w:val="11"/>
        </w:numPr>
        <w:jc w:val="both"/>
      </w:pPr>
      <w:r w:rsidRPr="00C40658">
        <w:t>La création de condition d’utilisation sera alors obligatoire et primordiale.</w:t>
      </w:r>
    </w:p>
    <w:p w14:paraId="04C24809" w14:textId="77777777" w:rsidR="0039633D" w:rsidRPr="00C40658" w:rsidRDefault="0039633D" w:rsidP="00CF28A6">
      <w:pPr>
        <w:spacing w:line="276" w:lineRule="auto"/>
        <w:jc w:val="both"/>
        <w:rPr>
          <w:rFonts w:cs="Arial"/>
        </w:rPr>
      </w:pPr>
    </w:p>
    <w:p w14:paraId="2DA915F8" w14:textId="66273378" w:rsidR="005765F9" w:rsidRPr="00C40658" w:rsidRDefault="005765F9" w:rsidP="00CF28A6">
      <w:pPr>
        <w:spacing w:line="276" w:lineRule="auto"/>
        <w:jc w:val="both"/>
        <w:rPr>
          <w:rFonts w:cs="Arial"/>
        </w:rPr>
      </w:pPr>
      <w:r w:rsidRPr="00C40658">
        <w:rPr>
          <w:rFonts w:cs="Arial"/>
        </w:rPr>
        <w:t>Notre projet va rencontrer aussi des contraintes financières, en effet, en tant qu’étudiant nous ne possédons pas de grand</w:t>
      </w:r>
      <w:r w:rsidR="0039633D" w:rsidRPr="00C40658">
        <w:rPr>
          <w:rFonts w:cs="Arial"/>
        </w:rPr>
        <w:t>s</w:t>
      </w:r>
      <w:r w:rsidRPr="00C40658">
        <w:rPr>
          <w:rFonts w:cs="Arial"/>
        </w:rPr>
        <w:t xml:space="preserve"> moyen</w:t>
      </w:r>
      <w:r w:rsidR="0039633D" w:rsidRPr="00C40658">
        <w:rPr>
          <w:rFonts w:cs="Arial"/>
        </w:rPr>
        <w:t>s</w:t>
      </w:r>
      <w:r w:rsidRPr="00C40658">
        <w:rPr>
          <w:rFonts w:cs="Arial"/>
        </w:rPr>
        <w:t xml:space="preserve"> pécuniaire</w:t>
      </w:r>
      <w:r w:rsidR="0039633D" w:rsidRPr="00C40658">
        <w:rPr>
          <w:rFonts w:cs="Arial"/>
        </w:rPr>
        <w:t>s</w:t>
      </w:r>
      <w:r w:rsidRPr="00C40658">
        <w:rPr>
          <w:rFonts w:cs="Arial"/>
        </w:rPr>
        <w:t>, ce qui risque de nous restreindre dans le choix d’hébergement, d’achat de licences de développement.</w:t>
      </w:r>
    </w:p>
    <w:p w14:paraId="4ABC951F" w14:textId="77777777" w:rsidR="005765F9" w:rsidRPr="00C40658" w:rsidRDefault="005765F9" w:rsidP="00CF28A6">
      <w:pPr>
        <w:spacing w:line="276" w:lineRule="auto"/>
        <w:jc w:val="both"/>
        <w:rPr>
          <w:rFonts w:cs="Arial"/>
        </w:rPr>
      </w:pPr>
    </w:p>
    <w:p w14:paraId="3FB1B1C9" w14:textId="29616EE4" w:rsidR="00C162F5" w:rsidRDefault="005765F9" w:rsidP="00CF28A6">
      <w:pPr>
        <w:spacing w:line="276" w:lineRule="auto"/>
        <w:jc w:val="both"/>
        <w:rPr>
          <w:rFonts w:cs="Arial"/>
        </w:rPr>
      </w:pPr>
      <w:r w:rsidRPr="00C40658">
        <w:rPr>
          <w:rFonts w:cs="Arial"/>
        </w:rPr>
        <w:t>Cette dernière peut aussi entra</w:t>
      </w:r>
      <w:r w:rsidR="0039633D" w:rsidRPr="00C40658">
        <w:rPr>
          <w:rFonts w:cs="Arial"/>
        </w:rPr>
        <w:t>î</w:t>
      </w:r>
      <w:r w:rsidRPr="00C40658">
        <w:rPr>
          <w:rFonts w:cs="Arial"/>
        </w:rPr>
        <w:t>ner des contraintes de performances, car sans réel moyen</w:t>
      </w:r>
      <w:r w:rsidR="0039633D" w:rsidRPr="00C40658">
        <w:rPr>
          <w:rFonts w:cs="Arial"/>
        </w:rPr>
        <w:t>, nous ne pouvons garantir une performance pouvant réaliser avec des applications web ayant réalisé des levés de fond.</w:t>
      </w:r>
    </w:p>
    <w:p w14:paraId="19E7F6D9" w14:textId="77777777" w:rsidR="00C162F5" w:rsidRDefault="00C162F5" w:rsidP="00CF28A6">
      <w:pPr>
        <w:spacing w:line="276" w:lineRule="auto"/>
        <w:jc w:val="both"/>
        <w:rPr>
          <w:rFonts w:cs="Arial"/>
        </w:rPr>
      </w:pPr>
      <w:r>
        <w:rPr>
          <w:rFonts w:cs="Arial"/>
        </w:rPr>
        <w:br w:type="page"/>
      </w:r>
    </w:p>
    <w:p w14:paraId="332AB86D" w14:textId="227B5779" w:rsidR="00C162F5" w:rsidRDefault="00C162F5" w:rsidP="00CF28A6">
      <w:pPr>
        <w:pStyle w:val="Titre2"/>
        <w:spacing w:line="276" w:lineRule="auto"/>
        <w:jc w:val="both"/>
        <w:rPr>
          <w:rFonts w:cs="Arial"/>
        </w:rPr>
      </w:pPr>
      <w:bookmarkStart w:id="27" w:name="_Toc146458881"/>
      <w:r>
        <w:rPr>
          <w:rFonts w:cs="Arial"/>
        </w:rPr>
        <w:lastRenderedPageBreak/>
        <w:t xml:space="preserve">Etude des </w:t>
      </w:r>
      <w:r w:rsidR="00CC30E6">
        <w:rPr>
          <w:rFonts w:cs="Arial"/>
        </w:rPr>
        <w:t xml:space="preserve">moyens et </w:t>
      </w:r>
      <w:r>
        <w:rPr>
          <w:rFonts w:cs="Arial"/>
        </w:rPr>
        <w:t>ressources disponible</w:t>
      </w:r>
      <w:bookmarkEnd w:id="27"/>
    </w:p>
    <w:p w14:paraId="70D78509" w14:textId="77777777" w:rsidR="00F1298E" w:rsidRPr="00F1298E" w:rsidRDefault="00F1298E" w:rsidP="00CF28A6">
      <w:pPr>
        <w:spacing w:line="276" w:lineRule="auto"/>
        <w:jc w:val="both"/>
      </w:pPr>
    </w:p>
    <w:p w14:paraId="462E5B37" w14:textId="4FE90B30" w:rsidR="00C162F5" w:rsidRDefault="00C162F5" w:rsidP="00CF28A6">
      <w:pPr>
        <w:pStyle w:val="Titre3"/>
        <w:spacing w:line="276" w:lineRule="auto"/>
        <w:jc w:val="both"/>
      </w:pPr>
      <w:bookmarkStart w:id="28" w:name="_Toc146458882"/>
      <w:r>
        <w:t>Les ressources humaines</w:t>
      </w:r>
      <w:bookmarkEnd w:id="28"/>
    </w:p>
    <w:p w14:paraId="3A5F1A29" w14:textId="77777777" w:rsidR="00C162F5" w:rsidRPr="00C162F5" w:rsidRDefault="00C162F5" w:rsidP="00CF28A6">
      <w:pPr>
        <w:spacing w:line="276" w:lineRule="auto"/>
        <w:jc w:val="both"/>
      </w:pPr>
    </w:p>
    <w:p w14:paraId="6E81D5C9" w14:textId="4EF42011" w:rsidR="00C162F5" w:rsidRDefault="00C162F5" w:rsidP="00CF28A6">
      <w:pPr>
        <w:pStyle w:val="Titre4"/>
        <w:spacing w:line="276" w:lineRule="auto"/>
        <w:jc w:val="both"/>
      </w:pPr>
      <w:r>
        <w:t>Le chef de projet</w:t>
      </w:r>
    </w:p>
    <w:p w14:paraId="10CC4E22" w14:textId="52A36822" w:rsidR="00C162F5" w:rsidRDefault="00C162F5" w:rsidP="00CF28A6">
      <w:pPr>
        <w:spacing w:line="276" w:lineRule="auto"/>
        <w:jc w:val="both"/>
      </w:pPr>
      <w:r>
        <w:t>Le chef de projet sera le responsable de la planification, de la mise en œuvre et de la surveillance du projet. Il doit également gérer les ressources humaines, les délais et les budgets pour garantir la réalisation du projet. Il doit échanger avec toutes les entités qui gravite autour du projet afin de s’assurer que tout le monde soit aligné avec les objectifs globaux.</w:t>
      </w:r>
    </w:p>
    <w:p w14:paraId="70273ACF" w14:textId="60A4F536" w:rsidR="00C162F5" w:rsidRDefault="00C162F5" w:rsidP="00CF28A6">
      <w:pPr>
        <w:spacing w:line="276" w:lineRule="auto"/>
        <w:jc w:val="both"/>
      </w:pPr>
    </w:p>
    <w:p w14:paraId="33600065" w14:textId="591F6E5A" w:rsidR="00C162F5" w:rsidRPr="00C162F5" w:rsidRDefault="00C162F5" w:rsidP="00CF28A6">
      <w:pPr>
        <w:pStyle w:val="Titre4"/>
        <w:spacing w:line="276" w:lineRule="auto"/>
        <w:jc w:val="both"/>
      </w:pPr>
      <w:r>
        <w:t>Les développeurs Web</w:t>
      </w:r>
    </w:p>
    <w:p w14:paraId="640981CA" w14:textId="39455FF8" w:rsidR="00C162F5" w:rsidRDefault="00C04BA9" w:rsidP="00CF28A6">
      <w:pPr>
        <w:spacing w:line="276" w:lineRule="auto"/>
        <w:jc w:val="both"/>
      </w:pPr>
      <w:r w:rsidRPr="003537E4">
        <w:t>Les développeurs Web auront pour responsabilité le c</w:t>
      </w:r>
      <w:r w:rsidR="007C3492" w:rsidRPr="003537E4">
        <w:t>ô</w:t>
      </w:r>
      <w:r w:rsidRPr="003537E4">
        <w:t>té technique de l’application Web, c’est-à-dire la création et la maintenance de l’application</w:t>
      </w:r>
      <w:r>
        <w:t xml:space="preserve">. </w:t>
      </w:r>
    </w:p>
    <w:p w14:paraId="75264FB5" w14:textId="59CCD760" w:rsidR="00C04BA9" w:rsidRDefault="00C04BA9" w:rsidP="00CF28A6">
      <w:pPr>
        <w:spacing w:line="276" w:lineRule="auto"/>
        <w:jc w:val="both"/>
      </w:pPr>
    </w:p>
    <w:p w14:paraId="226F6B33" w14:textId="357F91E0" w:rsidR="00C04BA9" w:rsidRDefault="00C04BA9" w:rsidP="00CF28A6">
      <w:pPr>
        <w:pStyle w:val="Titre3"/>
        <w:spacing w:line="276" w:lineRule="auto"/>
        <w:jc w:val="both"/>
      </w:pPr>
      <w:bookmarkStart w:id="29" w:name="_Toc146458883"/>
      <w:r>
        <w:t>Les ressources matérielle</w:t>
      </w:r>
      <w:r w:rsidR="007C3492">
        <w:t>s</w:t>
      </w:r>
      <w:bookmarkEnd w:id="29"/>
    </w:p>
    <w:p w14:paraId="76E14660" w14:textId="77777777" w:rsidR="00C04BA9" w:rsidRPr="00C04BA9" w:rsidRDefault="00C04BA9" w:rsidP="00CF28A6">
      <w:pPr>
        <w:spacing w:line="276" w:lineRule="auto"/>
        <w:jc w:val="both"/>
      </w:pPr>
    </w:p>
    <w:p w14:paraId="2F8166B0" w14:textId="77777777" w:rsidR="00C04BA9" w:rsidRDefault="00C04BA9" w:rsidP="00CF28A6">
      <w:pPr>
        <w:pStyle w:val="Titre4"/>
        <w:spacing w:line="276" w:lineRule="auto"/>
        <w:jc w:val="both"/>
      </w:pPr>
      <w:r>
        <w:t>Ordinateurs et équipements de développement</w:t>
      </w:r>
    </w:p>
    <w:p w14:paraId="0B29EDD3" w14:textId="2843BCC7" w:rsidR="00C04BA9" w:rsidRDefault="00C04BA9" w:rsidP="00CF28A6">
      <w:pPr>
        <w:spacing w:line="276" w:lineRule="auto"/>
        <w:jc w:val="both"/>
      </w:pPr>
      <w:r>
        <w:t>Les développeurs auront besoin d'ordinateurs et de logiciels de développement pour écrire et tester le code.</w:t>
      </w:r>
    </w:p>
    <w:p w14:paraId="49ADF4D6" w14:textId="77777777" w:rsidR="00C04BA9" w:rsidRDefault="00C04BA9" w:rsidP="00CF28A6">
      <w:pPr>
        <w:pStyle w:val="Sansinterligne"/>
        <w:spacing w:line="276" w:lineRule="auto"/>
        <w:jc w:val="both"/>
        <w:rPr>
          <w:sz w:val="24"/>
        </w:rPr>
      </w:pPr>
    </w:p>
    <w:p w14:paraId="1E93885D" w14:textId="77777777" w:rsidR="00C04BA9" w:rsidRDefault="00C04BA9" w:rsidP="00CF28A6">
      <w:pPr>
        <w:pStyle w:val="Titre4"/>
        <w:spacing w:line="276" w:lineRule="auto"/>
        <w:jc w:val="both"/>
      </w:pPr>
      <w:r>
        <w:t>Serveurs et infrastructures</w:t>
      </w:r>
    </w:p>
    <w:p w14:paraId="62957FCE" w14:textId="3FAB02B4" w:rsidR="00C04BA9" w:rsidRDefault="00C04BA9" w:rsidP="00CF28A6">
      <w:pPr>
        <w:spacing w:line="276" w:lineRule="auto"/>
        <w:jc w:val="both"/>
      </w:pPr>
      <w:r>
        <w:t>Il peut y avoir des besoins en matière de serveurs pour exécuter l'application web, stocker les données et gérer les utilisateurs.</w:t>
      </w:r>
    </w:p>
    <w:p w14:paraId="03F1322D" w14:textId="77777777" w:rsidR="00C04BA9" w:rsidRDefault="00C04BA9" w:rsidP="00CF28A6">
      <w:pPr>
        <w:pStyle w:val="Sansinterligne"/>
        <w:spacing w:line="276" w:lineRule="auto"/>
        <w:jc w:val="both"/>
      </w:pPr>
    </w:p>
    <w:p w14:paraId="281D14FD" w14:textId="77777777" w:rsidR="00C04BA9" w:rsidRDefault="00C04BA9" w:rsidP="00CF28A6">
      <w:pPr>
        <w:pStyle w:val="Titre4"/>
        <w:spacing w:line="276" w:lineRule="auto"/>
        <w:jc w:val="both"/>
      </w:pPr>
      <w:r>
        <w:t>Connexion internet</w:t>
      </w:r>
    </w:p>
    <w:p w14:paraId="40E659C6" w14:textId="0A20D1CB" w:rsidR="00C04BA9" w:rsidRDefault="00C04BA9" w:rsidP="00CF28A6">
      <w:pPr>
        <w:spacing w:line="276" w:lineRule="auto"/>
        <w:jc w:val="both"/>
      </w:pPr>
      <w:r>
        <w:t>Une connexion internet stable et rapide sera nécessaire pour accéder aux différents outils et ressources nécessaires au développement et à l'exécution de l'application web.</w:t>
      </w:r>
    </w:p>
    <w:p w14:paraId="1D3EC0A7" w14:textId="77777777" w:rsidR="00C04BA9" w:rsidRDefault="00C04BA9" w:rsidP="00CF28A6">
      <w:pPr>
        <w:pStyle w:val="Sansinterligne"/>
        <w:spacing w:line="276" w:lineRule="auto"/>
        <w:jc w:val="both"/>
      </w:pPr>
    </w:p>
    <w:p w14:paraId="72A05019" w14:textId="77777777" w:rsidR="00C04BA9" w:rsidRDefault="00C04BA9" w:rsidP="00CF28A6">
      <w:pPr>
        <w:pStyle w:val="Titre4"/>
        <w:spacing w:line="276" w:lineRule="auto"/>
        <w:jc w:val="both"/>
      </w:pPr>
      <w:r>
        <w:t>Disques durs, stockage cloud</w:t>
      </w:r>
    </w:p>
    <w:p w14:paraId="03C6309C" w14:textId="7A0BFD9C" w:rsidR="00C04BA9" w:rsidRDefault="00C04BA9" w:rsidP="00CF28A6">
      <w:pPr>
        <w:spacing w:line="276" w:lineRule="auto"/>
        <w:jc w:val="both"/>
      </w:pPr>
      <w:r>
        <w:t>Il peut y avoir des besoins pour stocker les données et les versions du projet</w:t>
      </w:r>
      <w:r w:rsidR="007C3492">
        <w:t>.</w:t>
      </w:r>
    </w:p>
    <w:p w14:paraId="0EC84447" w14:textId="2A0E64ED" w:rsidR="00C04BA9" w:rsidRDefault="00C04BA9" w:rsidP="00CF28A6">
      <w:pPr>
        <w:spacing w:line="276" w:lineRule="auto"/>
        <w:jc w:val="both"/>
      </w:pPr>
    </w:p>
    <w:p w14:paraId="0542B071" w14:textId="77777777" w:rsidR="00C04BA9" w:rsidRPr="00C04BA9" w:rsidRDefault="00C04BA9" w:rsidP="00CF28A6">
      <w:pPr>
        <w:spacing w:line="276" w:lineRule="auto"/>
        <w:jc w:val="both"/>
      </w:pPr>
    </w:p>
    <w:p w14:paraId="32D2BCED" w14:textId="14E53B1A" w:rsidR="00C162F5" w:rsidRDefault="00C04BA9" w:rsidP="00CF28A6">
      <w:pPr>
        <w:pStyle w:val="Titre3"/>
        <w:spacing w:line="276" w:lineRule="auto"/>
        <w:jc w:val="both"/>
      </w:pPr>
      <w:bookmarkStart w:id="30" w:name="_Toc146458884"/>
      <w:r>
        <w:t>Les ressources financières</w:t>
      </w:r>
      <w:bookmarkEnd w:id="30"/>
    </w:p>
    <w:p w14:paraId="391904ED" w14:textId="5BCDB0B2" w:rsidR="00C04BA9" w:rsidRDefault="00C04BA9" w:rsidP="00CF28A6">
      <w:pPr>
        <w:spacing w:line="276" w:lineRule="auto"/>
        <w:jc w:val="both"/>
      </w:pPr>
    </w:p>
    <w:p w14:paraId="7BFBC963" w14:textId="0ED1563C" w:rsidR="00C04BA9" w:rsidRDefault="00C04BA9" w:rsidP="00CF28A6">
      <w:pPr>
        <w:pStyle w:val="Titre4"/>
        <w:spacing w:line="276" w:lineRule="auto"/>
        <w:jc w:val="both"/>
      </w:pPr>
      <w:r>
        <w:t>Ordinateurs et logiciels de développement</w:t>
      </w:r>
    </w:p>
    <w:p w14:paraId="7D007381" w14:textId="390D5590" w:rsidR="00C04BA9" w:rsidRDefault="00C04BA9" w:rsidP="00CF28A6">
      <w:pPr>
        <w:spacing w:line="276" w:lineRule="auto"/>
        <w:jc w:val="both"/>
      </w:pPr>
      <w:r>
        <w:t>Les ordinateurs ainsi que les logiciels de développement sont essentiels pour l’exécution des tâches des développeurs</w:t>
      </w:r>
      <w:r w:rsidR="007C3492">
        <w:t>,</w:t>
      </w:r>
      <w:r>
        <w:t xml:space="preserve"> mais aussi du chef de projet. En effet, ça leur permettra de programmer, de suivre l’avancement du projet et communiquer au besoin.</w:t>
      </w:r>
    </w:p>
    <w:p w14:paraId="6EC182F8" w14:textId="77777777" w:rsidR="00C04BA9" w:rsidRDefault="00C04BA9" w:rsidP="00CF28A6">
      <w:pPr>
        <w:spacing w:line="276" w:lineRule="auto"/>
        <w:jc w:val="both"/>
      </w:pPr>
    </w:p>
    <w:p w14:paraId="5DB738DF" w14:textId="77777777" w:rsidR="00C04BA9" w:rsidRDefault="00C04BA9" w:rsidP="00CF28A6">
      <w:pPr>
        <w:pStyle w:val="Titre4"/>
        <w:spacing w:line="276" w:lineRule="auto"/>
        <w:jc w:val="both"/>
      </w:pPr>
      <w:r>
        <w:t>Les coûts liés aux serveurs et à l'infrastructure</w:t>
      </w:r>
    </w:p>
    <w:p w14:paraId="6F68758B" w14:textId="0072870A" w:rsidR="00C04BA9" w:rsidRDefault="00C04BA9" w:rsidP="00CF28A6">
      <w:pPr>
        <w:spacing w:line="276" w:lineRule="auto"/>
        <w:jc w:val="both"/>
        <w:rPr>
          <w:rFonts w:cs="Arial"/>
          <w:color w:val="000000"/>
        </w:rPr>
      </w:pPr>
      <w:r>
        <w:rPr>
          <w:rFonts w:cs="Arial"/>
          <w:color w:val="000000"/>
        </w:rPr>
        <w:t>Il peut y avoir des coûts pour l'hébergement, la maintenance et la mise à niveau des serveurs utilisés pour exécuter l'application web.</w:t>
      </w:r>
    </w:p>
    <w:p w14:paraId="44B32D66" w14:textId="77777777" w:rsidR="00F1298E" w:rsidRPr="00C04BA9" w:rsidRDefault="00F1298E" w:rsidP="00CF28A6">
      <w:pPr>
        <w:spacing w:line="276" w:lineRule="auto"/>
        <w:jc w:val="both"/>
      </w:pPr>
    </w:p>
    <w:p w14:paraId="2D979982" w14:textId="1717A06F" w:rsidR="00C162F5" w:rsidRDefault="00CC30E6" w:rsidP="00CF28A6">
      <w:pPr>
        <w:spacing w:line="276" w:lineRule="auto"/>
        <w:jc w:val="both"/>
      </w:pPr>
      <w:r>
        <w:br w:type="page"/>
      </w:r>
    </w:p>
    <w:p w14:paraId="69E92256" w14:textId="0800B101" w:rsidR="00C162F5" w:rsidRDefault="00CC30E6" w:rsidP="00CF28A6">
      <w:pPr>
        <w:pStyle w:val="Titre3"/>
        <w:spacing w:line="276" w:lineRule="auto"/>
        <w:jc w:val="both"/>
      </w:pPr>
      <w:bookmarkStart w:id="31" w:name="_Toc146458885"/>
      <w:r>
        <w:lastRenderedPageBreak/>
        <w:t>Moyens nécessaires à la réalisation</w:t>
      </w:r>
      <w:bookmarkEnd w:id="31"/>
    </w:p>
    <w:p w14:paraId="4BA0D5EA" w14:textId="77777777" w:rsidR="00CC30E6" w:rsidRDefault="00CC30E6" w:rsidP="00CF28A6">
      <w:pPr>
        <w:spacing w:line="276" w:lineRule="auto"/>
        <w:jc w:val="both"/>
        <w:rPr>
          <w:rFonts w:eastAsia="Times New Roman"/>
          <w:szCs w:val="22"/>
          <w:lang w:eastAsia="fr-FR"/>
        </w:rPr>
      </w:pPr>
    </w:p>
    <w:p w14:paraId="25D256C9" w14:textId="563BFDD6" w:rsidR="00DD28EF" w:rsidRPr="00DD28EF" w:rsidRDefault="00DD28EF" w:rsidP="00CF28A6">
      <w:pPr>
        <w:spacing w:line="276" w:lineRule="auto"/>
        <w:jc w:val="both"/>
        <w:rPr>
          <w:rFonts w:eastAsia="Times New Roman"/>
          <w:szCs w:val="22"/>
          <w:lang w:eastAsia="fr-FR"/>
        </w:rPr>
      </w:pPr>
      <w:r w:rsidRPr="00DD28EF">
        <w:rPr>
          <w:rFonts w:eastAsia="Times New Roman"/>
          <w:szCs w:val="22"/>
          <w:lang w:eastAsia="fr-FR"/>
        </w:rPr>
        <w:t>Le projet web QRCoffee requiert divers éléments pour sa réalisation. Il est indispensable d'avoir un environnement de développement pour écrire et tester le code, un navigateur web pour vérifier le rendu et les interactions des composants React, ainsi qu'un serveur Node.js pour exécuter l'application Back-end. De plus, une base de données MongoDb est nécessaire pour stocker les données, et une interface d'authentification est indispensable pour gérer les utilisateurs et les sessions.</w:t>
      </w:r>
      <w:r w:rsidR="00B654A5">
        <w:rPr>
          <w:rFonts w:eastAsia="Times New Roman"/>
          <w:szCs w:val="22"/>
          <w:lang w:eastAsia="fr-FR"/>
        </w:rPr>
        <w:t xml:space="preserve"> </w:t>
      </w:r>
      <w:r w:rsidR="00B654A5" w:rsidRPr="00B654A5">
        <w:rPr>
          <w:rFonts w:eastAsia="Times New Roman"/>
          <w:szCs w:val="22"/>
          <w:lang w:eastAsia="fr-FR"/>
        </w:rPr>
        <w:t>De plus, il est important de planifier des outils et des processus pour effectuer des tests unitaires, des tests d'intégration et des tests de régression afin de garantir la qualité du code. Ces mesures contribueront à assurer la stabilité et la pérennité du projet à long terme.</w:t>
      </w:r>
    </w:p>
    <w:p w14:paraId="11582B06" w14:textId="77777777" w:rsidR="00DD28EF" w:rsidRPr="00DD28EF" w:rsidRDefault="00DD28EF" w:rsidP="00CF28A6">
      <w:pPr>
        <w:spacing w:line="276" w:lineRule="auto"/>
        <w:jc w:val="both"/>
        <w:rPr>
          <w:rFonts w:eastAsia="Times New Roman"/>
          <w:szCs w:val="22"/>
          <w:lang w:eastAsia="fr-FR"/>
        </w:rPr>
      </w:pPr>
    </w:p>
    <w:p w14:paraId="7E773C06" w14:textId="4C263667" w:rsidR="00DD28EF" w:rsidRPr="00DD28EF" w:rsidRDefault="00DD28EF" w:rsidP="00CF28A6">
      <w:pPr>
        <w:spacing w:line="276" w:lineRule="auto"/>
        <w:jc w:val="both"/>
        <w:rPr>
          <w:rFonts w:eastAsia="Times New Roman"/>
          <w:szCs w:val="22"/>
          <w:lang w:eastAsia="fr-FR"/>
        </w:rPr>
      </w:pPr>
      <w:r w:rsidRPr="00DD28EF">
        <w:rPr>
          <w:rFonts w:eastAsia="Times New Roman"/>
          <w:szCs w:val="22"/>
          <w:lang w:eastAsia="fr-FR"/>
        </w:rPr>
        <w:t>Pour héberger le code et gérer les versions, l'utilisation d'un repository Bitbucket est prévue. De même, un tableau Jira et un Gantt serviront de système de gestion de projet pour planifier et suivre l'avancement du projet. Une connexion internet est essentielle pour accéder aux différents outils et ressources nécessaires. Enfin, des outils de développement seront employés afin de faciliter le processus de développement.</w:t>
      </w:r>
      <w:r w:rsidR="005373DC">
        <w:rPr>
          <w:rFonts w:eastAsia="Times New Roman"/>
          <w:szCs w:val="22"/>
          <w:lang w:eastAsia="fr-FR"/>
        </w:rPr>
        <w:t xml:space="preserve"> </w:t>
      </w:r>
      <w:r w:rsidR="005373DC" w:rsidRPr="005373DC">
        <w:rPr>
          <w:rFonts w:eastAsia="Times New Roman"/>
          <w:szCs w:val="22"/>
          <w:lang w:eastAsia="fr-FR"/>
        </w:rPr>
        <w:t>De plus, pour assurer la sécurité des données, il est prévu de planifier des sauvegardes régulières et d'implémenter des stratégies de reprise après sinistre. Ces mesures préventives nous aideront à éviter toute perte de données en cas d'incident imprévu.</w:t>
      </w:r>
    </w:p>
    <w:p w14:paraId="7F51E062" w14:textId="77777777" w:rsidR="00DD28EF" w:rsidRDefault="00DD28EF" w:rsidP="00CF28A6">
      <w:pPr>
        <w:spacing w:line="276" w:lineRule="auto"/>
        <w:jc w:val="both"/>
        <w:rPr>
          <w:rFonts w:eastAsia="Times New Roman"/>
          <w:szCs w:val="22"/>
          <w:lang w:eastAsia="fr-FR"/>
        </w:rPr>
      </w:pPr>
    </w:p>
    <w:p w14:paraId="7BEC470E" w14:textId="2BD399AD" w:rsidR="00DD28EF" w:rsidRDefault="00B654A5" w:rsidP="00CF28A6">
      <w:pPr>
        <w:spacing w:line="276" w:lineRule="auto"/>
        <w:jc w:val="both"/>
        <w:rPr>
          <w:rFonts w:eastAsia="Times New Roman"/>
          <w:szCs w:val="22"/>
          <w:lang w:eastAsia="fr-FR"/>
        </w:rPr>
      </w:pPr>
      <w:r w:rsidRPr="00B654A5">
        <w:rPr>
          <w:rFonts w:eastAsia="Times New Roman"/>
          <w:szCs w:val="22"/>
          <w:lang w:eastAsia="fr-FR"/>
        </w:rPr>
        <w:t>Il est essentiel de prévoir une documentation claire et exhaustive afin de faciliter la maintenance future et de permettre à d'autres personnes de comprendre et de contribuer au projet. Si le projet est destiné à être durable dans le temps, il sera nécessaire de mettre en place une équipe de support et de maintenance pour répondre aux questions des utilisateurs et assurer une maintenance continue.</w:t>
      </w:r>
    </w:p>
    <w:p w14:paraId="64D3CA36" w14:textId="77777777" w:rsidR="00DD28EF" w:rsidRDefault="00DD28EF" w:rsidP="00CF28A6">
      <w:pPr>
        <w:spacing w:line="276" w:lineRule="auto"/>
        <w:jc w:val="both"/>
        <w:rPr>
          <w:rFonts w:eastAsia="Times New Roman"/>
          <w:szCs w:val="22"/>
          <w:lang w:eastAsia="fr-FR"/>
        </w:rPr>
      </w:pPr>
    </w:p>
    <w:p w14:paraId="7058B3DE" w14:textId="54AEFDDE" w:rsidR="00DD28EF" w:rsidRDefault="00B654A5" w:rsidP="00CF28A6">
      <w:pPr>
        <w:spacing w:line="276" w:lineRule="auto"/>
        <w:jc w:val="both"/>
        <w:rPr>
          <w:rFonts w:eastAsia="Times New Roman"/>
          <w:szCs w:val="22"/>
          <w:lang w:eastAsia="fr-FR"/>
        </w:rPr>
      </w:pPr>
      <w:r w:rsidRPr="00DD28EF">
        <w:rPr>
          <w:rFonts w:eastAsia="Times New Roman"/>
          <w:szCs w:val="22"/>
          <w:lang w:eastAsia="fr-FR"/>
        </w:rPr>
        <w:t>En fonction des besoins spécifiques du projet, d'autres outils ou ressources pourraient également être requis.</w:t>
      </w:r>
    </w:p>
    <w:p w14:paraId="3B8B942B" w14:textId="77777777" w:rsidR="00DD28EF" w:rsidRPr="00F1298E" w:rsidRDefault="00DD28EF" w:rsidP="00CF28A6">
      <w:pPr>
        <w:spacing w:line="276" w:lineRule="auto"/>
        <w:jc w:val="both"/>
        <w:rPr>
          <w:rFonts w:eastAsia="Times New Roman"/>
          <w:szCs w:val="22"/>
          <w:lang w:eastAsia="fr-FR"/>
        </w:rPr>
      </w:pPr>
    </w:p>
    <w:p w14:paraId="3F81BB54" w14:textId="6EFC5A42" w:rsidR="008976BF" w:rsidRDefault="00CC30E6" w:rsidP="00CF28A6">
      <w:pPr>
        <w:spacing w:line="276" w:lineRule="auto"/>
        <w:jc w:val="both"/>
        <w:rPr>
          <w:b/>
          <w:bCs/>
          <w:lang w:eastAsia="fr-FR"/>
        </w:rPr>
      </w:pPr>
      <w:r w:rsidRPr="008976BF">
        <w:rPr>
          <w:b/>
          <w:bCs/>
          <w:lang w:eastAsia="fr-FR"/>
        </w:rPr>
        <w:t xml:space="preserve">Voici donc les compétences nécessaires </w:t>
      </w:r>
      <w:r w:rsidR="00F1298E" w:rsidRPr="008976BF">
        <w:rPr>
          <w:b/>
          <w:bCs/>
          <w:lang w:eastAsia="fr-FR"/>
        </w:rPr>
        <w:t>à</w:t>
      </w:r>
      <w:r w:rsidRPr="008976BF">
        <w:rPr>
          <w:b/>
          <w:bCs/>
          <w:lang w:eastAsia="fr-FR"/>
        </w:rPr>
        <w:t xml:space="preserve"> acquérir pour mener à bien le projet :</w:t>
      </w:r>
    </w:p>
    <w:p w14:paraId="6D9279E8" w14:textId="77777777" w:rsidR="008976BF" w:rsidRPr="008976BF" w:rsidRDefault="008976BF" w:rsidP="00CF28A6">
      <w:pPr>
        <w:spacing w:line="276" w:lineRule="auto"/>
        <w:jc w:val="both"/>
        <w:rPr>
          <w:lang w:eastAsia="fr-FR"/>
        </w:rPr>
      </w:pPr>
    </w:p>
    <w:p w14:paraId="016F63D6" w14:textId="32036DBF" w:rsidR="008976BF" w:rsidRDefault="008976BF" w:rsidP="00A70BC6">
      <w:pPr>
        <w:spacing w:line="276" w:lineRule="auto"/>
        <w:ind w:left="720"/>
        <w:rPr>
          <w:lang w:eastAsia="fr-FR"/>
        </w:rPr>
      </w:pPr>
      <w:r w:rsidRPr="008976BF">
        <w:rPr>
          <w:u w:val="single"/>
          <w:lang w:eastAsia="fr-FR"/>
        </w:rPr>
        <w:t>Langages de programmation</w:t>
      </w:r>
      <w:r w:rsidRPr="008976BF">
        <w:rPr>
          <w:lang w:eastAsia="fr-FR"/>
        </w:rPr>
        <w:t xml:space="preserve"> : Maîtrise des langages de programmation utilisés</w:t>
      </w:r>
      <w:r>
        <w:rPr>
          <w:lang w:eastAsia="fr-FR"/>
        </w:rPr>
        <w:t xml:space="preserve">, </w:t>
      </w:r>
      <w:r w:rsidRPr="008976BF">
        <w:rPr>
          <w:lang w:eastAsia="fr-FR"/>
        </w:rPr>
        <w:t xml:space="preserve">tels que JavaScript </w:t>
      </w:r>
      <w:r>
        <w:rPr>
          <w:lang w:eastAsia="fr-FR"/>
        </w:rPr>
        <w:t>et TS</w:t>
      </w:r>
      <w:r w:rsidRPr="008976BF">
        <w:rPr>
          <w:lang w:eastAsia="fr-FR"/>
        </w:rPr>
        <w:t>(pour React et Node.js), HTML, CSS, et éventuellement d'autres langages selon les besoins spécifiques</w:t>
      </w:r>
      <w:r w:rsidR="00A70BC6">
        <w:rPr>
          <w:lang w:eastAsia="fr-FR"/>
        </w:rPr>
        <w:t xml:space="preserve"> </w:t>
      </w:r>
      <w:r w:rsidRPr="008976BF">
        <w:rPr>
          <w:lang w:eastAsia="fr-FR"/>
        </w:rPr>
        <w:t>du projet.</w:t>
      </w:r>
      <w:r>
        <w:rPr>
          <w:lang w:eastAsia="fr-FR"/>
        </w:rPr>
        <w:br/>
      </w:r>
      <w:r>
        <w:rPr>
          <w:lang w:eastAsia="fr-FR"/>
        </w:rPr>
        <w:br/>
      </w:r>
      <w:r w:rsidRPr="008976BF">
        <w:rPr>
          <w:u w:val="single"/>
          <w:lang w:eastAsia="fr-FR"/>
        </w:rPr>
        <w:t>Framework React :</w:t>
      </w:r>
      <w:r w:rsidRPr="008976BF">
        <w:rPr>
          <w:lang w:eastAsia="fr-FR"/>
        </w:rPr>
        <w:t xml:space="preserve"> Une solide connaissance du framework React</w:t>
      </w:r>
      <w:r w:rsidR="00DB1173">
        <w:rPr>
          <w:lang w:eastAsia="fr-FR"/>
        </w:rPr>
        <w:t xml:space="preserve"> et TypeScript</w:t>
      </w:r>
      <w:r w:rsidRPr="008976BF">
        <w:rPr>
          <w:lang w:eastAsia="fr-FR"/>
        </w:rPr>
        <w:t xml:space="preserve"> pour le développement de l'interface utilisateur du projet.</w:t>
      </w:r>
      <w:r>
        <w:rPr>
          <w:lang w:eastAsia="fr-FR"/>
        </w:rPr>
        <w:br/>
      </w:r>
      <w:r>
        <w:rPr>
          <w:lang w:eastAsia="fr-FR"/>
        </w:rPr>
        <w:br/>
      </w:r>
      <w:r w:rsidRPr="008976BF">
        <w:rPr>
          <w:u w:val="single"/>
          <w:lang w:eastAsia="fr-FR"/>
        </w:rPr>
        <w:t>Base de données :</w:t>
      </w:r>
      <w:r w:rsidRPr="008976BF">
        <w:rPr>
          <w:lang w:eastAsia="fr-FR"/>
        </w:rPr>
        <w:t xml:space="preserve"> Compétences dans la gestion et l'interaction avec une base de données MongoDB pour stocker et récupérer les données.</w:t>
      </w:r>
      <w:r>
        <w:rPr>
          <w:lang w:eastAsia="fr-FR"/>
        </w:rPr>
        <w:br/>
      </w:r>
      <w:r>
        <w:rPr>
          <w:lang w:eastAsia="fr-FR"/>
        </w:rPr>
        <w:br/>
      </w:r>
      <w:r w:rsidRPr="008976BF">
        <w:rPr>
          <w:u w:val="single"/>
          <w:lang w:eastAsia="fr-FR"/>
        </w:rPr>
        <w:t>Backend :</w:t>
      </w:r>
      <w:r w:rsidRPr="008976BF">
        <w:rPr>
          <w:lang w:eastAsia="fr-FR"/>
        </w:rPr>
        <w:t xml:space="preserve"> Compréhension du développement backend avec Node.js</w:t>
      </w:r>
      <w:r w:rsidR="00DB1173">
        <w:rPr>
          <w:lang w:eastAsia="fr-FR"/>
        </w:rPr>
        <w:t xml:space="preserve"> et TypeScript</w:t>
      </w:r>
      <w:r w:rsidRPr="008976BF">
        <w:rPr>
          <w:lang w:eastAsia="fr-FR"/>
        </w:rPr>
        <w:t xml:space="preserve"> pour créer les API et les services nécessaires au fonctionnement de l'application.</w:t>
      </w:r>
      <w:r w:rsidR="00DB1173">
        <w:rPr>
          <w:lang w:eastAsia="fr-FR"/>
        </w:rPr>
        <w:t xml:space="preserve"> </w:t>
      </w:r>
      <w:r w:rsidR="00DB1173">
        <w:t xml:space="preserve">Clerk </w:t>
      </w:r>
      <w:r w:rsidR="00DB1173" w:rsidRPr="00F1298E">
        <w:t>pour la gestion des utilisateurs, l'authentification et des autorisations</w:t>
      </w:r>
      <w:r w:rsidR="00DB1173">
        <w:t>.</w:t>
      </w:r>
    </w:p>
    <w:p w14:paraId="60B69943" w14:textId="77777777" w:rsidR="00091EF9" w:rsidRDefault="00091EF9" w:rsidP="00A70BC6">
      <w:pPr>
        <w:spacing w:line="276" w:lineRule="auto"/>
        <w:ind w:left="720"/>
        <w:rPr>
          <w:lang w:eastAsia="fr-FR"/>
        </w:rPr>
      </w:pPr>
    </w:p>
    <w:p w14:paraId="41D3FA3D" w14:textId="6BAF310C" w:rsidR="00091EF9" w:rsidRDefault="00091EF9" w:rsidP="00A70BC6">
      <w:pPr>
        <w:spacing w:line="276" w:lineRule="auto"/>
        <w:ind w:left="720"/>
        <w:rPr>
          <w:lang w:eastAsia="fr-FR"/>
        </w:rPr>
      </w:pPr>
      <w:r w:rsidRPr="00091EF9">
        <w:rPr>
          <w:u w:val="single"/>
          <w:lang w:eastAsia="fr-FR"/>
        </w:rPr>
        <w:t>Gestion de version :</w:t>
      </w:r>
      <w:r w:rsidRPr="00091EF9">
        <w:rPr>
          <w:lang w:eastAsia="fr-FR"/>
        </w:rPr>
        <w:t xml:space="preserve"> Utilisation d'un système de contrôle de version comme Git, ainsi que la maîtrise des pratiques de fusion, de gestion de branches, etc.</w:t>
      </w:r>
    </w:p>
    <w:p w14:paraId="27834994" w14:textId="77777777" w:rsidR="00C82F1B" w:rsidRDefault="00C82F1B" w:rsidP="00A70BC6">
      <w:pPr>
        <w:spacing w:line="276" w:lineRule="auto"/>
        <w:ind w:left="720"/>
        <w:rPr>
          <w:lang w:eastAsia="fr-FR"/>
        </w:rPr>
      </w:pPr>
    </w:p>
    <w:p w14:paraId="11AD8155" w14:textId="586C9394" w:rsidR="00C82F1B" w:rsidRDefault="00C82F1B" w:rsidP="00A70BC6">
      <w:pPr>
        <w:spacing w:line="276" w:lineRule="auto"/>
        <w:ind w:left="720"/>
        <w:rPr>
          <w:lang w:eastAsia="fr-FR"/>
        </w:rPr>
      </w:pPr>
      <w:r w:rsidRPr="00C82F1B">
        <w:rPr>
          <w:u w:val="single"/>
          <w:lang w:eastAsia="fr-FR"/>
        </w:rPr>
        <w:t>Conception web :</w:t>
      </w:r>
      <w:r w:rsidRPr="00C82F1B">
        <w:rPr>
          <w:lang w:eastAsia="fr-FR"/>
        </w:rPr>
        <w:t xml:space="preserve"> Connaissances en conception web, y compris la mise en page, les styles, la responsivité, pour créer une interface utilisateur attrayante et fonctionnelle.</w:t>
      </w:r>
    </w:p>
    <w:p w14:paraId="1661069A" w14:textId="77777777" w:rsidR="00DB1173" w:rsidRDefault="00DB1173" w:rsidP="00CF28A6">
      <w:pPr>
        <w:spacing w:line="276" w:lineRule="auto"/>
        <w:ind w:left="720"/>
        <w:jc w:val="both"/>
        <w:rPr>
          <w:lang w:eastAsia="fr-FR"/>
        </w:rPr>
      </w:pPr>
    </w:p>
    <w:p w14:paraId="6DC3AFE3" w14:textId="03695F80" w:rsidR="00DB1173" w:rsidRPr="00DB1173" w:rsidRDefault="00DB1173" w:rsidP="00CF28A6">
      <w:pPr>
        <w:pStyle w:val="Paragraphedeliste"/>
        <w:jc w:val="both"/>
      </w:pPr>
      <w:r w:rsidRPr="00DB1173">
        <w:rPr>
          <w:u w:val="single"/>
        </w:rPr>
        <w:lastRenderedPageBreak/>
        <w:t>Gestion de projet :</w:t>
      </w:r>
      <w:r>
        <w:t xml:space="preserve"> Une bonne compréhension des méthodologies de gestion de projet, comme Agile ou Scrum, </w:t>
      </w:r>
      <w:r w:rsidRPr="00F1298E">
        <w:t>pour planifier, organiser et suivre l'avancement du projet.</w:t>
      </w:r>
    </w:p>
    <w:p w14:paraId="073F8EE8" w14:textId="77777777" w:rsidR="00DB1173" w:rsidRDefault="00DB1173" w:rsidP="00CF28A6">
      <w:pPr>
        <w:spacing w:line="276" w:lineRule="auto"/>
        <w:ind w:left="720"/>
        <w:jc w:val="both"/>
        <w:rPr>
          <w:lang w:eastAsia="fr-FR"/>
        </w:rPr>
      </w:pPr>
    </w:p>
    <w:p w14:paraId="2C59FC13" w14:textId="77777777" w:rsidR="00DB1173" w:rsidRDefault="00DB1173" w:rsidP="00CF28A6">
      <w:pPr>
        <w:spacing w:line="276" w:lineRule="auto"/>
        <w:ind w:left="720"/>
        <w:jc w:val="both"/>
        <w:rPr>
          <w:lang w:eastAsia="fr-FR"/>
        </w:rPr>
      </w:pPr>
      <w:r w:rsidRPr="00DB1173">
        <w:rPr>
          <w:u w:val="single"/>
          <w:lang w:eastAsia="fr-FR"/>
        </w:rPr>
        <w:t>Communication :</w:t>
      </w:r>
      <w:r>
        <w:rPr>
          <w:lang w:eastAsia="fr-FR"/>
        </w:rPr>
        <w:t xml:space="preserve"> Une capacité à communiquer clairement et efficacement au sein de l'équipe et avec les parties prenantes du projet.</w:t>
      </w:r>
    </w:p>
    <w:p w14:paraId="13283BAC" w14:textId="77777777" w:rsidR="00DB1173" w:rsidRDefault="00DB1173" w:rsidP="00CF28A6">
      <w:pPr>
        <w:spacing w:line="276" w:lineRule="auto"/>
        <w:ind w:left="720"/>
        <w:jc w:val="both"/>
        <w:rPr>
          <w:lang w:eastAsia="fr-FR"/>
        </w:rPr>
      </w:pPr>
    </w:p>
    <w:p w14:paraId="0985F600" w14:textId="77777777" w:rsidR="00DB1173" w:rsidRDefault="00DB1173" w:rsidP="00CF28A6">
      <w:pPr>
        <w:spacing w:line="276" w:lineRule="auto"/>
        <w:ind w:left="720"/>
        <w:jc w:val="both"/>
        <w:rPr>
          <w:lang w:eastAsia="fr-FR"/>
        </w:rPr>
      </w:pPr>
      <w:r w:rsidRPr="00DB1173">
        <w:rPr>
          <w:u w:val="single"/>
          <w:lang w:eastAsia="fr-FR"/>
        </w:rPr>
        <w:t>Documentation :</w:t>
      </w:r>
      <w:r>
        <w:rPr>
          <w:lang w:eastAsia="fr-FR"/>
        </w:rPr>
        <w:t xml:space="preserve"> Savoir créer une documentation complète et précise pour faciliter la maintenance future et l'intégration d'autres membres de l'équipe.</w:t>
      </w:r>
    </w:p>
    <w:p w14:paraId="733B2089" w14:textId="77777777" w:rsidR="00DB1173" w:rsidRDefault="00DB1173" w:rsidP="00CF28A6">
      <w:pPr>
        <w:spacing w:line="276" w:lineRule="auto"/>
        <w:ind w:left="720"/>
        <w:jc w:val="both"/>
        <w:rPr>
          <w:lang w:eastAsia="fr-FR"/>
        </w:rPr>
      </w:pPr>
    </w:p>
    <w:p w14:paraId="74AF3CFD" w14:textId="3E5C0D00" w:rsidR="00DB1173" w:rsidRPr="008976BF" w:rsidRDefault="00DB1173" w:rsidP="00CF28A6">
      <w:pPr>
        <w:spacing w:line="276" w:lineRule="auto"/>
        <w:ind w:left="720"/>
        <w:jc w:val="both"/>
        <w:rPr>
          <w:lang w:eastAsia="fr-FR"/>
        </w:rPr>
      </w:pPr>
      <w:r w:rsidRPr="00DB1173">
        <w:rPr>
          <w:u w:val="single"/>
          <w:lang w:eastAsia="fr-FR"/>
        </w:rPr>
        <w:t>Résolution de problèmes :</w:t>
      </w:r>
      <w:r>
        <w:rPr>
          <w:lang w:eastAsia="fr-FR"/>
        </w:rPr>
        <w:t xml:space="preserve"> Être capable d'identifier et de résoudre les problèmes techniques qui pourraient survenir pendant le développement du projet.</w:t>
      </w:r>
    </w:p>
    <w:p w14:paraId="518E9340" w14:textId="77777777" w:rsidR="00CC30E6" w:rsidRPr="00CC30E6" w:rsidRDefault="00CC30E6" w:rsidP="00CF28A6">
      <w:pPr>
        <w:spacing w:line="276" w:lineRule="auto"/>
        <w:jc w:val="both"/>
        <w:rPr>
          <w:rFonts w:ascii="Times New Roman" w:eastAsia="Times New Roman" w:hAnsi="Times New Roman" w:cs="Times New Roman"/>
          <w:sz w:val="24"/>
          <w:lang w:eastAsia="fr-FR"/>
        </w:rPr>
      </w:pPr>
    </w:p>
    <w:p w14:paraId="712B6AC9" w14:textId="6F1BE80C" w:rsidR="00CC30E6" w:rsidRPr="00F1298E" w:rsidRDefault="00CC30E6" w:rsidP="00CF28A6">
      <w:pPr>
        <w:pStyle w:val="Paragraphedeliste"/>
        <w:jc w:val="both"/>
      </w:pPr>
      <w:r w:rsidRPr="00F1298E">
        <w:t>Connaissance de React et TypeScript pour développer des composants et des interactions utilisateur en JavaScript. (</w:t>
      </w:r>
      <w:r w:rsidR="00C52C03" w:rsidRPr="00F1298E">
        <w:t>Réalisions</w:t>
      </w:r>
      <w:r w:rsidRPr="00F1298E">
        <w:t xml:space="preserve"> de l’interface utilisateur)</w:t>
      </w:r>
    </w:p>
    <w:p w14:paraId="29ACA4BF" w14:textId="0A68BC9E" w:rsidR="00CC30E6" w:rsidRPr="00F1298E" w:rsidRDefault="00CC30E6" w:rsidP="00CF28A6">
      <w:pPr>
        <w:pStyle w:val="Paragraphedeliste"/>
        <w:jc w:val="both"/>
      </w:pPr>
      <w:r w:rsidRPr="00F1298E">
        <w:t>Connaissance de Node.js et TypeScript pour développer des applications Back-end performantes. (</w:t>
      </w:r>
      <w:r w:rsidR="00C52C03" w:rsidRPr="00F1298E">
        <w:t>Réalisation</w:t>
      </w:r>
      <w:r w:rsidRPr="00F1298E">
        <w:t xml:space="preserve"> de l’API/logique de l’application Web)</w:t>
      </w:r>
    </w:p>
    <w:p w14:paraId="242BD5B3" w14:textId="471DE78D" w:rsidR="00CC30E6" w:rsidRPr="00C162F5" w:rsidRDefault="00CC30E6" w:rsidP="00CF28A6">
      <w:pPr>
        <w:pStyle w:val="NormalWeb"/>
        <w:spacing w:before="0" w:beforeAutospacing="0" w:after="0" w:afterAutospacing="0" w:line="276" w:lineRule="auto"/>
        <w:jc w:val="both"/>
        <w:sectPr w:rsidR="00CC30E6" w:rsidRPr="00C162F5" w:rsidSect="004756BD">
          <w:headerReference w:type="default" r:id="rId29"/>
          <w:footerReference w:type="even" r:id="rId30"/>
          <w:footerReference w:type="default" r:id="rId31"/>
          <w:headerReference w:type="first" r:id="rId32"/>
          <w:pgSz w:w="11906" w:h="16838" w:code="9"/>
          <w:pgMar w:top="720" w:right="624" w:bottom="1077" w:left="624" w:header="1134" w:footer="431" w:gutter="0"/>
          <w:cols w:space="708"/>
          <w:titlePg/>
          <w:docGrid w:linePitch="360"/>
        </w:sectPr>
      </w:pPr>
    </w:p>
    <w:p w14:paraId="2952DEA6" w14:textId="77777777" w:rsidR="00B3779F" w:rsidRPr="00C40658" w:rsidRDefault="00B3779F" w:rsidP="00CF28A6">
      <w:pPr>
        <w:pStyle w:val="Titre2"/>
        <w:spacing w:line="276" w:lineRule="auto"/>
        <w:jc w:val="both"/>
        <w:rPr>
          <w:rFonts w:cs="Arial"/>
        </w:rPr>
      </w:pPr>
      <w:bookmarkStart w:id="32" w:name="_Toc146458886"/>
      <w:r w:rsidRPr="00C40658">
        <w:rPr>
          <w:rFonts w:cs="Arial"/>
        </w:rPr>
        <w:lastRenderedPageBreak/>
        <w:t>Etude de la transversalité</w:t>
      </w:r>
      <w:bookmarkEnd w:id="32"/>
    </w:p>
    <w:p w14:paraId="4CF95E86" w14:textId="77777777" w:rsidR="00B3779F" w:rsidRPr="00C40658" w:rsidRDefault="00B3779F" w:rsidP="00CF28A6">
      <w:pPr>
        <w:pStyle w:val="Titre3"/>
        <w:spacing w:line="276" w:lineRule="auto"/>
        <w:jc w:val="both"/>
        <w:rPr>
          <w:rFonts w:cs="Arial"/>
        </w:rPr>
      </w:pPr>
      <w:bookmarkStart w:id="33" w:name="_Toc146458887"/>
      <w:r w:rsidRPr="00C40658">
        <w:rPr>
          <w:rFonts w:cs="Arial"/>
        </w:rPr>
        <w:t>Matrice des risques</w:t>
      </w:r>
      <w:bookmarkEnd w:id="33"/>
    </w:p>
    <w:tbl>
      <w:tblPr>
        <w:tblW w:w="15871" w:type="dxa"/>
        <w:tblCellMar>
          <w:left w:w="70" w:type="dxa"/>
          <w:right w:w="70" w:type="dxa"/>
        </w:tblCellMar>
        <w:tblLook w:val="04A0" w:firstRow="1" w:lastRow="0" w:firstColumn="1" w:lastColumn="0" w:noHBand="0" w:noVBand="1"/>
      </w:tblPr>
      <w:tblGrid>
        <w:gridCol w:w="3980"/>
        <w:gridCol w:w="2819"/>
        <w:gridCol w:w="2835"/>
        <w:gridCol w:w="6237"/>
      </w:tblGrid>
      <w:tr w:rsidR="00C64DA5" w:rsidRPr="00C64DA5" w14:paraId="1EEC62EA" w14:textId="77777777" w:rsidTr="0033205B">
        <w:trPr>
          <w:trHeight w:val="288"/>
        </w:trPr>
        <w:tc>
          <w:tcPr>
            <w:tcW w:w="398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4A139DD1" w14:textId="77777777" w:rsidR="00C64DA5" w:rsidRPr="00C64DA5" w:rsidRDefault="00C64DA5" w:rsidP="00CF28A6">
            <w:pPr>
              <w:spacing w:line="276" w:lineRule="auto"/>
              <w:jc w:val="both"/>
              <w:rPr>
                <w:rFonts w:eastAsia="Times New Roman" w:cs="Arial"/>
                <w:b/>
                <w:bCs/>
                <w:color w:val="FFFFFF"/>
                <w:szCs w:val="22"/>
                <w:lang w:eastAsia="fr-FR"/>
              </w:rPr>
            </w:pPr>
            <w:r w:rsidRPr="00C64DA5">
              <w:rPr>
                <w:rFonts w:eastAsia="Times New Roman" w:cs="Arial"/>
                <w:b/>
                <w:bCs/>
                <w:color w:val="FFFFFF"/>
                <w:szCs w:val="22"/>
                <w:lang w:eastAsia="fr-FR"/>
              </w:rPr>
              <w:t>Tâche</w:t>
            </w:r>
          </w:p>
        </w:tc>
        <w:tc>
          <w:tcPr>
            <w:tcW w:w="2819"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6D9A3A88" w14:textId="77777777" w:rsidR="00C64DA5" w:rsidRPr="00C64DA5" w:rsidRDefault="00C64DA5" w:rsidP="00CF28A6">
            <w:pPr>
              <w:spacing w:line="276" w:lineRule="auto"/>
              <w:jc w:val="both"/>
              <w:rPr>
                <w:rFonts w:eastAsia="Times New Roman" w:cs="Arial"/>
                <w:b/>
                <w:bCs/>
                <w:color w:val="FFFFFF"/>
                <w:szCs w:val="22"/>
                <w:lang w:eastAsia="fr-FR"/>
              </w:rPr>
            </w:pPr>
            <w:r w:rsidRPr="00C64DA5">
              <w:rPr>
                <w:rFonts w:eastAsia="Times New Roman" w:cs="Arial"/>
                <w:b/>
                <w:bCs/>
                <w:color w:val="FFFFFF"/>
                <w:szCs w:val="22"/>
                <w:lang w:eastAsia="fr-FR"/>
              </w:rPr>
              <w:t>Livrables</w:t>
            </w:r>
          </w:p>
        </w:tc>
        <w:tc>
          <w:tcPr>
            <w:tcW w:w="2835"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50C46AEB" w14:textId="77777777" w:rsidR="00C64DA5" w:rsidRPr="00C64DA5" w:rsidRDefault="00C64DA5" w:rsidP="00CF28A6">
            <w:pPr>
              <w:spacing w:line="276" w:lineRule="auto"/>
              <w:jc w:val="both"/>
              <w:rPr>
                <w:rFonts w:eastAsia="Times New Roman" w:cs="Arial"/>
                <w:b/>
                <w:bCs/>
                <w:color w:val="FFFFFF"/>
                <w:szCs w:val="22"/>
                <w:lang w:eastAsia="fr-FR"/>
              </w:rPr>
            </w:pPr>
            <w:r w:rsidRPr="00C64DA5">
              <w:rPr>
                <w:rFonts w:eastAsia="Times New Roman" w:cs="Arial"/>
                <w:b/>
                <w:bCs/>
                <w:color w:val="FFFFFF"/>
                <w:szCs w:val="22"/>
                <w:lang w:eastAsia="fr-FR"/>
              </w:rPr>
              <w:t>Risques</w:t>
            </w:r>
          </w:p>
        </w:tc>
        <w:tc>
          <w:tcPr>
            <w:tcW w:w="6237"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1A46886C" w14:textId="77777777" w:rsidR="00C64DA5" w:rsidRPr="00C64DA5" w:rsidRDefault="00C64DA5" w:rsidP="00CF28A6">
            <w:pPr>
              <w:spacing w:line="276" w:lineRule="auto"/>
              <w:jc w:val="both"/>
              <w:rPr>
                <w:rFonts w:eastAsia="Times New Roman" w:cs="Arial"/>
                <w:b/>
                <w:bCs/>
                <w:color w:val="FFFFFF"/>
                <w:szCs w:val="22"/>
                <w:lang w:eastAsia="fr-FR"/>
              </w:rPr>
            </w:pPr>
            <w:r w:rsidRPr="00C64DA5">
              <w:rPr>
                <w:rFonts w:eastAsia="Times New Roman" w:cs="Arial"/>
                <w:b/>
                <w:bCs/>
                <w:color w:val="FFFFFF"/>
                <w:szCs w:val="22"/>
                <w:lang w:eastAsia="fr-FR"/>
              </w:rPr>
              <w:t>Incidences</w:t>
            </w:r>
          </w:p>
        </w:tc>
      </w:tr>
      <w:tr w:rsidR="00C64DA5" w:rsidRPr="00C64DA5" w14:paraId="5BB81226" w14:textId="77777777" w:rsidTr="0033205B">
        <w:trPr>
          <w:trHeight w:val="288"/>
        </w:trPr>
        <w:tc>
          <w:tcPr>
            <w:tcW w:w="398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D9B7004" w14:textId="18CF1D7E" w:rsidR="00C64DA5" w:rsidRPr="00C64DA5" w:rsidRDefault="00220D5C"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Planification</w:t>
            </w:r>
            <w:r w:rsidR="00C64DA5" w:rsidRPr="00C64DA5">
              <w:rPr>
                <w:rFonts w:eastAsia="Times New Roman" w:cs="Arial"/>
                <w:color w:val="000000"/>
                <w:szCs w:val="22"/>
                <w:lang w:eastAsia="fr-FR"/>
              </w:rPr>
              <w:t xml:space="preserve"> de l'application</w:t>
            </w:r>
          </w:p>
        </w:tc>
        <w:tc>
          <w:tcPr>
            <w:tcW w:w="2819"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F252E74"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Spécifications fonctionnelles</w:t>
            </w:r>
          </w:p>
        </w:tc>
        <w:tc>
          <w:tcPr>
            <w:tcW w:w="2835"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07412A6"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Exigences mal définis</w:t>
            </w:r>
          </w:p>
        </w:tc>
        <w:tc>
          <w:tcPr>
            <w:tcW w:w="62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FFC438C"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Retard de développement</w:t>
            </w:r>
          </w:p>
        </w:tc>
      </w:tr>
      <w:tr w:rsidR="00C64DA5" w:rsidRPr="00C64DA5" w14:paraId="3D66BEA0" w14:textId="77777777" w:rsidTr="0033205B">
        <w:trPr>
          <w:trHeight w:val="414"/>
        </w:trPr>
        <w:tc>
          <w:tcPr>
            <w:tcW w:w="3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9D0FCD"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Développement de l'interface utilisateur</w:t>
            </w:r>
          </w:p>
        </w:tc>
        <w:tc>
          <w:tcPr>
            <w:tcW w:w="2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3F6B4"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Code source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CC18F5"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Erreurs de programmation</w:t>
            </w:r>
          </w:p>
        </w:tc>
        <w:tc>
          <w:tcPr>
            <w:tcW w:w="62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62001"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Mauvaise performance, Application difficile à comprendre</w:t>
            </w:r>
          </w:p>
        </w:tc>
      </w:tr>
      <w:tr w:rsidR="00C64DA5" w:rsidRPr="00C64DA5" w14:paraId="7C8A913B" w14:textId="77777777" w:rsidTr="0033205B">
        <w:trPr>
          <w:trHeight w:val="288"/>
        </w:trPr>
        <w:tc>
          <w:tcPr>
            <w:tcW w:w="398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9ABC80F"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Développement de la base de données</w:t>
            </w:r>
          </w:p>
        </w:tc>
        <w:tc>
          <w:tcPr>
            <w:tcW w:w="2819"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E26A950"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Scripts SQL</w:t>
            </w:r>
          </w:p>
        </w:tc>
        <w:tc>
          <w:tcPr>
            <w:tcW w:w="2835"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C3A2EF0"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Erreur de conception</w:t>
            </w:r>
          </w:p>
        </w:tc>
        <w:tc>
          <w:tcPr>
            <w:tcW w:w="62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F2794F7"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Problème de sécurité, problème de performance, problème de stockage des données</w:t>
            </w:r>
          </w:p>
        </w:tc>
      </w:tr>
      <w:tr w:rsidR="00C64DA5" w:rsidRPr="00C64DA5" w14:paraId="22CB1154" w14:textId="77777777" w:rsidTr="0033205B">
        <w:trPr>
          <w:trHeight w:val="288"/>
        </w:trPr>
        <w:tc>
          <w:tcPr>
            <w:tcW w:w="3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28BE7"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Mise en place des tests</w:t>
            </w:r>
          </w:p>
        </w:tc>
        <w:tc>
          <w:tcPr>
            <w:tcW w:w="2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E0657"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Scripts de test</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62753"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Test manquants</w:t>
            </w:r>
          </w:p>
        </w:tc>
        <w:tc>
          <w:tcPr>
            <w:tcW w:w="62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F6E66"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Problème de qualité</w:t>
            </w:r>
          </w:p>
        </w:tc>
      </w:tr>
      <w:tr w:rsidR="00C64DA5" w:rsidRPr="00C64DA5" w14:paraId="39F7C775" w14:textId="77777777" w:rsidTr="0033205B">
        <w:trPr>
          <w:trHeight w:val="288"/>
        </w:trPr>
        <w:tc>
          <w:tcPr>
            <w:tcW w:w="398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36487EC"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Déploiement</w:t>
            </w:r>
          </w:p>
        </w:tc>
        <w:tc>
          <w:tcPr>
            <w:tcW w:w="2819"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2BF62B8"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Fichier de configuration</w:t>
            </w:r>
          </w:p>
        </w:tc>
        <w:tc>
          <w:tcPr>
            <w:tcW w:w="2835"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33AFB98"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Erreurs de configuration</w:t>
            </w:r>
          </w:p>
        </w:tc>
        <w:tc>
          <w:tcPr>
            <w:tcW w:w="62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8D2CC63"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Problème de performance</w:t>
            </w:r>
          </w:p>
        </w:tc>
      </w:tr>
      <w:tr w:rsidR="00C64DA5" w:rsidRPr="00C64DA5" w14:paraId="5C8E2C2E" w14:textId="77777777" w:rsidTr="0033205B">
        <w:trPr>
          <w:trHeight w:val="288"/>
        </w:trPr>
        <w:tc>
          <w:tcPr>
            <w:tcW w:w="3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BB702"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Maintenance</w:t>
            </w:r>
          </w:p>
        </w:tc>
        <w:tc>
          <w:tcPr>
            <w:tcW w:w="2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8A9F5"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Documentation technique</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CFAEF"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Documents manquants</w:t>
            </w:r>
          </w:p>
        </w:tc>
        <w:tc>
          <w:tcPr>
            <w:tcW w:w="62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3A858"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Problème de maintenance</w:t>
            </w:r>
          </w:p>
        </w:tc>
      </w:tr>
    </w:tbl>
    <w:p w14:paraId="16D65023" w14:textId="77777777" w:rsidR="00B3779F" w:rsidRPr="00C40658" w:rsidRDefault="00B3779F" w:rsidP="00CF28A6">
      <w:pPr>
        <w:spacing w:line="276" w:lineRule="auto"/>
        <w:jc w:val="both"/>
      </w:pPr>
    </w:p>
    <w:p w14:paraId="0E52DAD0" w14:textId="448B6B6C" w:rsidR="00B3779F" w:rsidRPr="00C40658" w:rsidRDefault="00B3779F" w:rsidP="00CF28A6">
      <w:pPr>
        <w:pStyle w:val="Titre3"/>
        <w:spacing w:line="276" w:lineRule="auto"/>
        <w:jc w:val="both"/>
        <w:rPr>
          <w:rFonts w:cs="Arial"/>
        </w:rPr>
      </w:pPr>
      <w:bookmarkStart w:id="34" w:name="_Toc146458888"/>
      <w:r w:rsidRPr="00C40658">
        <w:rPr>
          <w:rFonts w:cs="Arial"/>
        </w:rPr>
        <w:t>Evaluation de l’impact : Délai</w:t>
      </w:r>
      <w:bookmarkEnd w:id="34"/>
    </w:p>
    <w:tbl>
      <w:tblPr>
        <w:tblW w:w="9460" w:type="dxa"/>
        <w:tblCellMar>
          <w:left w:w="70" w:type="dxa"/>
          <w:right w:w="70" w:type="dxa"/>
        </w:tblCellMar>
        <w:tblLook w:val="04A0" w:firstRow="1" w:lastRow="0" w:firstColumn="1" w:lastColumn="0" w:noHBand="0" w:noVBand="1"/>
      </w:tblPr>
      <w:tblGrid>
        <w:gridCol w:w="3980"/>
        <w:gridCol w:w="5480"/>
      </w:tblGrid>
      <w:tr w:rsidR="00C64DA5" w:rsidRPr="00C64DA5" w14:paraId="5EFC9E1D" w14:textId="77777777" w:rsidTr="00C64DA5">
        <w:trPr>
          <w:trHeight w:val="288"/>
        </w:trPr>
        <w:tc>
          <w:tcPr>
            <w:tcW w:w="398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01DB82B4" w14:textId="77777777" w:rsidR="00C64DA5" w:rsidRPr="00C64DA5" w:rsidRDefault="00C64DA5" w:rsidP="00CF28A6">
            <w:pPr>
              <w:spacing w:line="276" w:lineRule="auto"/>
              <w:jc w:val="both"/>
              <w:rPr>
                <w:rFonts w:eastAsia="Times New Roman" w:cs="Arial"/>
                <w:b/>
                <w:bCs/>
                <w:color w:val="FFFFFF"/>
                <w:szCs w:val="22"/>
                <w:lang w:eastAsia="fr-FR"/>
              </w:rPr>
            </w:pPr>
            <w:r w:rsidRPr="00C64DA5">
              <w:rPr>
                <w:rFonts w:eastAsia="Times New Roman" w:cs="Arial"/>
                <w:b/>
                <w:bCs/>
                <w:color w:val="FFFFFF"/>
                <w:szCs w:val="22"/>
                <w:lang w:eastAsia="fr-FR"/>
              </w:rPr>
              <w:t>Incidences</w:t>
            </w:r>
          </w:p>
        </w:tc>
        <w:tc>
          <w:tcPr>
            <w:tcW w:w="548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5D31EA76" w14:textId="77777777" w:rsidR="00C64DA5" w:rsidRPr="00C64DA5" w:rsidRDefault="00C64DA5" w:rsidP="00CF28A6">
            <w:pPr>
              <w:spacing w:line="276" w:lineRule="auto"/>
              <w:jc w:val="both"/>
              <w:rPr>
                <w:rFonts w:eastAsia="Times New Roman" w:cs="Arial"/>
                <w:b/>
                <w:bCs/>
                <w:color w:val="FFFFFF"/>
                <w:szCs w:val="22"/>
                <w:lang w:eastAsia="fr-FR"/>
              </w:rPr>
            </w:pPr>
            <w:r w:rsidRPr="00C64DA5">
              <w:rPr>
                <w:rFonts w:eastAsia="Times New Roman" w:cs="Arial"/>
                <w:b/>
                <w:bCs/>
                <w:color w:val="FFFFFF"/>
                <w:szCs w:val="22"/>
                <w:lang w:eastAsia="fr-FR"/>
              </w:rPr>
              <w:t>Impact sur le délai</w:t>
            </w:r>
          </w:p>
        </w:tc>
      </w:tr>
      <w:tr w:rsidR="00C64DA5" w:rsidRPr="00C64DA5" w14:paraId="614E7A15" w14:textId="77777777" w:rsidTr="00C64DA5">
        <w:trPr>
          <w:trHeight w:val="288"/>
        </w:trPr>
        <w:tc>
          <w:tcPr>
            <w:tcW w:w="398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C4AA8F0"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Retard de développement</w:t>
            </w:r>
          </w:p>
        </w:tc>
        <w:tc>
          <w:tcPr>
            <w:tcW w:w="548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73FAFF6"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Augmentation du délai total du projet de xx jours</w:t>
            </w:r>
          </w:p>
        </w:tc>
      </w:tr>
      <w:tr w:rsidR="00C64DA5" w:rsidRPr="00C64DA5" w14:paraId="24661BFD" w14:textId="77777777" w:rsidTr="00C64DA5">
        <w:trPr>
          <w:trHeight w:val="288"/>
        </w:trPr>
        <w:tc>
          <w:tcPr>
            <w:tcW w:w="3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AE7270"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Mauvaise performance</w:t>
            </w:r>
          </w:p>
        </w:tc>
        <w:tc>
          <w:tcPr>
            <w:tcW w:w="5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9015D" w14:textId="6BAE263D" w:rsidR="00C64DA5" w:rsidRPr="00C64DA5" w:rsidRDefault="00C64DA5" w:rsidP="00CF28A6">
            <w:pPr>
              <w:spacing w:line="276" w:lineRule="auto"/>
              <w:jc w:val="both"/>
              <w:rPr>
                <w:rFonts w:eastAsia="Times New Roman" w:cs="Arial"/>
                <w:color w:val="000000"/>
                <w:szCs w:val="22"/>
                <w:lang w:eastAsia="fr-FR"/>
              </w:rPr>
            </w:pPr>
            <w:r w:rsidRPr="00C40658">
              <w:rPr>
                <w:rFonts w:eastAsia="Times New Roman" w:cs="Arial"/>
                <w:color w:val="000000"/>
                <w:szCs w:val="22"/>
                <w:lang w:eastAsia="fr-FR"/>
              </w:rPr>
              <w:t>Report</w:t>
            </w:r>
            <w:r w:rsidRPr="00C64DA5">
              <w:rPr>
                <w:rFonts w:eastAsia="Times New Roman" w:cs="Arial"/>
                <w:color w:val="000000"/>
                <w:szCs w:val="22"/>
                <w:lang w:eastAsia="fr-FR"/>
              </w:rPr>
              <w:t xml:space="preserve"> du délai de livraison de xx jours</w:t>
            </w:r>
          </w:p>
        </w:tc>
      </w:tr>
      <w:tr w:rsidR="00C64DA5" w:rsidRPr="00C64DA5" w14:paraId="5BE48001" w14:textId="77777777" w:rsidTr="00C64DA5">
        <w:trPr>
          <w:trHeight w:val="288"/>
        </w:trPr>
        <w:tc>
          <w:tcPr>
            <w:tcW w:w="398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C4C6C28"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Problèmes de sécurité</w:t>
            </w:r>
          </w:p>
        </w:tc>
        <w:tc>
          <w:tcPr>
            <w:tcW w:w="548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ADE4407" w14:textId="2F7097C3"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Augme</w:t>
            </w:r>
            <w:r w:rsidRPr="00C40658">
              <w:rPr>
                <w:rFonts w:eastAsia="Times New Roman" w:cs="Arial"/>
                <w:color w:val="000000"/>
                <w:szCs w:val="22"/>
                <w:lang w:eastAsia="fr-FR"/>
              </w:rPr>
              <w:t>n</w:t>
            </w:r>
            <w:r w:rsidRPr="00C64DA5">
              <w:rPr>
                <w:rFonts w:eastAsia="Times New Roman" w:cs="Arial"/>
                <w:color w:val="000000"/>
                <w:szCs w:val="22"/>
                <w:lang w:eastAsia="fr-FR"/>
              </w:rPr>
              <w:t>tation du délai de correction des bugs de xx jours</w:t>
            </w:r>
          </w:p>
        </w:tc>
      </w:tr>
    </w:tbl>
    <w:p w14:paraId="3D95FB23" w14:textId="77777777" w:rsidR="00B3779F" w:rsidRPr="00C40658" w:rsidRDefault="00B3779F" w:rsidP="00CF28A6">
      <w:pPr>
        <w:spacing w:line="276" w:lineRule="auto"/>
        <w:jc w:val="both"/>
      </w:pPr>
    </w:p>
    <w:p w14:paraId="7BF36C37" w14:textId="33A4E860" w:rsidR="00B3779F" w:rsidRPr="00C40658" w:rsidRDefault="00B3779F" w:rsidP="00CF28A6">
      <w:pPr>
        <w:pStyle w:val="Titre3"/>
        <w:spacing w:line="276" w:lineRule="auto"/>
        <w:jc w:val="both"/>
        <w:rPr>
          <w:rFonts w:cs="Arial"/>
        </w:rPr>
      </w:pPr>
      <w:bookmarkStart w:id="35" w:name="_Toc146458889"/>
      <w:r w:rsidRPr="00C40658">
        <w:rPr>
          <w:rFonts w:cs="Arial"/>
        </w:rPr>
        <w:t>Evaluation de l’impact : Qualité</w:t>
      </w:r>
      <w:bookmarkEnd w:id="35"/>
    </w:p>
    <w:tbl>
      <w:tblPr>
        <w:tblW w:w="9460" w:type="dxa"/>
        <w:tblCellMar>
          <w:left w:w="70" w:type="dxa"/>
          <w:right w:w="70" w:type="dxa"/>
        </w:tblCellMar>
        <w:tblLook w:val="04A0" w:firstRow="1" w:lastRow="0" w:firstColumn="1" w:lastColumn="0" w:noHBand="0" w:noVBand="1"/>
      </w:tblPr>
      <w:tblGrid>
        <w:gridCol w:w="3980"/>
        <w:gridCol w:w="5480"/>
      </w:tblGrid>
      <w:tr w:rsidR="00C64DA5" w:rsidRPr="00C64DA5" w14:paraId="78655490" w14:textId="77777777" w:rsidTr="00C64DA5">
        <w:trPr>
          <w:trHeight w:val="264"/>
        </w:trPr>
        <w:tc>
          <w:tcPr>
            <w:tcW w:w="398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381C97C0" w14:textId="77777777" w:rsidR="00C64DA5" w:rsidRPr="00C64DA5" w:rsidRDefault="00C64DA5" w:rsidP="00CF28A6">
            <w:pPr>
              <w:spacing w:line="276" w:lineRule="auto"/>
              <w:jc w:val="both"/>
              <w:rPr>
                <w:rFonts w:eastAsia="Times New Roman" w:cs="Arial"/>
                <w:b/>
                <w:bCs/>
                <w:color w:val="FFFFFF"/>
                <w:szCs w:val="22"/>
                <w:lang w:eastAsia="fr-FR"/>
              </w:rPr>
            </w:pPr>
            <w:r w:rsidRPr="00C64DA5">
              <w:rPr>
                <w:rFonts w:eastAsia="Times New Roman" w:cs="Arial"/>
                <w:b/>
                <w:bCs/>
                <w:color w:val="FFFFFF"/>
                <w:szCs w:val="22"/>
                <w:lang w:eastAsia="fr-FR"/>
              </w:rPr>
              <w:t>Incidences</w:t>
            </w:r>
          </w:p>
        </w:tc>
        <w:tc>
          <w:tcPr>
            <w:tcW w:w="548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3BF6714C" w14:textId="77777777" w:rsidR="00C64DA5" w:rsidRPr="00C64DA5" w:rsidRDefault="00C64DA5" w:rsidP="00CF28A6">
            <w:pPr>
              <w:spacing w:line="276" w:lineRule="auto"/>
              <w:jc w:val="both"/>
              <w:rPr>
                <w:rFonts w:eastAsia="Times New Roman" w:cs="Arial"/>
                <w:b/>
                <w:bCs/>
                <w:color w:val="FFFFFF"/>
                <w:szCs w:val="22"/>
                <w:lang w:eastAsia="fr-FR"/>
              </w:rPr>
            </w:pPr>
            <w:r w:rsidRPr="00C64DA5">
              <w:rPr>
                <w:rFonts w:eastAsia="Times New Roman" w:cs="Arial"/>
                <w:b/>
                <w:bCs/>
                <w:color w:val="FFFFFF"/>
                <w:szCs w:val="22"/>
                <w:lang w:eastAsia="fr-FR"/>
              </w:rPr>
              <w:t>Impact sur la qualité</w:t>
            </w:r>
          </w:p>
        </w:tc>
      </w:tr>
      <w:tr w:rsidR="00C64DA5" w:rsidRPr="00C64DA5" w14:paraId="505BB317" w14:textId="77777777" w:rsidTr="00C64DA5">
        <w:trPr>
          <w:trHeight w:val="300"/>
        </w:trPr>
        <w:tc>
          <w:tcPr>
            <w:tcW w:w="398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269FDFD"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Retard de développement</w:t>
            </w:r>
          </w:p>
        </w:tc>
        <w:tc>
          <w:tcPr>
            <w:tcW w:w="548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741BF7C"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Augmentation du nombre de bugs de xx%</w:t>
            </w:r>
          </w:p>
        </w:tc>
      </w:tr>
      <w:tr w:rsidR="00C64DA5" w:rsidRPr="00C64DA5" w14:paraId="7A85E9B2" w14:textId="77777777" w:rsidTr="00C64DA5">
        <w:trPr>
          <w:trHeight w:val="324"/>
        </w:trPr>
        <w:tc>
          <w:tcPr>
            <w:tcW w:w="3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F2584A"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Mauvaise performance</w:t>
            </w:r>
          </w:p>
        </w:tc>
        <w:tc>
          <w:tcPr>
            <w:tcW w:w="5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1EE0B"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Augmentation du taux de défaillance de xx%</w:t>
            </w:r>
          </w:p>
        </w:tc>
      </w:tr>
      <w:tr w:rsidR="00C64DA5" w:rsidRPr="00C64DA5" w14:paraId="73F17801" w14:textId="77777777" w:rsidTr="00C64DA5">
        <w:trPr>
          <w:trHeight w:val="276"/>
        </w:trPr>
        <w:tc>
          <w:tcPr>
            <w:tcW w:w="398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E63395D"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Problèmes de sécurité</w:t>
            </w:r>
          </w:p>
        </w:tc>
        <w:tc>
          <w:tcPr>
            <w:tcW w:w="548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F9C8D9C"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Diminution de la satisfaction des utilisateurs de xx%</w:t>
            </w:r>
          </w:p>
        </w:tc>
      </w:tr>
    </w:tbl>
    <w:p w14:paraId="5FEB725A" w14:textId="77777777" w:rsidR="00B3779F" w:rsidRPr="00C40658" w:rsidRDefault="00B3779F" w:rsidP="00CF28A6">
      <w:pPr>
        <w:spacing w:line="276" w:lineRule="auto"/>
        <w:jc w:val="both"/>
      </w:pPr>
    </w:p>
    <w:p w14:paraId="6000DD10" w14:textId="77777777" w:rsidR="00B3779F" w:rsidRPr="00C40658" w:rsidRDefault="00B3779F" w:rsidP="00CF28A6">
      <w:pPr>
        <w:pStyle w:val="Titre3"/>
        <w:spacing w:line="276" w:lineRule="auto"/>
        <w:jc w:val="both"/>
        <w:rPr>
          <w:rFonts w:cs="Arial"/>
        </w:rPr>
      </w:pPr>
      <w:bookmarkStart w:id="36" w:name="_Toc146458890"/>
      <w:r w:rsidRPr="00C40658">
        <w:rPr>
          <w:rFonts w:cs="Arial"/>
        </w:rPr>
        <w:t>Evaluation de l’impact : Coût</w:t>
      </w:r>
      <w:bookmarkEnd w:id="36"/>
    </w:p>
    <w:tbl>
      <w:tblPr>
        <w:tblW w:w="9460" w:type="dxa"/>
        <w:tblCellMar>
          <w:left w:w="70" w:type="dxa"/>
          <w:right w:w="70" w:type="dxa"/>
        </w:tblCellMar>
        <w:tblLook w:val="04A0" w:firstRow="1" w:lastRow="0" w:firstColumn="1" w:lastColumn="0" w:noHBand="0" w:noVBand="1"/>
      </w:tblPr>
      <w:tblGrid>
        <w:gridCol w:w="3980"/>
        <w:gridCol w:w="5480"/>
      </w:tblGrid>
      <w:tr w:rsidR="00C64DA5" w:rsidRPr="00C64DA5" w14:paraId="222CB89C" w14:textId="77777777" w:rsidTr="00C64DA5">
        <w:trPr>
          <w:trHeight w:val="288"/>
        </w:trPr>
        <w:tc>
          <w:tcPr>
            <w:tcW w:w="398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6BB429E4" w14:textId="77777777" w:rsidR="00C64DA5" w:rsidRPr="00C64DA5" w:rsidRDefault="00C64DA5" w:rsidP="00CF28A6">
            <w:pPr>
              <w:spacing w:line="276" w:lineRule="auto"/>
              <w:jc w:val="both"/>
              <w:rPr>
                <w:rFonts w:eastAsia="Times New Roman" w:cs="Arial"/>
                <w:b/>
                <w:bCs/>
                <w:color w:val="FFFFFF"/>
                <w:szCs w:val="22"/>
                <w:lang w:eastAsia="fr-FR"/>
              </w:rPr>
            </w:pPr>
            <w:r w:rsidRPr="00C64DA5">
              <w:rPr>
                <w:rFonts w:eastAsia="Times New Roman" w:cs="Arial"/>
                <w:b/>
                <w:bCs/>
                <w:color w:val="FFFFFF"/>
                <w:szCs w:val="22"/>
                <w:lang w:eastAsia="fr-FR"/>
              </w:rPr>
              <w:t>Incidences</w:t>
            </w:r>
          </w:p>
        </w:tc>
        <w:tc>
          <w:tcPr>
            <w:tcW w:w="548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79B7FB32" w14:textId="77777777" w:rsidR="00C64DA5" w:rsidRPr="00C64DA5" w:rsidRDefault="00C64DA5" w:rsidP="00CF28A6">
            <w:pPr>
              <w:spacing w:line="276" w:lineRule="auto"/>
              <w:jc w:val="both"/>
              <w:rPr>
                <w:rFonts w:eastAsia="Times New Roman" w:cs="Arial"/>
                <w:b/>
                <w:bCs/>
                <w:color w:val="FFFFFF"/>
                <w:szCs w:val="22"/>
                <w:lang w:eastAsia="fr-FR"/>
              </w:rPr>
            </w:pPr>
            <w:r w:rsidRPr="00C64DA5">
              <w:rPr>
                <w:rFonts w:eastAsia="Times New Roman" w:cs="Arial"/>
                <w:b/>
                <w:bCs/>
                <w:color w:val="FFFFFF"/>
                <w:szCs w:val="22"/>
                <w:lang w:eastAsia="fr-FR"/>
              </w:rPr>
              <w:t>Impact sur le coût</w:t>
            </w:r>
          </w:p>
        </w:tc>
      </w:tr>
      <w:tr w:rsidR="00C64DA5" w:rsidRPr="00C64DA5" w14:paraId="11F576BF" w14:textId="77777777" w:rsidTr="00C64DA5">
        <w:trPr>
          <w:trHeight w:val="288"/>
        </w:trPr>
        <w:tc>
          <w:tcPr>
            <w:tcW w:w="39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8B2ED80"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Retard de développement</w:t>
            </w:r>
          </w:p>
        </w:tc>
        <w:tc>
          <w:tcPr>
            <w:tcW w:w="5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34DFD25"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Augmentation du coût total du projet de xx%</w:t>
            </w:r>
          </w:p>
        </w:tc>
      </w:tr>
      <w:tr w:rsidR="00C64DA5" w:rsidRPr="00C64DA5" w14:paraId="1DB79A65" w14:textId="77777777" w:rsidTr="00C64DA5">
        <w:trPr>
          <w:trHeight w:val="288"/>
        </w:trPr>
        <w:tc>
          <w:tcPr>
            <w:tcW w:w="3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92C12"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Mauvaise performance</w:t>
            </w:r>
          </w:p>
        </w:tc>
        <w:tc>
          <w:tcPr>
            <w:tcW w:w="5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C683B"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Augmentation du coût par jour de retard de xx€</w:t>
            </w:r>
          </w:p>
        </w:tc>
      </w:tr>
      <w:tr w:rsidR="00C64DA5" w:rsidRPr="00C64DA5" w14:paraId="1E3C2D7C" w14:textId="77777777" w:rsidTr="00C64DA5">
        <w:trPr>
          <w:trHeight w:val="288"/>
        </w:trPr>
        <w:tc>
          <w:tcPr>
            <w:tcW w:w="39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7AACB04"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Problèmes de sécurité</w:t>
            </w:r>
          </w:p>
        </w:tc>
        <w:tc>
          <w:tcPr>
            <w:tcW w:w="5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E3B2661" w14:textId="77777777" w:rsidR="00C64DA5" w:rsidRPr="00C64DA5" w:rsidRDefault="00C64DA5" w:rsidP="00CF28A6">
            <w:pPr>
              <w:spacing w:line="276" w:lineRule="auto"/>
              <w:jc w:val="both"/>
              <w:rPr>
                <w:rFonts w:eastAsia="Times New Roman" w:cs="Arial"/>
                <w:color w:val="000000"/>
                <w:szCs w:val="22"/>
                <w:lang w:eastAsia="fr-FR"/>
              </w:rPr>
            </w:pPr>
            <w:r w:rsidRPr="00C64DA5">
              <w:rPr>
                <w:rFonts w:eastAsia="Times New Roman" w:cs="Arial"/>
                <w:color w:val="000000"/>
                <w:szCs w:val="22"/>
                <w:lang w:eastAsia="fr-FR"/>
              </w:rPr>
              <w:t>Augmentation du coût des corrections de bugs de xx%</w:t>
            </w:r>
          </w:p>
        </w:tc>
      </w:tr>
    </w:tbl>
    <w:p w14:paraId="40B1EB53" w14:textId="5433913D" w:rsidR="00B3779F" w:rsidRPr="00F1298E" w:rsidRDefault="00B3779F" w:rsidP="00CF28A6">
      <w:pPr>
        <w:pStyle w:val="Titre3"/>
        <w:spacing w:line="276" w:lineRule="auto"/>
        <w:jc w:val="both"/>
        <w:rPr>
          <w:rFonts w:cs="Arial"/>
        </w:rPr>
        <w:sectPr w:rsidR="00B3779F" w:rsidRPr="00F1298E" w:rsidSect="00936BBA">
          <w:pgSz w:w="16838" w:h="11906" w:orient="landscape" w:code="9"/>
          <w:pgMar w:top="624" w:right="1077" w:bottom="624" w:left="720" w:header="1134" w:footer="431" w:gutter="0"/>
          <w:cols w:space="708"/>
          <w:titlePg/>
          <w:docGrid w:linePitch="360"/>
        </w:sectPr>
      </w:pPr>
    </w:p>
    <w:p w14:paraId="656714E3" w14:textId="0E9E884D" w:rsidR="00C64DA5" w:rsidRPr="00C40658" w:rsidRDefault="00C64DA5" w:rsidP="00CF28A6">
      <w:pPr>
        <w:pStyle w:val="Titre3"/>
        <w:spacing w:line="276" w:lineRule="auto"/>
        <w:jc w:val="both"/>
        <w:rPr>
          <w:rFonts w:cs="Arial"/>
        </w:rPr>
      </w:pPr>
      <w:bookmarkStart w:id="37" w:name="_Toc146458891"/>
      <w:r w:rsidRPr="00C40658">
        <w:rPr>
          <w:rFonts w:cs="Arial"/>
        </w:rPr>
        <w:lastRenderedPageBreak/>
        <w:t>Mise en place des mesures préventives</w:t>
      </w:r>
      <w:bookmarkEnd w:id="37"/>
    </w:p>
    <w:p w14:paraId="4F05F804" w14:textId="77777777" w:rsidR="00C64DA5" w:rsidRPr="00C40658" w:rsidRDefault="00C64DA5" w:rsidP="00CF28A6">
      <w:pPr>
        <w:spacing w:line="276" w:lineRule="auto"/>
        <w:jc w:val="both"/>
        <w:rPr>
          <w:rFonts w:cs="Arial"/>
        </w:rPr>
      </w:pPr>
    </w:p>
    <w:p w14:paraId="3CFFC9DA" w14:textId="6C844FFC" w:rsidR="00C64DA5" w:rsidRPr="00C40658" w:rsidRDefault="00C64DA5" w:rsidP="00CF28A6">
      <w:pPr>
        <w:pStyle w:val="Titre4"/>
        <w:spacing w:line="276" w:lineRule="auto"/>
        <w:jc w:val="both"/>
        <w:rPr>
          <w:rFonts w:cs="Arial"/>
        </w:rPr>
      </w:pPr>
      <w:r w:rsidRPr="00C40658">
        <w:rPr>
          <w:rFonts w:cs="Arial"/>
        </w:rPr>
        <w:t>Retard de développement</w:t>
      </w:r>
    </w:p>
    <w:p w14:paraId="679358B5" w14:textId="5440E6BF" w:rsidR="00CB2E73" w:rsidRPr="00C40658" w:rsidRDefault="00CB2E73" w:rsidP="00CF28A6">
      <w:pPr>
        <w:spacing w:line="276" w:lineRule="auto"/>
        <w:jc w:val="both"/>
        <w:rPr>
          <w:rFonts w:cs="Arial"/>
        </w:rPr>
      </w:pPr>
      <w:r w:rsidRPr="00C40658">
        <w:rPr>
          <w:rFonts w:cs="Arial"/>
        </w:rPr>
        <w:t>Pour gérer le risque de retard de développement, il est important d’o</w:t>
      </w:r>
      <w:r w:rsidR="00C64DA5" w:rsidRPr="00C40658">
        <w:rPr>
          <w:rFonts w:cs="Arial"/>
        </w:rPr>
        <w:t>rganisation de</w:t>
      </w:r>
      <w:r w:rsidRPr="00C40658">
        <w:rPr>
          <w:rFonts w:cs="Arial"/>
        </w:rPr>
        <w:t>s</w:t>
      </w:r>
      <w:r w:rsidR="00C64DA5" w:rsidRPr="00C40658">
        <w:rPr>
          <w:rFonts w:cs="Arial"/>
        </w:rPr>
        <w:t xml:space="preserve"> réunions de clarification des exigences fonctionnelles avec les </w:t>
      </w:r>
      <w:r w:rsidRPr="00C40658">
        <w:rPr>
          <w:rFonts w:cs="Arial"/>
        </w:rPr>
        <w:t>membres du projet. Cela nous permettra de s’assurer que les exigences sont bien comprises. Cela nous évitera des malentendus et des erreurs de développement.</w:t>
      </w:r>
    </w:p>
    <w:p w14:paraId="58E10F9E" w14:textId="355B22C7" w:rsidR="00CB2E73" w:rsidRPr="00C40658" w:rsidRDefault="00CB2E73" w:rsidP="00CF28A6">
      <w:pPr>
        <w:pStyle w:val="Paragraphedeliste"/>
        <w:numPr>
          <w:ilvl w:val="0"/>
          <w:numId w:val="11"/>
        </w:numPr>
        <w:jc w:val="both"/>
      </w:pPr>
      <w:r w:rsidRPr="00C40658">
        <w:t>Réunion toutes les 3 semaines + hebdomadaire si besoin.</w:t>
      </w:r>
    </w:p>
    <w:p w14:paraId="0451F99F" w14:textId="77777777" w:rsidR="00CB2E73" w:rsidRPr="00C40658" w:rsidRDefault="00CB2E73" w:rsidP="00CF28A6">
      <w:pPr>
        <w:spacing w:line="276" w:lineRule="auto"/>
        <w:jc w:val="both"/>
        <w:rPr>
          <w:rFonts w:cs="Arial"/>
        </w:rPr>
      </w:pPr>
    </w:p>
    <w:p w14:paraId="61D9AC07" w14:textId="77777777" w:rsidR="00CB2E73" w:rsidRPr="00C40658" w:rsidRDefault="00CB2E73" w:rsidP="00CF28A6">
      <w:pPr>
        <w:spacing w:line="276" w:lineRule="auto"/>
        <w:jc w:val="both"/>
        <w:rPr>
          <w:rFonts w:cs="Arial"/>
        </w:rPr>
      </w:pPr>
      <w:r w:rsidRPr="00C40658">
        <w:rPr>
          <w:rFonts w:cs="Arial"/>
        </w:rPr>
        <w:t>De plus, il est important de mettre</w:t>
      </w:r>
      <w:r w:rsidR="00C64DA5" w:rsidRPr="00C40658">
        <w:rPr>
          <w:rFonts w:cs="Arial"/>
        </w:rPr>
        <w:t xml:space="preserve"> en place un système de suivi des tâches pour</w:t>
      </w:r>
      <w:r w:rsidRPr="00C40658">
        <w:rPr>
          <w:rFonts w:cs="Arial"/>
        </w:rPr>
        <w:t xml:space="preserve"> s’assurer que les tâches soient terminées à temps et identifier les tâches qui risquent de prendre plus de temps que prévu.</w:t>
      </w:r>
    </w:p>
    <w:p w14:paraId="44240D2A" w14:textId="77777777" w:rsidR="00CB2E73" w:rsidRPr="00C40658" w:rsidRDefault="00CB2E73" w:rsidP="00CF28A6">
      <w:pPr>
        <w:pStyle w:val="Paragraphedeliste"/>
        <w:numPr>
          <w:ilvl w:val="0"/>
          <w:numId w:val="11"/>
        </w:numPr>
        <w:jc w:val="both"/>
      </w:pPr>
      <w:r w:rsidRPr="00C40658">
        <w:t>Mise en place d’un gant en début de projet et mis à jour tout au long du déroulement de celui-ci.</w:t>
      </w:r>
    </w:p>
    <w:p w14:paraId="175B2658" w14:textId="77777777" w:rsidR="00CB2E73" w:rsidRPr="00C40658" w:rsidRDefault="00CB2E73" w:rsidP="00CF28A6">
      <w:pPr>
        <w:spacing w:line="276" w:lineRule="auto"/>
        <w:jc w:val="both"/>
        <w:rPr>
          <w:rFonts w:cs="Arial"/>
        </w:rPr>
      </w:pPr>
    </w:p>
    <w:p w14:paraId="052F8E9D" w14:textId="77777777" w:rsidR="00CB2E73" w:rsidRPr="00C40658" w:rsidRDefault="00CB2E73" w:rsidP="00CF28A6">
      <w:pPr>
        <w:pStyle w:val="Titre4"/>
        <w:spacing w:line="276" w:lineRule="auto"/>
        <w:jc w:val="both"/>
        <w:rPr>
          <w:rFonts w:cs="Arial"/>
        </w:rPr>
      </w:pPr>
      <w:r w:rsidRPr="00C40658">
        <w:rPr>
          <w:rFonts w:cs="Arial"/>
        </w:rPr>
        <w:t>Mauvaise performance</w:t>
      </w:r>
    </w:p>
    <w:p w14:paraId="32D714B3" w14:textId="7D67583A" w:rsidR="00CB2E73" w:rsidRPr="00C40658" w:rsidRDefault="00CB2E73" w:rsidP="00CF28A6">
      <w:pPr>
        <w:spacing w:line="276" w:lineRule="auto"/>
        <w:jc w:val="both"/>
        <w:rPr>
          <w:rFonts w:cs="Arial"/>
        </w:rPr>
      </w:pPr>
      <w:r w:rsidRPr="00C40658">
        <w:rPr>
          <w:rFonts w:cs="Arial"/>
        </w:rPr>
        <w:t xml:space="preserve">Pour gérer le risque de mauvaise performance, nous devons mettre en place des tests </w:t>
      </w:r>
      <w:r w:rsidR="00645CC1">
        <w:rPr>
          <w:rFonts w:cs="Arial"/>
        </w:rPr>
        <w:t xml:space="preserve">unitaires </w:t>
      </w:r>
      <w:r w:rsidRPr="00C40658">
        <w:rPr>
          <w:rFonts w:cs="Arial"/>
        </w:rPr>
        <w:t xml:space="preserve">pour détecter les problèmes potentiels. </w:t>
      </w:r>
    </w:p>
    <w:p w14:paraId="7D3FF1DC" w14:textId="77777777" w:rsidR="001B1698" w:rsidRPr="00C40658" w:rsidRDefault="00CB2E73" w:rsidP="00CF28A6">
      <w:pPr>
        <w:spacing w:line="276" w:lineRule="auto"/>
        <w:jc w:val="both"/>
        <w:rPr>
          <w:rFonts w:cs="Arial"/>
        </w:rPr>
      </w:pPr>
      <w:r w:rsidRPr="00C40658">
        <w:rPr>
          <w:rFonts w:cs="Arial"/>
        </w:rPr>
        <w:t xml:space="preserve">De plus, nous devons le plus possible optimiser notre code pour l’amélioration de performance général de l’application. </w:t>
      </w:r>
    </w:p>
    <w:p w14:paraId="2762BDA2" w14:textId="77777777" w:rsidR="001B1698" w:rsidRPr="00C40658" w:rsidRDefault="001B1698" w:rsidP="00CF28A6">
      <w:pPr>
        <w:spacing w:line="276" w:lineRule="auto"/>
        <w:jc w:val="both"/>
        <w:rPr>
          <w:rFonts w:cs="Arial"/>
        </w:rPr>
      </w:pPr>
    </w:p>
    <w:p w14:paraId="5F7F096B" w14:textId="192E7C49" w:rsidR="001B1698" w:rsidRPr="00C40658" w:rsidRDefault="00CB2E73" w:rsidP="00CF28A6">
      <w:pPr>
        <w:spacing w:line="276" w:lineRule="auto"/>
        <w:jc w:val="both"/>
        <w:rPr>
          <w:rFonts w:cs="Arial"/>
        </w:rPr>
      </w:pPr>
      <w:r w:rsidRPr="00C40658">
        <w:rPr>
          <w:rFonts w:cs="Arial"/>
        </w:rPr>
        <w:t>Cela peut inclure</w:t>
      </w:r>
      <w:r w:rsidR="001B1698" w:rsidRPr="00C40658">
        <w:rPr>
          <w:rFonts w:cs="Arial"/>
        </w:rPr>
        <w:t> :</w:t>
      </w:r>
    </w:p>
    <w:p w14:paraId="37CDCD2F" w14:textId="529B5B11" w:rsidR="001B1698" w:rsidRPr="00C40658" w:rsidRDefault="001B1698" w:rsidP="00CF28A6">
      <w:pPr>
        <w:pStyle w:val="Paragraphedeliste"/>
        <w:numPr>
          <w:ilvl w:val="0"/>
          <w:numId w:val="11"/>
        </w:numPr>
        <w:jc w:val="both"/>
      </w:pPr>
      <w:r w:rsidRPr="00C40658">
        <w:t>D</w:t>
      </w:r>
      <w:r w:rsidR="00CB2E73" w:rsidRPr="00C40658">
        <w:t>es utilisations de bibliothèques spécifiques</w:t>
      </w:r>
      <w:r w:rsidRPr="00C40658">
        <w:t>.</w:t>
      </w:r>
    </w:p>
    <w:p w14:paraId="416D7BAB" w14:textId="2AB1489D" w:rsidR="001B1698" w:rsidRPr="00C40658" w:rsidRDefault="001B1698" w:rsidP="00CF28A6">
      <w:pPr>
        <w:pStyle w:val="Paragraphedeliste"/>
        <w:numPr>
          <w:ilvl w:val="0"/>
          <w:numId w:val="11"/>
        </w:numPr>
        <w:jc w:val="both"/>
      </w:pPr>
      <w:r w:rsidRPr="00C40658">
        <w:t>L</w:t>
      </w:r>
      <w:r w:rsidR="00CB2E73" w:rsidRPr="00C40658">
        <w:t>’utilisation d</w:t>
      </w:r>
      <w:r w:rsidR="00F825F6" w:rsidRPr="00C40658">
        <w:t>’un</w:t>
      </w:r>
      <w:r w:rsidR="00CB2E73" w:rsidRPr="00C40658">
        <w:t xml:space="preserve"> serveur performant</w:t>
      </w:r>
      <w:r w:rsidRPr="00C40658">
        <w:t>.</w:t>
      </w:r>
    </w:p>
    <w:p w14:paraId="3D4069BD" w14:textId="2D017E15" w:rsidR="00CB2E73" w:rsidRPr="00C40658" w:rsidRDefault="001B1698" w:rsidP="00CF28A6">
      <w:pPr>
        <w:pStyle w:val="Paragraphedeliste"/>
        <w:numPr>
          <w:ilvl w:val="0"/>
          <w:numId w:val="11"/>
        </w:numPr>
        <w:jc w:val="both"/>
      </w:pPr>
      <w:r w:rsidRPr="00C40658">
        <w:t>La réutilisation de fonction pour éviter la duplication de code.</w:t>
      </w:r>
    </w:p>
    <w:p w14:paraId="2D4EBC7A" w14:textId="1E93BE6F" w:rsidR="001B1698" w:rsidRPr="00C40658" w:rsidRDefault="001B1698" w:rsidP="00CF28A6">
      <w:pPr>
        <w:spacing w:line="276" w:lineRule="auto"/>
        <w:jc w:val="both"/>
        <w:rPr>
          <w:rFonts w:cs="Arial"/>
        </w:rPr>
      </w:pPr>
    </w:p>
    <w:p w14:paraId="24FD597B" w14:textId="34924B6A" w:rsidR="001B1698" w:rsidRPr="00C40658" w:rsidRDefault="001B1698" w:rsidP="00CF28A6">
      <w:pPr>
        <w:pStyle w:val="Titre4"/>
        <w:spacing w:line="276" w:lineRule="auto"/>
        <w:jc w:val="both"/>
        <w:rPr>
          <w:rFonts w:cs="Arial"/>
        </w:rPr>
      </w:pPr>
      <w:r w:rsidRPr="00C40658">
        <w:rPr>
          <w:rFonts w:cs="Arial"/>
        </w:rPr>
        <w:t>Problème de sécurité</w:t>
      </w:r>
    </w:p>
    <w:p w14:paraId="2C0485BC" w14:textId="6C1C34DE" w:rsidR="001B1698" w:rsidRPr="00C40658" w:rsidRDefault="001B1698" w:rsidP="00CF28A6">
      <w:pPr>
        <w:spacing w:line="276" w:lineRule="auto"/>
        <w:jc w:val="both"/>
        <w:rPr>
          <w:rFonts w:cs="Arial"/>
        </w:rPr>
      </w:pPr>
      <w:r w:rsidRPr="00C40658">
        <w:rPr>
          <w:rFonts w:cs="Arial"/>
        </w:rPr>
        <w:t xml:space="preserve">Pour gérer le risque de problème de sécurité, nous devons mettre en place des politiques de sécurité pour protéger les données. </w:t>
      </w:r>
    </w:p>
    <w:p w14:paraId="00442BFF" w14:textId="600643CD" w:rsidR="001B1698" w:rsidRPr="00C40658" w:rsidRDefault="001B1698" w:rsidP="00CF28A6">
      <w:pPr>
        <w:spacing w:line="276" w:lineRule="auto"/>
        <w:jc w:val="both"/>
        <w:rPr>
          <w:rFonts w:cs="Arial"/>
        </w:rPr>
      </w:pPr>
      <w:r w:rsidRPr="00C40658">
        <w:rPr>
          <w:rFonts w:cs="Arial"/>
        </w:rPr>
        <w:t>La mise en place des tests de sécurité pour détecter les vulnérabilités est donc essentiel</w:t>
      </w:r>
      <w:r w:rsidR="00D42544" w:rsidRPr="00C40658">
        <w:rPr>
          <w:rFonts w:cs="Arial"/>
        </w:rPr>
        <w:t>le</w:t>
      </w:r>
      <w:r w:rsidRPr="00C40658">
        <w:rPr>
          <w:rFonts w:cs="Arial"/>
        </w:rPr>
        <w:t xml:space="preserve">. </w:t>
      </w:r>
    </w:p>
    <w:p w14:paraId="4E904730" w14:textId="77777777" w:rsidR="001B1698" w:rsidRPr="00C40658" w:rsidRDefault="001B1698" w:rsidP="00CF28A6">
      <w:pPr>
        <w:spacing w:line="276" w:lineRule="auto"/>
        <w:jc w:val="both"/>
        <w:rPr>
          <w:rFonts w:cs="Arial"/>
        </w:rPr>
      </w:pPr>
    </w:p>
    <w:p w14:paraId="69870B48" w14:textId="1211C3C6" w:rsidR="001B1698" w:rsidRPr="00C40658" w:rsidRDefault="001B1698" w:rsidP="00CF28A6">
      <w:pPr>
        <w:spacing w:line="276" w:lineRule="auto"/>
        <w:jc w:val="both"/>
        <w:rPr>
          <w:rFonts w:cs="Arial"/>
        </w:rPr>
      </w:pPr>
      <w:r w:rsidRPr="00C40658">
        <w:rPr>
          <w:rFonts w:cs="Arial"/>
        </w:rPr>
        <w:t>Cela peut inclure :</w:t>
      </w:r>
    </w:p>
    <w:p w14:paraId="40960CD9" w14:textId="50F95819" w:rsidR="001B1698" w:rsidRPr="00C40658" w:rsidRDefault="001B1698" w:rsidP="00CF28A6">
      <w:pPr>
        <w:pStyle w:val="Paragraphedeliste"/>
        <w:numPr>
          <w:ilvl w:val="0"/>
          <w:numId w:val="11"/>
        </w:numPr>
        <w:jc w:val="both"/>
      </w:pPr>
      <w:r w:rsidRPr="00C40658">
        <w:t>Tests d’intrusions</w:t>
      </w:r>
    </w:p>
    <w:p w14:paraId="08B5AA53" w14:textId="7496D196" w:rsidR="001B1698" w:rsidRPr="00C40658" w:rsidRDefault="001B1698" w:rsidP="00CF28A6">
      <w:pPr>
        <w:pStyle w:val="Paragraphedeliste"/>
        <w:numPr>
          <w:ilvl w:val="0"/>
          <w:numId w:val="11"/>
        </w:numPr>
        <w:jc w:val="both"/>
      </w:pPr>
      <w:r w:rsidRPr="00C40658">
        <w:t>Analyse de vulnérabilité</w:t>
      </w:r>
    </w:p>
    <w:p w14:paraId="58F34AC5" w14:textId="71AF9680" w:rsidR="001B1698" w:rsidRPr="00C40658" w:rsidRDefault="001B1698" w:rsidP="00CF28A6">
      <w:pPr>
        <w:pStyle w:val="Paragraphedeliste"/>
        <w:numPr>
          <w:ilvl w:val="0"/>
          <w:numId w:val="11"/>
        </w:numPr>
        <w:jc w:val="both"/>
      </w:pPr>
      <w:r w:rsidRPr="00C40658">
        <w:t>Audits de sécurité</w:t>
      </w:r>
    </w:p>
    <w:p w14:paraId="782DB34B" w14:textId="77777777" w:rsidR="001B1698" w:rsidRPr="00C40658" w:rsidRDefault="001B1698" w:rsidP="00CF28A6">
      <w:pPr>
        <w:pStyle w:val="Paragraphedeliste"/>
        <w:jc w:val="both"/>
      </w:pPr>
    </w:p>
    <w:p w14:paraId="18E51880" w14:textId="5F69F10B" w:rsidR="001B1698" w:rsidRPr="00C40658" w:rsidRDefault="001B1698" w:rsidP="00CF28A6">
      <w:pPr>
        <w:spacing w:line="276" w:lineRule="auto"/>
        <w:jc w:val="both"/>
        <w:rPr>
          <w:rFonts w:cs="Arial"/>
        </w:rPr>
      </w:pPr>
      <w:r w:rsidRPr="00C40658">
        <w:rPr>
          <w:rFonts w:cs="Arial"/>
        </w:rPr>
        <w:t>En plus de la mise en place de tests, il est nécessaire de mettre en place des protocoles de sécurité.</w:t>
      </w:r>
    </w:p>
    <w:p w14:paraId="1A6EB40B" w14:textId="77777777" w:rsidR="001B1698" w:rsidRPr="00C40658" w:rsidRDefault="001B1698" w:rsidP="00CF28A6">
      <w:pPr>
        <w:spacing w:line="276" w:lineRule="auto"/>
        <w:jc w:val="both"/>
        <w:rPr>
          <w:rFonts w:cs="Arial"/>
        </w:rPr>
      </w:pPr>
    </w:p>
    <w:p w14:paraId="7E512795" w14:textId="1007E87D" w:rsidR="001B1698" w:rsidRPr="00C40658" w:rsidRDefault="001B1698" w:rsidP="00CF28A6">
      <w:pPr>
        <w:spacing w:line="276" w:lineRule="auto"/>
        <w:jc w:val="both"/>
        <w:rPr>
          <w:rFonts w:cs="Arial"/>
        </w:rPr>
      </w:pPr>
      <w:r w:rsidRPr="00C40658">
        <w:rPr>
          <w:rFonts w:cs="Arial"/>
        </w:rPr>
        <w:t>Cela peut inclure :</w:t>
      </w:r>
    </w:p>
    <w:p w14:paraId="665A6644" w14:textId="525EBB55" w:rsidR="001B1698" w:rsidRPr="00C40658" w:rsidRDefault="001B1698" w:rsidP="00CF28A6">
      <w:pPr>
        <w:pStyle w:val="Paragraphedeliste"/>
        <w:numPr>
          <w:ilvl w:val="0"/>
          <w:numId w:val="11"/>
        </w:numPr>
        <w:jc w:val="both"/>
      </w:pPr>
      <w:r w:rsidRPr="00C40658">
        <w:t>Mise en place d’un système d’authentification.</w:t>
      </w:r>
    </w:p>
    <w:p w14:paraId="569E50A8" w14:textId="17459D40" w:rsidR="001B1698" w:rsidRPr="00C40658" w:rsidRDefault="001B1698" w:rsidP="00CF28A6">
      <w:pPr>
        <w:pStyle w:val="Paragraphedeliste"/>
        <w:numPr>
          <w:ilvl w:val="0"/>
          <w:numId w:val="11"/>
        </w:numPr>
        <w:jc w:val="both"/>
      </w:pPr>
      <w:r w:rsidRPr="00C40658">
        <w:t>Mise en place d’un système de rôle permettant l’autorisation ou non à certaines données.</w:t>
      </w:r>
    </w:p>
    <w:p w14:paraId="6082F3DF" w14:textId="64AE4CE8" w:rsidR="001B1698" w:rsidRPr="00C40658" w:rsidRDefault="001B1698" w:rsidP="00CF28A6">
      <w:pPr>
        <w:pStyle w:val="Paragraphedeliste"/>
        <w:numPr>
          <w:ilvl w:val="0"/>
          <w:numId w:val="11"/>
        </w:numPr>
        <w:jc w:val="both"/>
      </w:pPr>
      <w:r w:rsidRPr="00C40658">
        <w:t>Mise en place d’un protocole de sauvegarde et restauration des données.</w:t>
      </w:r>
    </w:p>
    <w:p w14:paraId="1697D5CE" w14:textId="77777777" w:rsidR="001B1698" w:rsidRPr="00C40658" w:rsidRDefault="001B1698" w:rsidP="00CF28A6">
      <w:pPr>
        <w:spacing w:line="276" w:lineRule="auto"/>
        <w:jc w:val="both"/>
        <w:rPr>
          <w:rFonts w:cs="Arial"/>
        </w:rPr>
      </w:pPr>
    </w:p>
    <w:p w14:paraId="4FB516A9" w14:textId="537ED75A" w:rsidR="001B1698" w:rsidRPr="00C40658" w:rsidRDefault="001B1698" w:rsidP="00CF28A6">
      <w:pPr>
        <w:spacing w:line="276" w:lineRule="auto"/>
        <w:jc w:val="both"/>
        <w:rPr>
          <w:rFonts w:cs="Arial"/>
        </w:rPr>
      </w:pPr>
    </w:p>
    <w:p w14:paraId="44187787" w14:textId="77777777" w:rsidR="001B1698" w:rsidRPr="00C40658" w:rsidRDefault="001B1698" w:rsidP="00CF28A6">
      <w:pPr>
        <w:spacing w:line="276" w:lineRule="auto"/>
        <w:jc w:val="both"/>
        <w:rPr>
          <w:rFonts w:cs="Arial"/>
        </w:rPr>
      </w:pPr>
    </w:p>
    <w:p w14:paraId="1D544C82" w14:textId="77777777" w:rsidR="00CB2E73" w:rsidRPr="00C40658" w:rsidRDefault="00CB2E73" w:rsidP="00CF28A6">
      <w:pPr>
        <w:spacing w:line="276" w:lineRule="auto"/>
        <w:jc w:val="both"/>
        <w:rPr>
          <w:rFonts w:cs="Arial"/>
        </w:rPr>
      </w:pPr>
      <w:r w:rsidRPr="00C40658">
        <w:rPr>
          <w:rFonts w:cs="Arial"/>
        </w:rPr>
        <w:br w:type="page"/>
      </w:r>
    </w:p>
    <w:p w14:paraId="71C871D1" w14:textId="77777777" w:rsidR="005524BE" w:rsidRDefault="001F3BAF" w:rsidP="00CF28A6">
      <w:pPr>
        <w:pStyle w:val="Titre2"/>
        <w:spacing w:line="276" w:lineRule="auto"/>
        <w:jc w:val="both"/>
      </w:pPr>
      <w:bookmarkStart w:id="38" w:name="_Toc146458892"/>
      <w:r w:rsidRPr="001F3BAF">
        <w:lastRenderedPageBreak/>
        <w:t>Stack Technique</w:t>
      </w:r>
      <w:bookmarkEnd w:id="38"/>
    </w:p>
    <w:p w14:paraId="4B74CE81" w14:textId="07F2F7E4" w:rsidR="005524BE" w:rsidRDefault="005524BE" w:rsidP="00CF28A6">
      <w:pPr>
        <w:spacing w:line="276" w:lineRule="auto"/>
        <w:jc w:val="both"/>
      </w:pPr>
      <w:r>
        <w:t>La stack technique qui sera utilisée pour le développement de QRCoffee sera :</w:t>
      </w:r>
    </w:p>
    <w:p w14:paraId="5B22FD0F" w14:textId="77777777" w:rsidR="005524BE" w:rsidRDefault="005524BE" w:rsidP="00CF28A6">
      <w:pPr>
        <w:spacing w:line="276" w:lineRule="auto"/>
        <w:jc w:val="both"/>
      </w:pPr>
    </w:p>
    <w:p w14:paraId="68530C40" w14:textId="5D6389F5" w:rsidR="005524BE" w:rsidRPr="00045457" w:rsidRDefault="005524BE" w:rsidP="00CF28A6">
      <w:pPr>
        <w:pStyle w:val="Titre3"/>
        <w:spacing w:line="276" w:lineRule="auto"/>
        <w:jc w:val="both"/>
        <w:rPr>
          <w:lang w:val="en-US"/>
        </w:rPr>
      </w:pPr>
      <w:bookmarkStart w:id="39" w:name="_Toc146458893"/>
      <w:r w:rsidRPr="00045457">
        <w:rPr>
          <w:lang w:val="en-US"/>
        </w:rPr>
        <w:t>Front-end - React + TypeScript (TSX)</w:t>
      </w:r>
      <w:bookmarkEnd w:id="39"/>
    </w:p>
    <w:p w14:paraId="5509F15A" w14:textId="77777777" w:rsidR="005524BE" w:rsidRDefault="005524BE" w:rsidP="00CF28A6">
      <w:pPr>
        <w:spacing w:line="276" w:lineRule="auto"/>
        <w:jc w:val="both"/>
      </w:pPr>
      <w:r>
        <w:t>Le front-end de l'application sera développé en utilisant React, un framework JavaScript populaire, couplé avec TypeScript (TSX) pour un développement à la fois efficace et sûr. React permettra de créer une interface utilisateur dynamique et interactive, facilitant ainsi une expérience utilisateur fluide et réactive. TypeScript, en tant que langage superset de JavaScript, renforcera la qualité du code en détectant les erreurs potentielles dès la phase de développement.</w:t>
      </w:r>
    </w:p>
    <w:p w14:paraId="797CFE6E" w14:textId="77777777" w:rsidR="005524BE" w:rsidRDefault="005524BE" w:rsidP="00CF28A6">
      <w:pPr>
        <w:spacing w:line="276" w:lineRule="auto"/>
        <w:jc w:val="both"/>
      </w:pPr>
    </w:p>
    <w:p w14:paraId="4B39C203" w14:textId="217D4241" w:rsidR="005524BE" w:rsidRPr="00045457" w:rsidRDefault="005524BE" w:rsidP="00CF28A6">
      <w:pPr>
        <w:pStyle w:val="Titre3"/>
        <w:spacing w:line="276" w:lineRule="auto"/>
        <w:jc w:val="both"/>
        <w:rPr>
          <w:lang w:val="en-US"/>
        </w:rPr>
      </w:pPr>
      <w:bookmarkStart w:id="40" w:name="_Toc146458894"/>
      <w:r w:rsidRPr="00045457">
        <w:rPr>
          <w:lang w:val="en-US"/>
        </w:rPr>
        <w:t>Back-end - Node.js + TypeScript (TSX)</w:t>
      </w:r>
      <w:bookmarkEnd w:id="40"/>
    </w:p>
    <w:p w14:paraId="01D4D744" w14:textId="77777777" w:rsidR="005524BE" w:rsidRDefault="005524BE" w:rsidP="00CF28A6">
      <w:pPr>
        <w:spacing w:line="276" w:lineRule="auto"/>
        <w:jc w:val="both"/>
      </w:pPr>
      <w:r>
        <w:t>Le back-end de notre application sera alimenté par Node.js, un environnement d'exécution JavaScript côté serveur reconnu pour sa rapidité et sa facilité de mise en œuvre. Combiné avec TypeScript (TSX), le développement du back-end sera plus structuré, offrant une maintenance facilitée et une meilleure collaboration au sein de l'équipe de développement. Node.js nous permettra également de gérer les requêtes de manière asynchrone, améliorant ainsi les performances globales de l'application.</w:t>
      </w:r>
    </w:p>
    <w:p w14:paraId="5D530DF0" w14:textId="77777777" w:rsidR="005524BE" w:rsidRDefault="005524BE" w:rsidP="00CF28A6">
      <w:pPr>
        <w:spacing w:line="276" w:lineRule="auto"/>
        <w:jc w:val="both"/>
      </w:pPr>
    </w:p>
    <w:p w14:paraId="564A9FE8" w14:textId="7030F6E9" w:rsidR="005524BE" w:rsidRDefault="005524BE" w:rsidP="00CF28A6">
      <w:pPr>
        <w:pStyle w:val="Titre3"/>
        <w:spacing w:line="276" w:lineRule="auto"/>
        <w:jc w:val="both"/>
      </w:pPr>
      <w:bookmarkStart w:id="41" w:name="_Toc146458895"/>
      <w:r>
        <w:t>Authentification - Clerks</w:t>
      </w:r>
      <w:bookmarkEnd w:id="41"/>
    </w:p>
    <w:p w14:paraId="07E57175" w14:textId="77777777" w:rsidR="005524BE" w:rsidRDefault="005524BE" w:rsidP="00CF28A6">
      <w:pPr>
        <w:spacing w:line="276" w:lineRule="auto"/>
        <w:jc w:val="both"/>
      </w:pPr>
      <w:r>
        <w:t>La sécurité étant une priorité absolue, nous utiliserons le service d'authentification de Clerks pour gérer l'identification et l'autorisation des utilisateurs. Clerks est réputé pour son approche sécurisée, offrant des fonctionnalités d'authentification robustes telles que l'authentification à deux facteurs (2FA) et la gestion des sessions utilisateur. L'intégration avec notre application sera fluide et permettra de garantir la confidentialité des données de nos utilisateurs.</w:t>
      </w:r>
    </w:p>
    <w:p w14:paraId="083E57BF" w14:textId="77777777" w:rsidR="005524BE" w:rsidRDefault="005524BE" w:rsidP="00CF28A6">
      <w:pPr>
        <w:spacing w:line="276" w:lineRule="auto"/>
        <w:jc w:val="both"/>
      </w:pPr>
    </w:p>
    <w:p w14:paraId="5AB8DD60" w14:textId="616F07E2" w:rsidR="005524BE" w:rsidRDefault="005524BE" w:rsidP="00CF28A6">
      <w:pPr>
        <w:pStyle w:val="Titre3"/>
        <w:spacing w:line="276" w:lineRule="auto"/>
        <w:jc w:val="both"/>
      </w:pPr>
      <w:bookmarkStart w:id="42" w:name="_Toc146458896"/>
      <w:r>
        <w:t>Base de données - MongoDB</w:t>
      </w:r>
      <w:bookmarkEnd w:id="42"/>
    </w:p>
    <w:p w14:paraId="0111A56A" w14:textId="77777777" w:rsidR="005524BE" w:rsidRDefault="005524BE" w:rsidP="00CF28A6">
      <w:pPr>
        <w:spacing w:line="276" w:lineRule="auto"/>
        <w:jc w:val="both"/>
      </w:pPr>
      <w:r>
        <w:t>Pour stocker et gérer les données de notre application, nous utiliserons MongoDB, une base de données NoSQL flexible et évolutive. MongoDB est particulièrement adapté aux applications web modernes grâce à sa capacité à gérer des données non structurées ou semi-structurées, offrant ainsi une grande souplesse lors du développement. Son modèle de données basé sur des documents permettra de stocker les informations de manière efficace, tout en facilitant les opérations de lecture et d'écriture. L'utilisation de MongoDB nous permettra de mettre en œuvre des fonctionnalités évolutives et performantes pour notre application, tout en garantissant une réactivité optimale aux besoins de nos utilisateurs.</w:t>
      </w:r>
    </w:p>
    <w:p w14:paraId="1D037873" w14:textId="77777777" w:rsidR="005524BE" w:rsidRDefault="005524BE" w:rsidP="00CF28A6">
      <w:pPr>
        <w:spacing w:line="276" w:lineRule="auto"/>
        <w:jc w:val="both"/>
      </w:pPr>
    </w:p>
    <w:p w14:paraId="29309C50" w14:textId="1FCF9981" w:rsidR="005524BE" w:rsidRDefault="005524BE" w:rsidP="00CF28A6">
      <w:pPr>
        <w:pStyle w:val="Titre3"/>
        <w:spacing w:line="276" w:lineRule="auto"/>
        <w:jc w:val="both"/>
      </w:pPr>
      <w:bookmarkStart w:id="43" w:name="_Toc146458897"/>
      <w:r>
        <w:t>Contrôle de Version - Git</w:t>
      </w:r>
      <w:bookmarkEnd w:id="43"/>
    </w:p>
    <w:p w14:paraId="48E96172" w14:textId="77777777" w:rsidR="005524BE" w:rsidRDefault="005524BE" w:rsidP="00CF28A6">
      <w:pPr>
        <w:spacing w:line="276" w:lineRule="auto"/>
        <w:jc w:val="both"/>
      </w:pPr>
      <w:r>
        <w:t>Pour garantir une gestion efficace du code source et faciliter la collaboration entre les membres de l'équipe de développement, nous utiliserons Git comme système de contrôle de version. Git permettra de suivre l'évolution du code, d'enregistrer les modifications apportées à chaque fichier et de revenir à des versions antérieures si nécessaire. L'utilisation de Git favorisera également la création de branches de développement pour travailler sur des fonctionnalités spécifiques de manière isolée, minimisant ainsi les conflits de code. Grâce à Git, nous pourrons également assurer une meilleure traçabilité des modifications apportées au code source, ce qui contribuera à maintenir un code propre et bien organisé tout au long du cycle de développement du projet.</w:t>
      </w:r>
    </w:p>
    <w:p w14:paraId="3C4C3356" w14:textId="77777777" w:rsidR="005524BE" w:rsidRDefault="005524BE" w:rsidP="00CF28A6">
      <w:pPr>
        <w:spacing w:line="276" w:lineRule="auto"/>
        <w:jc w:val="both"/>
      </w:pPr>
    </w:p>
    <w:p w14:paraId="525A2F07" w14:textId="1DE64D00" w:rsidR="005524BE" w:rsidRDefault="005524BE" w:rsidP="00CF28A6">
      <w:pPr>
        <w:pStyle w:val="Titre3"/>
        <w:spacing w:line="276" w:lineRule="auto"/>
        <w:jc w:val="both"/>
      </w:pPr>
      <w:bookmarkStart w:id="44" w:name="_Toc146458898"/>
      <w:r>
        <w:t>Hébergement du Code - Bitbucket</w:t>
      </w:r>
      <w:bookmarkEnd w:id="44"/>
    </w:p>
    <w:p w14:paraId="63CBC113" w14:textId="77777777" w:rsidR="0089793B" w:rsidRDefault="005524BE" w:rsidP="00CF28A6">
      <w:pPr>
        <w:spacing w:line="276" w:lineRule="auto"/>
        <w:jc w:val="both"/>
      </w:pPr>
      <w:r>
        <w:t xml:space="preserve">Pour héberger notre code source de manière sécurisée et faciliter la collaboration entre les membres de l'équipe, nous utiliserons Bitbucket. Bitbucket est une plateforme d'hébergement de code qui offre des fonctionnalités avancées de gestion de dépôts Git. Nous pourrons créer des dépôts privés pour protéger notre </w:t>
      </w:r>
      <w:r>
        <w:lastRenderedPageBreak/>
        <w:t>code tout en permettant un accès contrôlé aux développeurs concernés. De plus, Bitbucket fournit des outils de suivi des problèmes (issue tracking) et de gestion des demandes de fusion (pull requests), ce qui facilitera la communication et la revue de code entre les membres de l'équipe. Grâce à Bitbucket, nous pourrons centraliser notre code source et profiter d'un environnement de développement collaboratif efficace pour assurer le succès de notre projet.</w:t>
      </w:r>
    </w:p>
    <w:p w14:paraId="0D6FAA4D" w14:textId="77777777" w:rsidR="0089793B" w:rsidRDefault="0089793B" w:rsidP="00CF28A6">
      <w:pPr>
        <w:spacing w:line="276" w:lineRule="auto"/>
        <w:jc w:val="both"/>
      </w:pPr>
    </w:p>
    <w:p w14:paraId="07E109E3" w14:textId="77777777" w:rsidR="0089793B" w:rsidRDefault="0089793B" w:rsidP="00CF28A6">
      <w:pPr>
        <w:pStyle w:val="Titre3"/>
        <w:spacing w:line="276" w:lineRule="auto"/>
        <w:jc w:val="both"/>
      </w:pPr>
      <w:bookmarkStart w:id="45" w:name="_Toc146458899"/>
      <w:r>
        <w:t>Tests unitaires sur le Front-end avec Cypress:</w:t>
      </w:r>
      <w:bookmarkEnd w:id="45"/>
    </w:p>
    <w:p w14:paraId="2205E9A8" w14:textId="77777777" w:rsidR="000E5694" w:rsidRDefault="0089793B" w:rsidP="00CF28A6">
      <w:pPr>
        <w:spacing w:line="276" w:lineRule="auto"/>
        <w:jc w:val="both"/>
      </w:pPr>
      <w:r>
        <w:t>Afin de garantir la qualité et la fiabilité du Front-end de notre application développée en React et TypeScript (TSX), nous mettrons en place des tests unitaires à l'aide de Cypress, un puissant framework de test End-to-End. Les tests unitaires nous permettront de vérifier le bon fonctionnement des composants React et d'identifier rapidement d'éventuelles erreurs de logique ou de comportement. Grâce à TypeScript, nous bénéficierons d'un typage fort qui détectera les erreurs potentielles dès la phase de développement, renforçant ainsi la robustesse du code. Cypress facilitera la mise en œuvre de ces tests en offrant une syntaxe simple et expressive, permettant de simuler les interactions utilisateur, comme le clic sur des boutons, la saisie dans des champs de formulaire, et la vérification des éléments visuels. Ces tests unitaires automatisés garantiront une maintenance plus aisée du code et une meilleure réactivité aux éventuels changements futurs, assurant ainsi une expérience utilisateur fluide et sans faille.</w:t>
      </w:r>
    </w:p>
    <w:p w14:paraId="34C87D12" w14:textId="77777777" w:rsidR="000E5694" w:rsidRDefault="000E5694" w:rsidP="00CF28A6">
      <w:pPr>
        <w:spacing w:line="276" w:lineRule="auto"/>
        <w:jc w:val="both"/>
      </w:pPr>
    </w:p>
    <w:p w14:paraId="5F300267" w14:textId="3E35EE73" w:rsidR="000E5694" w:rsidRDefault="000E5694" w:rsidP="00CF28A6">
      <w:pPr>
        <w:spacing w:line="276" w:lineRule="auto"/>
        <w:jc w:val="both"/>
      </w:pPr>
      <w:r>
        <w:t>Commande de lancement : `</w:t>
      </w:r>
      <w:r w:rsidRPr="000E5694">
        <w:rPr>
          <w:b/>
          <w:bCs/>
        </w:rPr>
        <w:t>npm run test</w:t>
      </w:r>
      <w:r>
        <w:t>`</w:t>
      </w:r>
    </w:p>
    <w:p w14:paraId="02CB7264" w14:textId="77777777" w:rsidR="000E5694" w:rsidRDefault="000E5694" w:rsidP="00CF28A6">
      <w:pPr>
        <w:spacing w:line="276" w:lineRule="auto"/>
        <w:jc w:val="both"/>
      </w:pPr>
    </w:p>
    <w:p w14:paraId="34CDAEA5" w14:textId="77777777" w:rsidR="000E5694" w:rsidRDefault="000E5694" w:rsidP="000E5694">
      <w:pPr>
        <w:pStyle w:val="Titre3"/>
      </w:pPr>
      <w:bookmarkStart w:id="46" w:name="_Toc146458900"/>
      <w:r>
        <w:t>Tests unitaires sur le Back-End avec Mocha et Chai</w:t>
      </w:r>
      <w:bookmarkEnd w:id="46"/>
    </w:p>
    <w:p w14:paraId="72051912" w14:textId="77777777" w:rsidR="000E5694" w:rsidRDefault="000E5694" w:rsidP="000E5694">
      <w:pPr>
        <w:jc w:val="both"/>
      </w:pPr>
      <w:r>
        <w:t>Mocha sera notre choix de framework de test. Il offrira un environnement bien structuré et hautement personnalisable. Cela nous permettra de définir des scénarios de test avec précision, de manière à couvrir toutes les fonctionnalités et les aspects de notre backend. Sa flexibilité nous permettra de créer des suites de tests claires et organisées, simplifiant ainsi la gestion de notre suite de tests au fil du temps.</w:t>
      </w:r>
    </w:p>
    <w:p w14:paraId="489FCB6A" w14:textId="77777777" w:rsidR="000E5694" w:rsidRDefault="000E5694" w:rsidP="000E5694">
      <w:pPr>
        <w:jc w:val="both"/>
      </w:pPr>
    </w:p>
    <w:p w14:paraId="354B6F5C" w14:textId="77777777" w:rsidR="000E5694" w:rsidRDefault="000E5694" w:rsidP="000E5694">
      <w:pPr>
        <w:jc w:val="both"/>
      </w:pPr>
      <w:r>
        <w:t>Chai, de son côté, sera notre allié pour les assertions. Sa syntaxe expressive et intuitive rendra la rédaction et la lecture des tests plus fluides. Avec Chai, nous pourrons formuler des attentes claires sur le comportement de notre code, ce qui facilitera la vérification des résultats attendus.</w:t>
      </w:r>
    </w:p>
    <w:p w14:paraId="29FBEBB3" w14:textId="77777777" w:rsidR="000E5694" w:rsidRDefault="000E5694" w:rsidP="000E5694">
      <w:pPr>
        <w:jc w:val="both"/>
      </w:pPr>
    </w:p>
    <w:p w14:paraId="05AED70F" w14:textId="77777777" w:rsidR="000E5694" w:rsidRDefault="000E5694" w:rsidP="000E5694">
      <w:pPr>
        <w:jc w:val="both"/>
      </w:pPr>
      <w:r>
        <w:t>En combinant Mocha et Chai, nous exploiterons la puissance de ces deux outils pour renforcer notre processus de développement. Les tests unitaires que nous mettrons en place nous permettront d'identifier rapidement les erreurs, d'assurer la stabilité du code et de prévenir les régressions à mesure que nous apporterons des modifications et des améliorations.</w:t>
      </w:r>
    </w:p>
    <w:p w14:paraId="1E1B7149" w14:textId="77777777" w:rsidR="000E5694" w:rsidRDefault="000E5694" w:rsidP="000E5694">
      <w:pPr>
        <w:jc w:val="both"/>
      </w:pPr>
    </w:p>
    <w:p w14:paraId="71B256EF" w14:textId="1DD5C408" w:rsidR="001F3BAF" w:rsidRDefault="000E5694" w:rsidP="000E5694">
      <w:pPr>
        <w:jc w:val="both"/>
      </w:pPr>
      <w:r>
        <w:t>Commande de lancement : `</w:t>
      </w:r>
      <w:r w:rsidRPr="000E5694">
        <w:rPr>
          <w:b/>
          <w:bCs/>
        </w:rPr>
        <w:t>npm run test</w:t>
      </w:r>
      <w:r>
        <w:t>`</w:t>
      </w:r>
      <w:r w:rsidR="001F3BAF">
        <w:br w:type="page"/>
      </w:r>
    </w:p>
    <w:p w14:paraId="6E1276FC" w14:textId="51A63E56" w:rsidR="00AA06DC" w:rsidRDefault="00AA06DC" w:rsidP="00CF28A6">
      <w:pPr>
        <w:pStyle w:val="Titre2"/>
        <w:spacing w:line="276" w:lineRule="auto"/>
        <w:jc w:val="both"/>
      </w:pPr>
      <w:bookmarkStart w:id="47" w:name="_Toc146458901"/>
      <w:r w:rsidRPr="00F8570E">
        <w:lastRenderedPageBreak/>
        <w:t>Enveloppe Budgétaire à prévoir</w:t>
      </w:r>
      <w:bookmarkEnd w:id="47"/>
    </w:p>
    <w:p w14:paraId="556BA0D9" w14:textId="77777777" w:rsidR="00AA06DC" w:rsidRDefault="00AA06DC" w:rsidP="00CF28A6">
      <w:pPr>
        <w:spacing w:line="276" w:lineRule="auto"/>
        <w:jc w:val="both"/>
      </w:pPr>
    </w:p>
    <w:p w14:paraId="1D06960D" w14:textId="77777777" w:rsidR="00AA06DC" w:rsidRPr="0042303C" w:rsidRDefault="00AA06DC" w:rsidP="00CF28A6">
      <w:pPr>
        <w:spacing w:line="276" w:lineRule="auto"/>
        <w:jc w:val="both"/>
      </w:pPr>
      <w:r w:rsidRPr="009D5E9E">
        <w:rPr>
          <w:rFonts w:cs="Arial"/>
          <w:noProof/>
        </w:rPr>
        <w:drawing>
          <wp:anchor distT="0" distB="0" distL="114300" distR="114300" simplePos="0" relativeHeight="251708416" behindDoc="1" locked="0" layoutInCell="1" allowOverlap="1" wp14:anchorId="22177DB9" wp14:editId="7A3ED8D4">
            <wp:simplePos x="0" y="0"/>
            <wp:positionH relativeFrom="margin">
              <wp:posOffset>-201231</wp:posOffset>
            </wp:positionH>
            <wp:positionV relativeFrom="paragraph">
              <wp:posOffset>196850</wp:posOffset>
            </wp:positionV>
            <wp:extent cx="3457115" cy="3046306"/>
            <wp:effectExtent l="0" t="0" r="0" b="1905"/>
            <wp:wrapNone/>
            <wp:docPr id="55934667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46671" name="Image 1" descr="Une image contenant texte, capture d’écran, nombre, Polic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457115" cy="3046306"/>
                    </a:xfrm>
                    <a:prstGeom prst="rect">
                      <a:avLst/>
                    </a:prstGeom>
                  </pic:spPr>
                </pic:pic>
              </a:graphicData>
            </a:graphic>
            <wp14:sizeRelH relativeFrom="margin">
              <wp14:pctWidth>0</wp14:pctWidth>
            </wp14:sizeRelH>
            <wp14:sizeRelV relativeFrom="margin">
              <wp14:pctHeight>0</wp14:pctHeight>
            </wp14:sizeRelV>
          </wp:anchor>
        </w:drawing>
      </w:r>
    </w:p>
    <w:p w14:paraId="20B735CF" w14:textId="77777777" w:rsidR="00AA06DC" w:rsidRDefault="00AA06DC" w:rsidP="00CF28A6">
      <w:pPr>
        <w:spacing w:line="276" w:lineRule="auto"/>
        <w:jc w:val="both"/>
        <w:rPr>
          <w:rFonts w:cs="Arial"/>
        </w:rPr>
      </w:pPr>
      <w:r w:rsidRPr="009D5E9E">
        <w:rPr>
          <w:rFonts w:cs="Arial"/>
          <w:noProof/>
        </w:rPr>
        <w:drawing>
          <wp:anchor distT="0" distB="0" distL="114300" distR="114300" simplePos="0" relativeHeight="251709440" behindDoc="1" locked="0" layoutInCell="1" allowOverlap="1" wp14:anchorId="581126D0" wp14:editId="250AE5B0">
            <wp:simplePos x="0" y="0"/>
            <wp:positionH relativeFrom="page">
              <wp:posOffset>3682365</wp:posOffset>
            </wp:positionH>
            <wp:positionV relativeFrom="paragraph">
              <wp:posOffset>23918</wp:posOffset>
            </wp:positionV>
            <wp:extent cx="3733800" cy="2696210"/>
            <wp:effectExtent l="0" t="0" r="0" b="8890"/>
            <wp:wrapNone/>
            <wp:docPr id="1462232232"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32232" name="Image 1" descr="Une image contenant texte, capture d’écran, diagramme,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733800" cy="2696210"/>
                    </a:xfrm>
                    <a:prstGeom prst="rect">
                      <a:avLst/>
                    </a:prstGeom>
                  </pic:spPr>
                </pic:pic>
              </a:graphicData>
            </a:graphic>
            <wp14:sizeRelH relativeFrom="margin">
              <wp14:pctWidth>0</wp14:pctWidth>
            </wp14:sizeRelH>
            <wp14:sizeRelV relativeFrom="margin">
              <wp14:pctHeight>0</wp14:pctHeight>
            </wp14:sizeRelV>
          </wp:anchor>
        </w:drawing>
      </w:r>
    </w:p>
    <w:p w14:paraId="2F980BCF" w14:textId="77777777" w:rsidR="00AA06DC" w:rsidRDefault="00AA06DC" w:rsidP="00CF28A6">
      <w:pPr>
        <w:spacing w:line="276" w:lineRule="auto"/>
        <w:jc w:val="both"/>
        <w:rPr>
          <w:rFonts w:cs="Arial"/>
        </w:rPr>
      </w:pPr>
    </w:p>
    <w:p w14:paraId="7709D438" w14:textId="77777777" w:rsidR="00AA06DC" w:rsidRDefault="00AA06DC" w:rsidP="00CF28A6">
      <w:pPr>
        <w:spacing w:line="276" w:lineRule="auto"/>
        <w:jc w:val="both"/>
        <w:rPr>
          <w:rFonts w:cs="Arial"/>
        </w:rPr>
      </w:pPr>
    </w:p>
    <w:p w14:paraId="4F1F683F" w14:textId="77777777" w:rsidR="00AA06DC" w:rsidRDefault="00AA06DC" w:rsidP="00CF28A6">
      <w:pPr>
        <w:spacing w:line="276" w:lineRule="auto"/>
        <w:jc w:val="both"/>
        <w:rPr>
          <w:rFonts w:cs="Arial"/>
        </w:rPr>
      </w:pPr>
    </w:p>
    <w:p w14:paraId="02EF1521" w14:textId="77777777" w:rsidR="00AA06DC" w:rsidRDefault="00AA06DC" w:rsidP="00CF28A6">
      <w:pPr>
        <w:spacing w:line="276" w:lineRule="auto"/>
        <w:jc w:val="both"/>
        <w:rPr>
          <w:rFonts w:cs="Arial"/>
        </w:rPr>
      </w:pPr>
    </w:p>
    <w:p w14:paraId="290A371B" w14:textId="77777777" w:rsidR="00AA06DC" w:rsidRDefault="00AA06DC" w:rsidP="00CF28A6">
      <w:pPr>
        <w:spacing w:line="276" w:lineRule="auto"/>
        <w:jc w:val="both"/>
        <w:rPr>
          <w:rFonts w:cs="Arial"/>
        </w:rPr>
      </w:pPr>
    </w:p>
    <w:p w14:paraId="07F0CF6C" w14:textId="77777777" w:rsidR="00AA06DC" w:rsidRDefault="00AA06DC" w:rsidP="00CF28A6">
      <w:pPr>
        <w:spacing w:line="276" w:lineRule="auto"/>
        <w:jc w:val="both"/>
        <w:rPr>
          <w:rFonts w:cs="Arial"/>
        </w:rPr>
      </w:pPr>
    </w:p>
    <w:p w14:paraId="3C5206BA" w14:textId="77777777" w:rsidR="00AA06DC" w:rsidRDefault="00AA06DC" w:rsidP="00CF28A6">
      <w:pPr>
        <w:spacing w:line="276" w:lineRule="auto"/>
        <w:jc w:val="both"/>
        <w:rPr>
          <w:rFonts w:cs="Arial"/>
        </w:rPr>
      </w:pPr>
    </w:p>
    <w:p w14:paraId="31D8D2A8" w14:textId="77777777" w:rsidR="00AA06DC" w:rsidRDefault="00AA06DC" w:rsidP="00CF28A6">
      <w:pPr>
        <w:spacing w:line="276" w:lineRule="auto"/>
        <w:jc w:val="both"/>
        <w:rPr>
          <w:rFonts w:cs="Arial"/>
        </w:rPr>
      </w:pPr>
    </w:p>
    <w:p w14:paraId="66163CA3" w14:textId="77777777" w:rsidR="00AA06DC" w:rsidRDefault="00AA06DC" w:rsidP="00CF28A6">
      <w:pPr>
        <w:spacing w:line="276" w:lineRule="auto"/>
        <w:jc w:val="both"/>
        <w:rPr>
          <w:rFonts w:cs="Arial"/>
        </w:rPr>
      </w:pPr>
    </w:p>
    <w:p w14:paraId="7E212F99" w14:textId="77777777" w:rsidR="00AA06DC" w:rsidRDefault="00AA06DC" w:rsidP="00CF28A6">
      <w:pPr>
        <w:spacing w:line="276" w:lineRule="auto"/>
        <w:jc w:val="both"/>
        <w:rPr>
          <w:rFonts w:cs="Arial"/>
        </w:rPr>
      </w:pPr>
    </w:p>
    <w:p w14:paraId="5A2C007C" w14:textId="77777777" w:rsidR="00AA06DC" w:rsidRDefault="00AA06DC" w:rsidP="00CF28A6">
      <w:pPr>
        <w:spacing w:line="276" w:lineRule="auto"/>
        <w:jc w:val="both"/>
        <w:rPr>
          <w:rFonts w:cs="Arial"/>
        </w:rPr>
      </w:pPr>
    </w:p>
    <w:p w14:paraId="651B7148" w14:textId="77777777" w:rsidR="00AA06DC" w:rsidRDefault="00AA06DC" w:rsidP="00CF28A6">
      <w:pPr>
        <w:spacing w:line="276" w:lineRule="auto"/>
        <w:jc w:val="both"/>
        <w:rPr>
          <w:rFonts w:cs="Arial"/>
        </w:rPr>
      </w:pPr>
    </w:p>
    <w:p w14:paraId="68D5C7FF" w14:textId="77777777" w:rsidR="00AA06DC" w:rsidRDefault="00AA06DC" w:rsidP="00CF28A6">
      <w:pPr>
        <w:spacing w:line="276" w:lineRule="auto"/>
        <w:jc w:val="both"/>
        <w:rPr>
          <w:rFonts w:cs="Arial"/>
        </w:rPr>
      </w:pPr>
    </w:p>
    <w:p w14:paraId="6C66709A" w14:textId="77777777" w:rsidR="00AA06DC" w:rsidRDefault="00AA06DC" w:rsidP="00CF28A6">
      <w:pPr>
        <w:spacing w:line="276" w:lineRule="auto"/>
        <w:jc w:val="both"/>
        <w:rPr>
          <w:rFonts w:cs="Arial"/>
        </w:rPr>
      </w:pPr>
    </w:p>
    <w:p w14:paraId="30FAC486" w14:textId="77777777" w:rsidR="00AA06DC" w:rsidRDefault="00AA06DC" w:rsidP="00CF28A6">
      <w:pPr>
        <w:spacing w:line="276" w:lineRule="auto"/>
        <w:jc w:val="both"/>
        <w:rPr>
          <w:rFonts w:cs="Arial"/>
        </w:rPr>
      </w:pPr>
    </w:p>
    <w:p w14:paraId="1F5216D5" w14:textId="77777777" w:rsidR="00AA06DC" w:rsidRDefault="00AA06DC" w:rsidP="00CF28A6">
      <w:pPr>
        <w:spacing w:line="276" w:lineRule="auto"/>
        <w:jc w:val="both"/>
        <w:rPr>
          <w:rFonts w:cs="Arial"/>
        </w:rPr>
      </w:pPr>
    </w:p>
    <w:p w14:paraId="2B42AE2A" w14:textId="77777777" w:rsidR="00AA06DC" w:rsidRPr="00283DB4" w:rsidRDefault="00AA06DC" w:rsidP="00CF28A6">
      <w:pPr>
        <w:spacing w:line="276" w:lineRule="auto"/>
        <w:jc w:val="both"/>
        <w:rPr>
          <w:rFonts w:cs="Arial"/>
        </w:rPr>
      </w:pPr>
      <w:r w:rsidRPr="00283DB4">
        <w:rPr>
          <w:rFonts w:cs="Arial"/>
        </w:rPr>
        <w:t xml:space="preserve">Ce tableau présente les principales dépenses mensuelles associées à </w:t>
      </w:r>
      <w:r>
        <w:rPr>
          <w:rFonts w:cs="Arial"/>
        </w:rPr>
        <w:t>notre</w:t>
      </w:r>
      <w:r w:rsidRPr="00283DB4">
        <w:rPr>
          <w:rFonts w:cs="Arial"/>
        </w:rPr>
        <w:t xml:space="preserve"> application web. </w:t>
      </w:r>
      <w:r>
        <w:rPr>
          <w:rFonts w:cs="Arial"/>
        </w:rPr>
        <w:t xml:space="preserve">Certaines </w:t>
      </w:r>
      <w:r w:rsidRPr="00283DB4">
        <w:rPr>
          <w:rFonts w:cs="Arial"/>
        </w:rPr>
        <w:t xml:space="preserve">catégories telles que les licences logicielles et l'hébergement web, sont actuellement gratuites grâce à </w:t>
      </w:r>
      <w:r>
        <w:rPr>
          <w:rFonts w:cs="Arial"/>
        </w:rPr>
        <w:t>notre</w:t>
      </w:r>
      <w:r w:rsidRPr="00283DB4">
        <w:rPr>
          <w:rFonts w:cs="Arial"/>
        </w:rPr>
        <w:t xml:space="preserve"> licence étudiante. </w:t>
      </w:r>
      <w:r>
        <w:rPr>
          <w:rFonts w:cs="Arial"/>
        </w:rPr>
        <w:t>Nous</w:t>
      </w:r>
      <w:r w:rsidRPr="00283DB4">
        <w:rPr>
          <w:rFonts w:cs="Arial"/>
        </w:rPr>
        <w:t xml:space="preserve"> assum</w:t>
      </w:r>
      <w:r>
        <w:rPr>
          <w:rFonts w:cs="Arial"/>
        </w:rPr>
        <w:t>ons</w:t>
      </w:r>
      <w:r w:rsidRPr="00283DB4">
        <w:rPr>
          <w:rFonts w:cs="Arial"/>
        </w:rPr>
        <w:t xml:space="preserve"> également le développement supplémentaire, la maintenance et le support, ainsi que les activités de marketing et de promotion en interne, sans coûts supplémentaires.</w:t>
      </w:r>
    </w:p>
    <w:p w14:paraId="3820515B" w14:textId="77777777" w:rsidR="00AA06DC" w:rsidRPr="00283DB4" w:rsidRDefault="00AA06DC" w:rsidP="00CF28A6">
      <w:pPr>
        <w:spacing w:line="276" w:lineRule="auto"/>
        <w:jc w:val="both"/>
        <w:rPr>
          <w:rFonts w:cs="Arial"/>
        </w:rPr>
      </w:pPr>
    </w:p>
    <w:p w14:paraId="4ADDF091" w14:textId="77777777" w:rsidR="00AA06DC" w:rsidRDefault="00AA06DC" w:rsidP="00CF28A6">
      <w:pPr>
        <w:spacing w:line="276" w:lineRule="auto"/>
        <w:jc w:val="both"/>
        <w:rPr>
          <w:rFonts w:cs="Arial"/>
        </w:rPr>
      </w:pPr>
      <w:r w:rsidRPr="00283DB4">
        <w:rPr>
          <w:rFonts w:cs="Arial"/>
        </w:rPr>
        <w:t xml:space="preserve">Cependant, le VPS constitue actuellement </w:t>
      </w:r>
      <w:r>
        <w:rPr>
          <w:rFonts w:cs="Arial"/>
        </w:rPr>
        <w:t>notre</w:t>
      </w:r>
      <w:r w:rsidRPr="00283DB4">
        <w:rPr>
          <w:rFonts w:cs="Arial"/>
        </w:rPr>
        <w:t xml:space="preserve"> principal coût mensuel, s'élevant à 6 euros. Il est important de garder à l'esprit que ce montant peut varier en fonction de </w:t>
      </w:r>
      <w:r>
        <w:rPr>
          <w:rFonts w:cs="Arial"/>
        </w:rPr>
        <w:t>nos</w:t>
      </w:r>
      <w:r w:rsidRPr="00283DB4">
        <w:rPr>
          <w:rFonts w:cs="Arial"/>
        </w:rPr>
        <w:t xml:space="preserve"> besoins en ressources et de l'évolution de </w:t>
      </w:r>
      <w:r>
        <w:rPr>
          <w:rFonts w:cs="Arial"/>
        </w:rPr>
        <w:t>notre</w:t>
      </w:r>
      <w:r w:rsidRPr="00283DB4">
        <w:rPr>
          <w:rFonts w:cs="Arial"/>
        </w:rPr>
        <w:t xml:space="preserve"> application</w:t>
      </w:r>
      <w:r>
        <w:rPr>
          <w:rFonts w:cs="Arial"/>
        </w:rPr>
        <w:t>.</w:t>
      </w:r>
    </w:p>
    <w:p w14:paraId="3F62C2B8" w14:textId="77777777" w:rsidR="00AA06DC" w:rsidRDefault="00AA06DC" w:rsidP="00CF28A6">
      <w:pPr>
        <w:spacing w:line="276" w:lineRule="auto"/>
        <w:jc w:val="both"/>
        <w:rPr>
          <w:rFonts w:cs="Arial"/>
        </w:rPr>
      </w:pPr>
    </w:p>
    <w:p w14:paraId="4AD4D0BA" w14:textId="77777777" w:rsidR="00AA06DC" w:rsidRDefault="00AA06DC" w:rsidP="00CF28A6">
      <w:pPr>
        <w:spacing w:line="276" w:lineRule="auto"/>
        <w:jc w:val="both"/>
        <w:rPr>
          <w:rFonts w:cs="Arial"/>
        </w:rPr>
      </w:pPr>
      <w:r>
        <w:rPr>
          <w:rFonts w:cs="Arial"/>
        </w:rPr>
        <w:t xml:space="preserve">Le coût des développeurs est une estimation étant donné que nous sommes tous associés, nous ne nous versons pas de salaire. Nous nous rémunèrerons lorsque l’application génèrera de l’argent grâce au pub et abonnement. </w:t>
      </w:r>
    </w:p>
    <w:p w14:paraId="61585F23" w14:textId="77777777" w:rsidR="00AA06DC" w:rsidRDefault="00AA06DC" w:rsidP="00CF28A6">
      <w:pPr>
        <w:spacing w:line="276" w:lineRule="auto"/>
        <w:jc w:val="both"/>
        <w:rPr>
          <w:rFonts w:cs="Arial"/>
        </w:rPr>
      </w:pPr>
    </w:p>
    <w:p w14:paraId="1646AD51" w14:textId="77777777" w:rsidR="00AA06DC" w:rsidRDefault="00AA06DC" w:rsidP="00CF28A6">
      <w:pPr>
        <w:pStyle w:val="Titre2"/>
        <w:spacing w:line="276" w:lineRule="auto"/>
        <w:jc w:val="both"/>
      </w:pPr>
      <w:bookmarkStart w:id="48" w:name="_Toc146458902"/>
      <w:r>
        <w:t>Financement du projet</w:t>
      </w:r>
      <w:bookmarkEnd w:id="48"/>
    </w:p>
    <w:p w14:paraId="3073A99C" w14:textId="674067FA" w:rsidR="00AA06DC" w:rsidRDefault="00AA06DC" w:rsidP="00CF28A6">
      <w:pPr>
        <w:spacing w:line="276" w:lineRule="auto"/>
        <w:jc w:val="both"/>
      </w:pPr>
      <w:r>
        <w:t>Afin de pouvoir payer l</w:t>
      </w:r>
      <w:r w:rsidR="0040750E">
        <w:t>’infrastructure du projet</w:t>
      </w:r>
      <w:r>
        <w:t xml:space="preserve">, nous proposons un service </w:t>
      </w:r>
      <w:r w:rsidR="0040750E">
        <w:t>d</w:t>
      </w:r>
      <w:r>
        <w:t>e génération de QR code</w:t>
      </w:r>
      <w:r w:rsidR="0040750E">
        <w:t xml:space="preserve"> sur le site ComeUp</w:t>
      </w:r>
      <w:r>
        <w:t>. Ce service est tout simple : un utilisateur se rend sur notre page dédiée où il peut commander jusqu'à 20 QR codes en une seule fois. Une fois la commande passée, notre équipe dévouée se met immédiatement au travail pour réaliser les QR codes selon les spécifications de l'utilisateur.</w:t>
      </w:r>
    </w:p>
    <w:p w14:paraId="603E8D74" w14:textId="77777777" w:rsidR="00AA06DC" w:rsidRDefault="00AA06DC" w:rsidP="00CF28A6">
      <w:pPr>
        <w:spacing w:line="276" w:lineRule="auto"/>
        <w:jc w:val="both"/>
      </w:pPr>
    </w:p>
    <w:p w14:paraId="5AC5756E" w14:textId="77777777" w:rsidR="00AA06DC" w:rsidRDefault="00AA06DC" w:rsidP="00CF28A6">
      <w:pPr>
        <w:spacing w:line="276" w:lineRule="auto"/>
        <w:jc w:val="both"/>
      </w:pPr>
      <w:r>
        <w:t>Notre processus de création est rapide et efficace. Nous nous assurons que chaque QR code généré répond aux exigences de nos clients, qu'il s'agisse de promouvoir leur entreprise, de partager des informations importantes ou de faciliter les interactions avec leur public.</w:t>
      </w:r>
    </w:p>
    <w:p w14:paraId="6436D214" w14:textId="77777777" w:rsidR="00AA06DC" w:rsidRDefault="00AA06DC" w:rsidP="00CF28A6">
      <w:pPr>
        <w:spacing w:line="276" w:lineRule="auto"/>
        <w:jc w:val="both"/>
      </w:pPr>
    </w:p>
    <w:p w14:paraId="2626304B" w14:textId="2DE19CE3" w:rsidR="00AA06DC" w:rsidRDefault="00AA06DC" w:rsidP="00CF28A6">
      <w:pPr>
        <w:spacing w:line="276" w:lineRule="auto"/>
        <w:jc w:val="both"/>
        <w:rPr>
          <w:rFonts w:eastAsiaTheme="majorEastAsia" w:cstheme="majorBidi"/>
          <w:sz w:val="36"/>
          <w:szCs w:val="26"/>
        </w:rPr>
      </w:pPr>
      <w:r>
        <w:t xml:space="preserve">Grâce à notre approche orientée client et à notre engagement envers la qualité, nous avons réussi à attirer de nombreux utilisateurs satisfaits. Le bouche-à-oreille et les retours positifs de nos clients nous ont permis de générer un chiffre d'affaires conséquent, nous permettant ainsi de </w:t>
      </w:r>
      <w:r w:rsidR="0040750E">
        <w:t>payer l’infrastructure</w:t>
      </w:r>
      <w:r>
        <w:t xml:space="preserve"> tout au long de l'année 2023.</w:t>
      </w:r>
      <w:r>
        <w:br w:type="page"/>
      </w:r>
    </w:p>
    <w:p w14:paraId="73A78DB6" w14:textId="46FC063F" w:rsidR="004B083D" w:rsidRDefault="004B083D" w:rsidP="00CF28A6">
      <w:pPr>
        <w:pStyle w:val="Titre2"/>
        <w:spacing w:line="276" w:lineRule="auto"/>
        <w:jc w:val="both"/>
      </w:pPr>
      <w:bookmarkStart w:id="49" w:name="_Toc146458903"/>
      <w:r>
        <w:lastRenderedPageBreak/>
        <w:t>Evolution de l’application</w:t>
      </w:r>
      <w:bookmarkEnd w:id="49"/>
    </w:p>
    <w:p w14:paraId="7DF48682" w14:textId="77777777" w:rsidR="004B083D" w:rsidRDefault="004B083D" w:rsidP="00CF28A6">
      <w:pPr>
        <w:pStyle w:val="Titre3"/>
        <w:spacing w:line="276" w:lineRule="auto"/>
        <w:jc w:val="both"/>
      </w:pPr>
      <w:bookmarkStart w:id="50" w:name="_Toc146458904"/>
      <w:r>
        <w:t>Cours terme :</w:t>
      </w:r>
      <w:bookmarkEnd w:id="50"/>
    </w:p>
    <w:p w14:paraId="28D9321F" w14:textId="77777777" w:rsidR="004B083D" w:rsidRDefault="004B083D" w:rsidP="00CF28A6">
      <w:pPr>
        <w:spacing w:line="276" w:lineRule="auto"/>
        <w:jc w:val="both"/>
      </w:pPr>
      <w:r>
        <w:t>Dans un premier temps, il serait bon d’implémenter de nouvelles fonctionnalités tel que l’ajout supplémentaire de QRCode possible.</w:t>
      </w:r>
    </w:p>
    <w:p w14:paraId="2F64A3B5" w14:textId="77777777" w:rsidR="004B083D" w:rsidRDefault="004B083D" w:rsidP="00CF28A6">
      <w:pPr>
        <w:spacing w:line="276" w:lineRule="auto"/>
        <w:jc w:val="both"/>
      </w:pPr>
    </w:p>
    <w:p w14:paraId="42E9256E" w14:textId="48ECC6DD" w:rsidR="004B083D" w:rsidRDefault="0033205B" w:rsidP="00CF28A6">
      <w:pPr>
        <w:spacing w:line="276" w:lineRule="auto"/>
        <w:jc w:val="both"/>
      </w:pPr>
      <w:r w:rsidRPr="0033205B">
        <w:rPr>
          <w:noProof/>
        </w:rPr>
        <w:drawing>
          <wp:anchor distT="0" distB="0" distL="114300" distR="114300" simplePos="0" relativeHeight="251722752" behindDoc="1" locked="0" layoutInCell="1" allowOverlap="1" wp14:anchorId="3E95E6A6" wp14:editId="2E43D26E">
            <wp:simplePos x="0" y="0"/>
            <wp:positionH relativeFrom="column">
              <wp:posOffset>3810</wp:posOffset>
            </wp:positionH>
            <wp:positionV relativeFrom="paragraph">
              <wp:posOffset>-4445</wp:posOffset>
            </wp:positionV>
            <wp:extent cx="6767830" cy="2045335"/>
            <wp:effectExtent l="0" t="0" r="0" b="0"/>
            <wp:wrapNone/>
            <wp:docPr id="84411964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19642" name="Image 1" descr="Une image contenant texte, capture d’écran, Polic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67830" cy="2045335"/>
                    </a:xfrm>
                    <a:prstGeom prst="rect">
                      <a:avLst/>
                    </a:prstGeom>
                  </pic:spPr>
                </pic:pic>
              </a:graphicData>
            </a:graphic>
          </wp:anchor>
        </w:drawing>
      </w:r>
    </w:p>
    <w:p w14:paraId="054DBC2A" w14:textId="77777777" w:rsidR="004B083D" w:rsidRDefault="004B083D" w:rsidP="00CF28A6">
      <w:pPr>
        <w:spacing w:line="276" w:lineRule="auto"/>
        <w:jc w:val="both"/>
      </w:pPr>
    </w:p>
    <w:p w14:paraId="73B56E80" w14:textId="77777777" w:rsidR="0033205B" w:rsidRDefault="0033205B" w:rsidP="00CF28A6">
      <w:pPr>
        <w:spacing w:line="276" w:lineRule="auto"/>
        <w:jc w:val="both"/>
      </w:pPr>
    </w:p>
    <w:p w14:paraId="19FCC313" w14:textId="77777777" w:rsidR="0033205B" w:rsidRDefault="0033205B" w:rsidP="00CF28A6">
      <w:pPr>
        <w:spacing w:line="276" w:lineRule="auto"/>
        <w:jc w:val="both"/>
      </w:pPr>
    </w:p>
    <w:p w14:paraId="40C9DCD5" w14:textId="77777777" w:rsidR="0033205B" w:rsidRDefault="0033205B" w:rsidP="00CF28A6">
      <w:pPr>
        <w:spacing w:line="276" w:lineRule="auto"/>
        <w:jc w:val="both"/>
      </w:pPr>
    </w:p>
    <w:p w14:paraId="2681058C" w14:textId="77777777" w:rsidR="0033205B" w:rsidRDefault="0033205B" w:rsidP="00CF28A6">
      <w:pPr>
        <w:spacing w:line="276" w:lineRule="auto"/>
        <w:jc w:val="both"/>
      </w:pPr>
    </w:p>
    <w:p w14:paraId="3101CB8E" w14:textId="77777777" w:rsidR="0033205B" w:rsidRDefault="0033205B" w:rsidP="00CF28A6">
      <w:pPr>
        <w:spacing w:line="276" w:lineRule="auto"/>
        <w:jc w:val="both"/>
      </w:pPr>
    </w:p>
    <w:p w14:paraId="4A825DD4" w14:textId="77777777" w:rsidR="0033205B" w:rsidRDefault="0033205B" w:rsidP="00CF28A6">
      <w:pPr>
        <w:spacing w:line="276" w:lineRule="auto"/>
        <w:jc w:val="both"/>
      </w:pPr>
    </w:p>
    <w:p w14:paraId="3CB2A488" w14:textId="77777777" w:rsidR="0033205B" w:rsidRDefault="0033205B" w:rsidP="00CF28A6">
      <w:pPr>
        <w:spacing w:line="276" w:lineRule="auto"/>
        <w:jc w:val="both"/>
      </w:pPr>
    </w:p>
    <w:p w14:paraId="4BDCDA16" w14:textId="77777777" w:rsidR="0033205B" w:rsidRDefault="0033205B" w:rsidP="00CF28A6">
      <w:pPr>
        <w:spacing w:line="276" w:lineRule="auto"/>
        <w:jc w:val="both"/>
      </w:pPr>
    </w:p>
    <w:p w14:paraId="176E88BD" w14:textId="77777777" w:rsidR="0033205B" w:rsidRDefault="0033205B" w:rsidP="00CF28A6">
      <w:pPr>
        <w:spacing w:line="276" w:lineRule="auto"/>
        <w:jc w:val="both"/>
      </w:pPr>
    </w:p>
    <w:p w14:paraId="072DD07A" w14:textId="77777777" w:rsidR="0033205B" w:rsidRDefault="0033205B" w:rsidP="00CF28A6">
      <w:pPr>
        <w:spacing w:line="276" w:lineRule="auto"/>
        <w:jc w:val="both"/>
      </w:pPr>
    </w:p>
    <w:p w14:paraId="12384A83" w14:textId="522F5346" w:rsidR="004B083D" w:rsidRDefault="004B083D" w:rsidP="00CF28A6">
      <w:pPr>
        <w:spacing w:line="276" w:lineRule="auto"/>
        <w:jc w:val="both"/>
      </w:pPr>
      <w:r>
        <w:t xml:space="preserve">En effet, nous ne proposons que </w:t>
      </w:r>
      <w:r w:rsidR="0033205B">
        <w:t>trois</w:t>
      </w:r>
      <w:r>
        <w:t xml:space="preserve"> types de QRCode :</w:t>
      </w:r>
    </w:p>
    <w:p w14:paraId="148F405C" w14:textId="77777777" w:rsidR="004B083D" w:rsidRDefault="004B083D" w:rsidP="00CF28A6">
      <w:pPr>
        <w:pStyle w:val="Paragraphedeliste"/>
        <w:numPr>
          <w:ilvl w:val="0"/>
          <w:numId w:val="6"/>
        </w:numPr>
        <w:jc w:val="both"/>
      </w:pPr>
      <w:r>
        <w:t>Les QRCode possédant un lien brut.</w:t>
      </w:r>
    </w:p>
    <w:p w14:paraId="56A4C8CF" w14:textId="77777777" w:rsidR="004B083D" w:rsidRDefault="004B083D" w:rsidP="00CF28A6">
      <w:pPr>
        <w:pStyle w:val="Paragraphedeliste"/>
        <w:numPr>
          <w:ilvl w:val="0"/>
          <w:numId w:val="6"/>
        </w:numPr>
        <w:jc w:val="both"/>
      </w:pPr>
      <w:r>
        <w:t>Les QRCode Vcard permettant l’ajout rapide de contact.</w:t>
      </w:r>
    </w:p>
    <w:p w14:paraId="500196AF" w14:textId="4203B864" w:rsidR="0033205B" w:rsidRDefault="0033205B" w:rsidP="00CF28A6">
      <w:pPr>
        <w:pStyle w:val="Paragraphedeliste"/>
        <w:numPr>
          <w:ilvl w:val="0"/>
          <w:numId w:val="6"/>
        </w:numPr>
        <w:jc w:val="both"/>
      </w:pPr>
      <w:r>
        <w:t>Les QRCode Localisation.</w:t>
      </w:r>
    </w:p>
    <w:p w14:paraId="0AB8A0AB" w14:textId="77777777" w:rsidR="004B083D" w:rsidRDefault="004B083D" w:rsidP="00CF28A6">
      <w:pPr>
        <w:spacing w:line="276" w:lineRule="auto"/>
        <w:jc w:val="both"/>
      </w:pPr>
    </w:p>
    <w:p w14:paraId="67F87013" w14:textId="77777777" w:rsidR="004B083D" w:rsidRDefault="004B083D" w:rsidP="00CF28A6">
      <w:pPr>
        <w:spacing w:line="276" w:lineRule="auto"/>
        <w:jc w:val="both"/>
      </w:pPr>
      <w:r>
        <w:t>Il serait bon d’implémenter des types de QRCodes supplémentaire : (La liste est non-exhaustive)</w:t>
      </w:r>
    </w:p>
    <w:p w14:paraId="40F06C55" w14:textId="48BF6A8A" w:rsidR="004B083D" w:rsidRDefault="004B083D" w:rsidP="00CF28A6">
      <w:pPr>
        <w:pStyle w:val="Paragraphedeliste"/>
        <w:numPr>
          <w:ilvl w:val="0"/>
          <w:numId w:val="6"/>
        </w:numPr>
        <w:jc w:val="both"/>
      </w:pPr>
      <w:r>
        <w:t xml:space="preserve">QRCode de compte </w:t>
      </w:r>
      <w:r w:rsidR="00925D02">
        <w:t>PayPal</w:t>
      </w:r>
    </w:p>
    <w:p w14:paraId="6278D424" w14:textId="77777777" w:rsidR="004B083D" w:rsidRDefault="004B083D" w:rsidP="00CF28A6">
      <w:pPr>
        <w:pStyle w:val="Paragraphedeliste"/>
        <w:numPr>
          <w:ilvl w:val="0"/>
          <w:numId w:val="6"/>
        </w:numPr>
        <w:jc w:val="both"/>
      </w:pPr>
      <w:r>
        <w:t>QRCode de chaine YouTube</w:t>
      </w:r>
    </w:p>
    <w:p w14:paraId="506F4C0F" w14:textId="77777777" w:rsidR="004B083D" w:rsidRDefault="004B083D" w:rsidP="00CF28A6">
      <w:pPr>
        <w:pStyle w:val="Paragraphedeliste"/>
        <w:numPr>
          <w:ilvl w:val="0"/>
          <w:numId w:val="6"/>
        </w:numPr>
        <w:jc w:val="both"/>
      </w:pPr>
      <w:r>
        <w:t>QRCode de compte Facebook</w:t>
      </w:r>
    </w:p>
    <w:p w14:paraId="58C5B344" w14:textId="77777777" w:rsidR="004B083D" w:rsidRDefault="004B083D" w:rsidP="00CF28A6">
      <w:pPr>
        <w:pStyle w:val="Paragraphedeliste"/>
        <w:numPr>
          <w:ilvl w:val="0"/>
          <w:numId w:val="6"/>
        </w:numPr>
        <w:jc w:val="both"/>
      </w:pPr>
      <w:r>
        <w:t>QRCode de Twitter</w:t>
      </w:r>
    </w:p>
    <w:p w14:paraId="337B0D0C" w14:textId="77777777" w:rsidR="004B083D" w:rsidRDefault="004B083D" w:rsidP="00CF28A6">
      <w:pPr>
        <w:pStyle w:val="Paragraphedeliste"/>
        <w:numPr>
          <w:ilvl w:val="0"/>
          <w:numId w:val="6"/>
        </w:numPr>
        <w:jc w:val="both"/>
      </w:pPr>
      <w:r>
        <w:t>QRCode de WIFI</w:t>
      </w:r>
    </w:p>
    <w:p w14:paraId="12B05AEE" w14:textId="77777777" w:rsidR="004B083D" w:rsidRDefault="004B083D" w:rsidP="00CF28A6">
      <w:pPr>
        <w:pStyle w:val="Paragraphedeliste"/>
        <w:numPr>
          <w:ilvl w:val="0"/>
          <w:numId w:val="6"/>
        </w:numPr>
        <w:jc w:val="both"/>
      </w:pPr>
      <w:r>
        <w:t>QRCode d’évènement</w:t>
      </w:r>
    </w:p>
    <w:p w14:paraId="129D2093" w14:textId="77777777" w:rsidR="004B083D" w:rsidRDefault="004B083D" w:rsidP="00CF28A6">
      <w:pPr>
        <w:pStyle w:val="Paragraphedeliste"/>
        <w:numPr>
          <w:ilvl w:val="0"/>
          <w:numId w:val="6"/>
        </w:numPr>
        <w:jc w:val="both"/>
      </w:pPr>
      <w:r>
        <w:t>QRCode de SMS</w:t>
      </w:r>
    </w:p>
    <w:p w14:paraId="30F75F26" w14:textId="77777777" w:rsidR="004B083D" w:rsidRDefault="004B083D" w:rsidP="00CF28A6">
      <w:pPr>
        <w:spacing w:line="276" w:lineRule="auto"/>
        <w:jc w:val="both"/>
      </w:pPr>
    </w:p>
    <w:p w14:paraId="1D0A140A" w14:textId="77777777" w:rsidR="004B083D" w:rsidRDefault="004B083D" w:rsidP="00CF28A6">
      <w:pPr>
        <w:pStyle w:val="Titre3"/>
        <w:spacing w:line="276" w:lineRule="auto"/>
        <w:jc w:val="both"/>
      </w:pPr>
      <w:bookmarkStart w:id="51" w:name="_Toc146458905"/>
      <w:r>
        <w:t>Moyen terme</w:t>
      </w:r>
      <w:bookmarkEnd w:id="51"/>
    </w:p>
    <w:p w14:paraId="3972A58E" w14:textId="77777777" w:rsidR="004B083D" w:rsidRDefault="004B083D" w:rsidP="00CF28A6">
      <w:pPr>
        <w:spacing w:line="276" w:lineRule="auto"/>
        <w:jc w:val="both"/>
      </w:pPr>
      <w:r>
        <w:t>Dans un moyen terme, c’est-à-dire dans les 6 à 12 mois, il serait pertinent d’implémenter :</w:t>
      </w:r>
    </w:p>
    <w:p w14:paraId="7E45FB6B" w14:textId="77777777" w:rsidR="004B083D" w:rsidRDefault="004B083D" w:rsidP="00CF28A6">
      <w:pPr>
        <w:spacing w:line="276" w:lineRule="auto"/>
        <w:jc w:val="both"/>
      </w:pPr>
    </w:p>
    <w:p w14:paraId="5DCB38F9" w14:textId="77777777" w:rsidR="004B083D" w:rsidRDefault="004B083D" w:rsidP="00CF28A6">
      <w:pPr>
        <w:spacing w:line="276" w:lineRule="auto"/>
        <w:jc w:val="both"/>
      </w:pPr>
      <w:r>
        <w:sym w:font="Wingdings" w:char="F0E8"/>
      </w:r>
      <w:r>
        <w:t xml:space="preserve"> Une fonction de suivi des QRCode.</w:t>
      </w:r>
    </w:p>
    <w:p w14:paraId="58558119" w14:textId="77777777" w:rsidR="004B083D" w:rsidRDefault="004B083D" w:rsidP="00CF28A6">
      <w:pPr>
        <w:spacing w:line="276" w:lineRule="auto"/>
        <w:jc w:val="both"/>
      </w:pPr>
    </w:p>
    <w:p w14:paraId="63467159" w14:textId="77777777" w:rsidR="004B083D" w:rsidRDefault="004B083D" w:rsidP="00CF28A6">
      <w:pPr>
        <w:spacing w:line="276" w:lineRule="auto"/>
        <w:jc w:val="both"/>
      </w:pPr>
      <w:r>
        <w:t>Ce « tracking » permettrai de suivre l’évolution des QRCode générés. En effet, le but étant que l’utilisateur puissent connaitre :</w:t>
      </w:r>
    </w:p>
    <w:p w14:paraId="2077584C" w14:textId="77777777" w:rsidR="004B083D" w:rsidRDefault="004B083D" w:rsidP="00CF28A6">
      <w:pPr>
        <w:pStyle w:val="Paragraphedeliste"/>
        <w:numPr>
          <w:ilvl w:val="0"/>
          <w:numId w:val="6"/>
        </w:numPr>
        <w:jc w:val="both"/>
      </w:pPr>
      <w:r>
        <w:t>En temps différé ou réelle le nombre de fois où sont QRCode a été scanner</w:t>
      </w:r>
    </w:p>
    <w:p w14:paraId="1D8323D8" w14:textId="77777777" w:rsidR="004B083D" w:rsidRDefault="004B083D" w:rsidP="00CF28A6">
      <w:pPr>
        <w:pStyle w:val="Paragraphedeliste"/>
        <w:numPr>
          <w:ilvl w:val="0"/>
          <w:numId w:val="6"/>
        </w:numPr>
        <w:jc w:val="both"/>
      </w:pPr>
      <w:r>
        <w:t>Dans quelle zone géographique.</w:t>
      </w:r>
    </w:p>
    <w:p w14:paraId="4B02CCD7" w14:textId="77777777" w:rsidR="004B083D" w:rsidRDefault="004B083D" w:rsidP="00CF28A6">
      <w:pPr>
        <w:pStyle w:val="Paragraphedeliste"/>
        <w:numPr>
          <w:ilvl w:val="0"/>
          <w:numId w:val="6"/>
        </w:numPr>
        <w:jc w:val="both"/>
      </w:pPr>
      <w:r>
        <w:t>De connaitre les types de profils à trouver et utiliser son QRCode.</w:t>
      </w:r>
    </w:p>
    <w:p w14:paraId="457936DC" w14:textId="77777777" w:rsidR="004B083D" w:rsidRDefault="004B083D" w:rsidP="00CF28A6">
      <w:pPr>
        <w:spacing w:line="276" w:lineRule="auto"/>
        <w:jc w:val="both"/>
      </w:pPr>
    </w:p>
    <w:p w14:paraId="563A7F32" w14:textId="77777777" w:rsidR="004B083D" w:rsidRDefault="004B083D" w:rsidP="00CF28A6">
      <w:pPr>
        <w:spacing w:line="276" w:lineRule="auto"/>
        <w:jc w:val="both"/>
      </w:pPr>
      <w:r>
        <w:t>Ces rapports se ferai sou forme de liste et/ou de graphique sur des échelles de temps allant de 1 jour à plusieurs mois.</w:t>
      </w:r>
    </w:p>
    <w:p w14:paraId="1D2E82DF" w14:textId="77777777" w:rsidR="004B083D" w:rsidRDefault="004B083D" w:rsidP="00CF28A6">
      <w:pPr>
        <w:spacing w:line="276" w:lineRule="auto"/>
        <w:jc w:val="both"/>
      </w:pPr>
    </w:p>
    <w:p w14:paraId="1C5F7975" w14:textId="77777777" w:rsidR="004B083D" w:rsidRDefault="004B083D" w:rsidP="00CF28A6">
      <w:pPr>
        <w:spacing w:line="276" w:lineRule="auto"/>
        <w:jc w:val="both"/>
      </w:pPr>
      <w:r>
        <w:t>Les clients potentiels seraient en grande partie des professionnels dans le but de collecter des données marketing. Il y aurait aussi des particulier qui souhaites suivre l’évolution de leur QRCode Facebook par exemple.</w:t>
      </w:r>
    </w:p>
    <w:p w14:paraId="15C34C2E" w14:textId="77777777" w:rsidR="004B083D" w:rsidRDefault="004B083D" w:rsidP="00CF28A6">
      <w:pPr>
        <w:spacing w:line="276" w:lineRule="auto"/>
        <w:jc w:val="both"/>
      </w:pPr>
    </w:p>
    <w:p w14:paraId="004E4FEA" w14:textId="77777777" w:rsidR="004B083D" w:rsidRDefault="004B083D" w:rsidP="00CF28A6">
      <w:pPr>
        <w:spacing w:line="276" w:lineRule="auto"/>
        <w:jc w:val="both"/>
      </w:pPr>
      <w:r>
        <w:t xml:space="preserve"> </w:t>
      </w:r>
      <w:r>
        <w:sym w:font="Wingdings" w:char="F0E8"/>
      </w:r>
      <w:r>
        <w:t xml:space="preserve"> Une refonte graphique est à prévoir afin d’y incorporer les règles RGAA. En effet, le respect de ces règles est devenu une norme à respecter afin que notre application Web puisse être accessible à tous.</w:t>
      </w:r>
    </w:p>
    <w:p w14:paraId="7855B9F2" w14:textId="77777777" w:rsidR="004B083D" w:rsidRDefault="004B083D" w:rsidP="00CF28A6">
      <w:pPr>
        <w:spacing w:line="276" w:lineRule="auto"/>
        <w:jc w:val="both"/>
      </w:pPr>
    </w:p>
    <w:p w14:paraId="0BCB6796" w14:textId="77777777" w:rsidR="004B083D" w:rsidRDefault="004B083D" w:rsidP="00CF28A6">
      <w:pPr>
        <w:pStyle w:val="Titre3"/>
        <w:spacing w:line="276" w:lineRule="auto"/>
        <w:jc w:val="both"/>
      </w:pPr>
      <w:bookmarkStart w:id="52" w:name="_Toc146458906"/>
      <w:r>
        <w:t>Long terme</w:t>
      </w:r>
      <w:bookmarkEnd w:id="52"/>
    </w:p>
    <w:p w14:paraId="7809E0E2" w14:textId="77777777" w:rsidR="004B083D" w:rsidRDefault="004B083D" w:rsidP="00CF28A6">
      <w:pPr>
        <w:spacing w:line="276" w:lineRule="auto"/>
        <w:jc w:val="both"/>
      </w:pPr>
      <w:r>
        <w:t>Au long terme, il serait bon d’implémenter des fonctionnalités financières comme :</w:t>
      </w:r>
    </w:p>
    <w:p w14:paraId="2E0523A1" w14:textId="77777777" w:rsidR="004B083D" w:rsidRDefault="004B083D" w:rsidP="00CF28A6">
      <w:pPr>
        <w:pStyle w:val="Paragraphedeliste"/>
        <w:numPr>
          <w:ilvl w:val="0"/>
          <w:numId w:val="6"/>
        </w:numPr>
        <w:jc w:val="both"/>
      </w:pPr>
      <w:r>
        <w:t>Ajout de publicité :</w:t>
      </w:r>
    </w:p>
    <w:p w14:paraId="1634B620" w14:textId="77777777" w:rsidR="004B083D" w:rsidRDefault="004B083D" w:rsidP="00CF28A6">
      <w:pPr>
        <w:pStyle w:val="Paragraphedeliste"/>
        <w:numPr>
          <w:ilvl w:val="1"/>
          <w:numId w:val="6"/>
        </w:numPr>
        <w:jc w:val="both"/>
      </w:pPr>
      <w:r>
        <w:t>Sur l’application web.</w:t>
      </w:r>
    </w:p>
    <w:p w14:paraId="7F3BACE8" w14:textId="77777777" w:rsidR="004B083D" w:rsidRDefault="004B083D" w:rsidP="00CF28A6">
      <w:pPr>
        <w:pStyle w:val="Paragraphedeliste"/>
        <w:numPr>
          <w:ilvl w:val="1"/>
          <w:numId w:val="6"/>
        </w:numPr>
        <w:jc w:val="both"/>
      </w:pPr>
      <w:r>
        <w:t>Lors de la génération de QRCode.</w:t>
      </w:r>
    </w:p>
    <w:p w14:paraId="2F6544D5" w14:textId="77777777" w:rsidR="004B083D" w:rsidRDefault="004B083D" w:rsidP="00CF28A6">
      <w:pPr>
        <w:pStyle w:val="Paragraphedeliste"/>
        <w:numPr>
          <w:ilvl w:val="0"/>
          <w:numId w:val="6"/>
        </w:numPr>
        <w:jc w:val="both"/>
      </w:pPr>
      <w:r>
        <w:t>Revente de données utilisateurs dans le respect de la loi.</w:t>
      </w:r>
    </w:p>
    <w:p w14:paraId="5B0E5F4B" w14:textId="77777777" w:rsidR="004B083D" w:rsidRDefault="004B083D" w:rsidP="00CF28A6">
      <w:pPr>
        <w:pStyle w:val="Paragraphedeliste"/>
        <w:numPr>
          <w:ilvl w:val="0"/>
          <w:numId w:val="6"/>
        </w:numPr>
        <w:jc w:val="both"/>
      </w:pPr>
      <w:r>
        <w:t>Ajout de la possibilité de réaliser des dons pour soutenir l’application web.</w:t>
      </w:r>
    </w:p>
    <w:p w14:paraId="516A97C3" w14:textId="77777777" w:rsidR="004B083D" w:rsidRDefault="004B083D" w:rsidP="00CF28A6">
      <w:pPr>
        <w:pStyle w:val="Paragraphedeliste"/>
        <w:numPr>
          <w:ilvl w:val="0"/>
          <w:numId w:val="6"/>
        </w:numPr>
        <w:jc w:val="both"/>
      </w:pPr>
      <w:r>
        <w:t>Un service d’abonnement premium offrant des possibilités de :</w:t>
      </w:r>
    </w:p>
    <w:p w14:paraId="014CF3AD" w14:textId="77777777" w:rsidR="004B083D" w:rsidRDefault="004B083D" w:rsidP="00CF28A6">
      <w:pPr>
        <w:pStyle w:val="Paragraphedeliste"/>
        <w:numPr>
          <w:ilvl w:val="1"/>
          <w:numId w:val="6"/>
        </w:numPr>
        <w:jc w:val="both"/>
      </w:pPr>
      <w:r>
        <w:t>Générer des types de QRCode différent.</w:t>
      </w:r>
    </w:p>
    <w:p w14:paraId="002CF38A" w14:textId="77777777" w:rsidR="004B083D" w:rsidRDefault="004B083D" w:rsidP="00CF28A6">
      <w:pPr>
        <w:pStyle w:val="Paragraphedeliste"/>
        <w:numPr>
          <w:ilvl w:val="1"/>
          <w:numId w:val="6"/>
        </w:numPr>
        <w:jc w:val="both"/>
      </w:pPr>
      <w:r>
        <w:t>Augmenter le nombre maximal de QRCode pouvant être généré.</w:t>
      </w:r>
    </w:p>
    <w:p w14:paraId="5787B7BE" w14:textId="77777777" w:rsidR="004B083D" w:rsidRDefault="004B083D" w:rsidP="00CF28A6">
      <w:pPr>
        <w:pStyle w:val="Paragraphedeliste"/>
        <w:numPr>
          <w:ilvl w:val="1"/>
          <w:numId w:val="6"/>
        </w:numPr>
        <w:jc w:val="both"/>
      </w:pPr>
      <w:r>
        <w:t>L’accès au service de suivi des QRCode.</w:t>
      </w:r>
    </w:p>
    <w:p w14:paraId="0CA0EBB9" w14:textId="77777777" w:rsidR="004B083D" w:rsidRDefault="004B083D" w:rsidP="00CF28A6">
      <w:pPr>
        <w:pStyle w:val="Paragraphedeliste"/>
        <w:numPr>
          <w:ilvl w:val="1"/>
          <w:numId w:val="6"/>
        </w:numPr>
        <w:jc w:val="both"/>
      </w:pPr>
      <w:r>
        <w:t>Suppression des publicités.</w:t>
      </w:r>
    </w:p>
    <w:p w14:paraId="147FD14E" w14:textId="77777777" w:rsidR="004B083D" w:rsidRDefault="004B083D" w:rsidP="00CF28A6">
      <w:pPr>
        <w:spacing w:line="276" w:lineRule="auto"/>
        <w:jc w:val="both"/>
      </w:pPr>
    </w:p>
    <w:p w14:paraId="068D608D" w14:textId="77777777" w:rsidR="004B083D" w:rsidRDefault="004B083D" w:rsidP="00CF28A6">
      <w:pPr>
        <w:spacing w:line="276" w:lineRule="auto"/>
        <w:jc w:val="both"/>
      </w:pPr>
      <w:r>
        <w:t>En conclusion, à court terme, l'ajout de nouvelles fonctionnalités telles que la possibilité de générer différents types de QRCode, comme des QRCode PayPal, des QRCode de chaînes YouTube, des QRCode de comptes Facebook, des QRCode de lieux géographiques, des QRCode de comptes Twitter, des QRCode de réseaux Wi-Fi, des QRCode d'événements et des QRCode de SMS, serait bénéfique pour les utilisateurs.</w:t>
      </w:r>
    </w:p>
    <w:p w14:paraId="78BDB213" w14:textId="77777777" w:rsidR="004B083D" w:rsidRDefault="004B083D" w:rsidP="00CF28A6">
      <w:pPr>
        <w:spacing w:line="276" w:lineRule="auto"/>
        <w:jc w:val="both"/>
      </w:pPr>
    </w:p>
    <w:p w14:paraId="20656D3A" w14:textId="77777777" w:rsidR="004B083D" w:rsidRDefault="004B083D" w:rsidP="00CF28A6">
      <w:pPr>
        <w:spacing w:line="276" w:lineRule="auto"/>
        <w:jc w:val="both"/>
      </w:pPr>
      <w:r>
        <w:t>À moyen terme, la mise en place d'une fonction de suivi des QRCode serait pertinente. Cela permettrait aux utilisateurs de suivre en temps différé ou en temps réel le nombre de scans de leurs QRCode, la localisation géographique des scans et les profils des utilisateurs qui ont scanné les QRCode. Ces informations seraient présentées sous forme de listes et/ou de graphiques sur différentes échelles de temps.</w:t>
      </w:r>
    </w:p>
    <w:p w14:paraId="6E1C1A51" w14:textId="77777777" w:rsidR="004B083D" w:rsidRDefault="004B083D" w:rsidP="00CF28A6">
      <w:pPr>
        <w:spacing w:line="276" w:lineRule="auto"/>
        <w:jc w:val="both"/>
      </w:pPr>
    </w:p>
    <w:p w14:paraId="472A83DF" w14:textId="77777777" w:rsidR="004B083D" w:rsidRDefault="004B083D" w:rsidP="00CF28A6">
      <w:pPr>
        <w:spacing w:line="276" w:lineRule="auto"/>
        <w:jc w:val="both"/>
      </w:pPr>
      <w:r>
        <w:t>À long terme, il serait intéressant d'envisager des fonctionnalités financières telles que l'ajout de publicités sur l'application web et lors de la génération de QRCode, la possibilité de revendre des données utilisateurs dans le respect de la loi, la mise en place d'un système de dons pour soutenir l'application web, et la création d'un service d'abonnement premium offrant des avantages tels que la génération de types de QRCode différents, l'augmentation du nombre maximal de QRCode pouvant être généré, l'accès au service de suivi des QRCode et la suppression des publicités.</w:t>
      </w:r>
    </w:p>
    <w:p w14:paraId="4511D1F6" w14:textId="77777777" w:rsidR="004B083D" w:rsidRDefault="004B083D" w:rsidP="00CF28A6">
      <w:pPr>
        <w:spacing w:line="276" w:lineRule="auto"/>
        <w:jc w:val="both"/>
      </w:pPr>
    </w:p>
    <w:p w14:paraId="57B09CF0" w14:textId="77777777" w:rsidR="004B083D" w:rsidRPr="003B3B17" w:rsidRDefault="004B083D" w:rsidP="00CF28A6">
      <w:pPr>
        <w:spacing w:line="276" w:lineRule="auto"/>
        <w:jc w:val="both"/>
      </w:pPr>
      <w:r>
        <w:t>En mettant en œuvre ces différentes mesures, l'application de génération de QRCode pourra offrir une plus grande variété de fonctionnalités aux utilisateurs, tout en offrant des opportunités de revenus supplémentaires à travers la publicité, la revente de données et les abonnements premium.</w:t>
      </w:r>
    </w:p>
    <w:p w14:paraId="43E26B58" w14:textId="77777777" w:rsidR="00C64DA5" w:rsidRPr="00C40658" w:rsidRDefault="00C64DA5" w:rsidP="00CF28A6">
      <w:pPr>
        <w:spacing w:line="276" w:lineRule="auto"/>
        <w:jc w:val="both"/>
        <w:rPr>
          <w:rFonts w:cs="Arial"/>
        </w:rPr>
      </w:pPr>
    </w:p>
    <w:p w14:paraId="63D85741" w14:textId="77777777" w:rsidR="004B083D" w:rsidRDefault="004B083D" w:rsidP="00CF28A6">
      <w:pPr>
        <w:spacing w:line="276" w:lineRule="auto"/>
        <w:jc w:val="both"/>
        <w:rPr>
          <w:rFonts w:eastAsiaTheme="majorEastAsia" w:cstheme="majorBidi"/>
          <w:sz w:val="36"/>
          <w:szCs w:val="26"/>
        </w:rPr>
      </w:pPr>
      <w:r>
        <w:br w:type="page"/>
      </w:r>
    </w:p>
    <w:p w14:paraId="11DC2ED6" w14:textId="4910760C" w:rsidR="007C0974" w:rsidRDefault="007C0974" w:rsidP="00CF28A6">
      <w:pPr>
        <w:pStyle w:val="Titre1"/>
        <w:spacing w:line="276" w:lineRule="auto"/>
        <w:jc w:val="both"/>
      </w:pPr>
      <w:bookmarkStart w:id="53" w:name="_Toc146458907"/>
      <w:r>
        <w:lastRenderedPageBreak/>
        <w:t>Rapport du projet</w:t>
      </w:r>
      <w:bookmarkEnd w:id="53"/>
    </w:p>
    <w:p w14:paraId="2DCA2B08" w14:textId="77777777" w:rsidR="007C0974" w:rsidRPr="007C0974" w:rsidRDefault="007C0974" w:rsidP="00CF28A6">
      <w:pPr>
        <w:spacing w:line="276" w:lineRule="auto"/>
        <w:jc w:val="both"/>
      </w:pPr>
    </w:p>
    <w:p w14:paraId="11B348B8" w14:textId="5B24123A" w:rsidR="00B02588" w:rsidRDefault="00B02588" w:rsidP="00CF28A6">
      <w:pPr>
        <w:pStyle w:val="Titre2"/>
        <w:spacing w:line="276" w:lineRule="auto"/>
        <w:jc w:val="both"/>
      </w:pPr>
      <w:bookmarkStart w:id="54" w:name="_Toc146458908"/>
      <w:r w:rsidRPr="00F8570E">
        <w:t>Présentation des outils de gestion utilisés</w:t>
      </w:r>
      <w:bookmarkEnd w:id="54"/>
    </w:p>
    <w:p w14:paraId="50A3DE90" w14:textId="77777777" w:rsidR="00F1298E" w:rsidRPr="00F1298E" w:rsidRDefault="00F1298E" w:rsidP="00CF28A6">
      <w:pPr>
        <w:spacing w:line="276" w:lineRule="auto"/>
        <w:jc w:val="both"/>
      </w:pPr>
    </w:p>
    <w:p w14:paraId="25F987F2" w14:textId="709642D3" w:rsidR="00B02588" w:rsidRDefault="00B02588" w:rsidP="00CF28A6">
      <w:pPr>
        <w:pStyle w:val="Titre3"/>
        <w:spacing w:line="276" w:lineRule="auto"/>
        <w:jc w:val="both"/>
        <w:rPr>
          <w:rFonts w:cs="Arial"/>
        </w:rPr>
      </w:pPr>
      <w:bookmarkStart w:id="55" w:name="_Toc146458909"/>
      <w:r w:rsidRPr="00C40658">
        <w:rPr>
          <w:rFonts w:cs="Arial"/>
        </w:rPr>
        <w:t>Project</w:t>
      </w:r>
      <w:bookmarkEnd w:id="55"/>
    </w:p>
    <w:p w14:paraId="70E1253B" w14:textId="77777777" w:rsidR="00B02588" w:rsidRPr="00C40658" w:rsidRDefault="00B02588" w:rsidP="00CF28A6">
      <w:pPr>
        <w:pStyle w:val="Titre4"/>
        <w:spacing w:line="276" w:lineRule="auto"/>
        <w:jc w:val="both"/>
        <w:rPr>
          <w:rFonts w:cs="Arial"/>
        </w:rPr>
      </w:pPr>
      <w:r w:rsidRPr="00C40658">
        <w:rPr>
          <w:rFonts w:cs="Arial"/>
        </w:rPr>
        <w:t>Introduction :</w:t>
      </w:r>
    </w:p>
    <w:p w14:paraId="085E2BDE" w14:textId="5D2DE193" w:rsidR="00B02588" w:rsidRPr="00C40658" w:rsidRDefault="00B02588" w:rsidP="00CF28A6">
      <w:pPr>
        <w:spacing w:line="276" w:lineRule="auto"/>
        <w:jc w:val="both"/>
        <w:rPr>
          <w:rFonts w:cs="Arial"/>
        </w:rPr>
      </w:pPr>
      <w:r w:rsidRPr="00C40658">
        <w:rPr>
          <w:rFonts w:cs="Arial"/>
        </w:rPr>
        <w:t>Pour le suivi du projet tout au long de l’année</w:t>
      </w:r>
      <w:r w:rsidR="00507DE0" w:rsidRPr="00C40658">
        <w:rPr>
          <w:rFonts w:cs="Arial"/>
        </w:rPr>
        <w:t>,</w:t>
      </w:r>
      <w:r w:rsidRPr="00C40658">
        <w:rPr>
          <w:rFonts w:cs="Arial"/>
        </w:rPr>
        <w:t xml:space="preserve"> nous avons décidé d’utiliser Microsoft Project qui est un outil d’aide à la planification de projet. </w:t>
      </w:r>
    </w:p>
    <w:p w14:paraId="70E4C3BA" w14:textId="77777777" w:rsidR="00F54B53" w:rsidRDefault="00F54B53" w:rsidP="00CF28A6">
      <w:pPr>
        <w:spacing w:line="276" w:lineRule="auto"/>
        <w:jc w:val="both"/>
        <w:rPr>
          <w:rFonts w:cs="Arial"/>
        </w:rPr>
      </w:pPr>
    </w:p>
    <w:p w14:paraId="7A7CF5B5" w14:textId="019FF774" w:rsidR="00B02588" w:rsidRPr="00C40658" w:rsidRDefault="00B02588" w:rsidP="00CF28A6">
      <w:pPr>
        <w:spacing w:line="276" w:lineRule="auto"/>
        <w:jc w:val="both"/>
        <w:rPr>
          <w:rFonts w:cs="Arial"/>
        </w:rPr>
      </w:pPr>
      <w:r w:rsidRPr="00C40658">
        <w:rPr>
          <w:rFonts w:cs="Arial"/>
        </w:rPr>
        <w:t>Avec cet outil, nous avons défini les ressources (humaine</w:t>
      </w:r>
      <w:r w:rsidR="00925304" w:rsidRPr="00C40658">
        <w:rPr>
          <w:rFonts w:cs="Arial"/>
        </w:rPr>
        <w:t>s</w:t>
      </w:r>
      <w:r w:rsidRPr="00C40658">
        <w:rPr>
          <w:rFonts w:cs="Arial"/>
        </w:rPr>
        <w:t xml:space="preserve"> et matérielle</w:t>
      </w:r>
      <w:r w:rsidR="00925304" w:rsidRPr="00C40658">
        <w:rPr>
          <w:rFonts w:cs="Arial"/>
        </w:rPr>
        <w:t>s</w:t>
      </w:r>
      <w:r w:rsidRPr="00C40658">
        <w:rPr>
          <w:rFonts w:cs="Arial"/>
        </w:rPr>
        <w:t xml:space="preserve">), les tâches, les coûts du projet. </w:t>
      </w:r>
    </w:p>
    <w:p w14:paraId="26EB1AD0" w14:textId="5EADCDC8" w:rsidR="00B02588" w:rsidRPr="00C40658" w:rsidRDefault="00F54B53" w:rsidP="00CF28A6">
      <w:pPr>
        <w:spacing w:line="276" w:lineRule="auto"/>
        <w:jc w:val="both"/>
        <w:rPr>
          <w:rFonts w:cs="Arial"/>
        </w:rPr>
      </w:pPr>
      <w:r w:rsidRPr="00F54B53">
        <w:rPr>
          <w:rFonts w:cs="Arial"/>
          <w:noProof/>
        </w:rPr>
        <w:drawing>
          <wp:anchor distT="0" distB="0" distL="114300" distR="114300" simplePos="0" relativeHeight="251723776" behindDoc="1" locked="0" layoutInCell="1" allowOverlap="1" wp14:anchorId="4CBC5FBA" wp14:editId="6DEE632A">
            <wp:simplePos x="0" y="0"/>
            <wp:positionH relativeFrom="column">
              <wp:posOffset>3810</wp:posOffset>
            </wp:positionH>
            <wp:positionV relativeFrom="paragraph">
              <wp:posOffset>3810</wp:posOffset>
            </wp:positionV>
            <wp:extent cx="6767830" cy="1529080"/>
            <wp:effectExtent l="0" t="0" r="0" b="0"/>
            <wp:wrapNone/>
            <wp:docPr id="40968571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5713" name="Image 1" descr="Une image contenant texte, capture d’écran, nombre, Polic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6767830" cy="1529080"/>
                    </a:xfrm>
                    <a:prstGeom prst="rect">
                      <a:avLst/>
                    </a:prstGeom>
                  </pic:spPr>
                </pic:pic>
              </a:graphicData>
            </a:graphic>
          </wp:anchor>
        </w:drawing>
      </w:r>
    </w:p>
    <w:p w14:paraId="2470735B" w14:textId="2C7BDAA6" w:rsidR="00B02588" w:rsidRPr="00C40658" w:rsidRDefault="00B02588" w:rsidP="00CF28A6">
      <w:pPr>
        <w:spacing w:line="276" w:lineRule="auto"/>
        <w:jc w:val="both"/>
        <w:rPr>
          <w:rFonts w:cs="Arial"/>
        </w:rPr>
      </w:pPr>
    </w:p>
    <w:p w14:paraId="09064314" w14:textId="77777777" w:rsidR="00B02588" w:rsidRPr="00C40658" w:rsidRDefault="00B02588" w:rsidP="00CF28A6">
      <w:pPr>
        <w:spacing w:line="276" w:lineRule="auto"/>
        <w:jc w:val="both"/>
        <w:rPr>
          <w:rFonts w:cs="Arial"/>
        </w:rPr>
      </w:pPr>
    </w:p>
    <w:p w14:paraId="504801A6" w14:textId="77777777" w:rsidR="00B02588" w:rsidRPr="00C40658" w:rsidRDefault="00B02588" w:rsidP="00CF28A6">
      <w:pPr>
        <w:spacing w:line="276" w:lineRule="auto"/>
        <w:jc w:val="both"/>
        <w:rPr>
          <w:rFonts w:cs="Arial"/>
        </w:rPr>
      </w:pPr>
    </w:p>
    <w:p w14:paraId="75741DA9" w14:textId="77777777" w:rsidR="00B02588" w:rsidRPr="00C40658" w:rsidRDefault="00B02588" w:rsidP="00CF28A6">
      <w:pPr>
        <w:spacing w:line="276" w:lineRule="auto"/>
        <w:jc w:val="both"/>
        <w:rPr>
          <w:rFonts w:cs="Arial"/>
        </w:rPr>
      </w:pPr>
    </w:p>
    <w:p w14:paraId="02A2CCDE" w14:textId="77777777" w:rsidR="00B02588" w:rsidRPr="00C40658" w:rsidRDefault="00B02588" w:rsidP="00CF28A6">
      <w:pPr>
        <w:spacing w:line="276" w:lineRule="auto"/>
        <w:jc w:val="both"/>
        <w:rPr>
          <w:rFonts w:cs="Arial"/>
        </w:rPr>
      </w:pPr>
    </w:p>
    <w:p w14:paraId="3A9A067D" w14:textId="77777777" w:rsidR="00B02588" w:rsidRPr="00C40658" w:rsidRDefault="00B02588" w:rsidP="00CF28A6">
      <w:pPr>
        <w:spacing w:line="276" w:lineRule="auto"/>
        <w:jc w:val="both"/>
        <w:rPr>
          <w:rFonts w:cs="Arial"/>
        </w:rPr>
      </w:pPr>
      <w:r w:rsidRPr="00C40658">
        <w:rPr>
          <w:rFonts w:cs="Arial"/>
        </w:rPr>
        <w:t xml:space="preserve"> </w:t>
      </w:r>
    </w:p>
    <w:p w14:paraId="41F7B8D6" w14:textId="77777777" w:rsidR="00B02588" w:rsidRPr="00C40658" w:rsidRDefault="00B02588" w:rsidP="00CF28A6">
      <w:pPr>
        <w:spacing w:line="276" w:lineRule="auto"/>
        <w:jc w:val="both"/>
        <w:rPr>
          <w:rFonts w:cs="Arial"/>
        </w:rPr>
      </w:pPr>
    </w:p>
    <w:p w14:paraId="577AC8E6" w14:textId="77777777" w:rsidR="00B02588" w:rsidRPr="00C40658" w:rsidRDefault="00B02588" w:rsidP="00CF28A6">
      <w:pPr>
        <w:spacing w:line="276" w:lineRule="auto"/>
        <w:jc w:val="both"/>
        <w:rPr>
          <w:rFonts w:cs="Arial"/>
        </w:rPr>
      </w:pPr>
    </w:p>
    <w:p w14:paraId="1C7A139F" w14:textId="73E9F1B4" w:rsidR="00B02588" w:rsidRPr="00C40658" w:rsidRDefault="00F1298E" w:rsidP="00CF28A6">
      <w:pPr>
        <w:spacing w:line="276" w:lineRule="auto"/>
        <w:jc w:val="both"/>
        <w:rPr>
          <w:rFonts w:cs="Arial"/>
        </w:rPr>
      </w:pPr>
      <w:r w:rsidRPr="00C40658">
        <w:rPr>
          <w:rFonts w:cs="Arial"/>
          <w:noProof/>
        </w:rPr>
        <w:drawing>
          <wp:anchor distT="0" distB="0" distL="114300" distR="114300" simplePos="0" relativeHeight="251666432" behindDoc="1" locked="0" layoutInCell="1" allowOverlap="1" wp14:anchorId="22305C12" wp14:editId="70EA88FD">
            <wp:simplePos x="0" y="0"/>
            <wp:positionH relativeFrom="margin">
              <wp:align>center</wp:align>
            </wp:positionH>
            <wp:positionV relativeFrom="paragraph">
              <wp:posOffset>24932</wp:posOffset>
            </wp:positionV>
            <wp:extent cx="5733415" cy="5062220"/>
            <wp:effectExtent l="19050" t="19050" r="19685" b="24130"/>
            <wp:wrapNone/>
            <wp:docPr id="15" name="Image 15" descr="Une image contenant text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document&#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33415" cy="5062220"/>
                    </a:xfrm>
                    <a:prstGeom prst="rect">
                      <a:avLst/>
                    </a:prstGeom>
                    <a:ln>
                      <a:solidFill>
                        <a:schemeClr val="tx1"/>
                      </a:solidFill>
                    </a:ln>
                  </pic:spPr>
                </pic:pic>
              </a:graphicData>
            </a:graphic>
          </wp:anchor>
        </w:drawing>
      </w:r>
    </w:p>
    <w:p w14:paraId="124F7C1A" w14:textId="307E0764" w:rsidR="00B02588" w:rsidRPr="00C40658" w:rsidRDefault="00B02588" w:rsidP="00CF28A6">
      <w:pPr>
        <w:spacing w:line="276" w:lineRule="auto"/>
        <w:jc w:val="both"/>
        <w:rPr>
          <w:rFonts w:cs="Arial"/>
        </w:rPr>
      </w:pPr>
    </w:p>
    <w:p w14:paraId="0E58B3E9" w14:textId="75164F37" w:rsidR="00B02588" w:rsidRPr="00C40658" w:rsidRDefault="00B02588" w:rsidP="00CF28A6">
      <w:pPr>
        <w:spacing w:line="276" w:lineRule="auto"/>
        <w:jc w:val="both"/>
        <w:rPr>
          <w:rFonts w:cs="Arial"/>
        </w:rPr>
      </w:pPr>
    </w:p>
    <w:p w14:paraId="7BFAA98A" w14:textId="77777777" w:rsidR="00B02588" w:rsidRPr="00C40658" w:rsidRDefault="00B02588" w:rsidP="00CF28A6">
      <w:pPr>
        <w:spacing w:line="276" w:lineRule="auto"/>
        <w:jc w:val="both"/>
        <w:rPr>
          <w:rFonts w:cs="Arial"/>
        </w:rPr>
      </w:pPr>
    </w:p>
    <w:p w14:paraId="5A47004D" w14:textId="77777777" w:rsidR="00B02588" w:rsidRPr="00C40658" w:rsidRDefault="00B02588" w:rsidP="00CF28A6">
      <w:pPr>
        <w:spacing w:line="276" w:lineRule="auto"/>
        <w:jc w:val="both"/>
        <w:rPr>
          <w:rFonts w:cs="Arial"/>
        </w:rPr>
      </w:pPr>
    </w:p>
    <w:p w14:paraId="70E37CD6" w14:textId="77777777" w:rsidR="00B02588" w:rsidRPr="00C40658" w:rsidRDefault="00B02588" w:rsidP="00CF28A6">
      <w:pPr>
        <w:spacing w:line="276" w:lineRule="auto"/>
        <w:jc w:val="both"/>
        <w:rPr>
          <w:rFonts w:cs="Arial"/>
        </w:rPr>
      </w:pPr>
    </w:p>
    <w:p w14:paraId="6239090A" w14:textId="77777777" w:rsidR="00B02588" w:rsidRPr="00C40658" w:rsidRDefault="00B02588" w:rsidP="00CF28A6">
      <w:pPr>
        <w:spacing w:line="276" w:lineRule="auto"/>
        <w:jc w:val="both"/>
        <w:rPr>
          <w:rFonts w:cs="Arial"/>
        </w:rPr>
      </w:pPr>
    </w:p>
    <w:p w14:paraId="411CA2AB" w14:textId="77777777" w:rsidR="00B02588" w:rsidRPr="00C40658" w:rsidRDefault="00B02588" w:rsidP="00CF28A6">
      <w:pPr>
        <w:spacing w:line="276" w:lineRule="auto"/>
        <w:jc w:val="both"/>
        <w:rPr>
          <w:rFonts w:cs="Arial"/>
        </w:rPr>
      </w:pPr>
    </w:p>
    <w:p w14:paraId="02995264" w14:textId="77777777" w:rsidR="00B02588" w:rsidRPr="00C40658" w:rsidRDefault="00B02588" w:rsidP="00CF28A6">
      <w:pPr>
        <w:spacing w:line="276" w:lineRule="auto"/>
        <w:jc w:val="both"/>
        <w:rPr>
          <w:rFonts w:cs="Arial"/>
        </w:rPr>
      </w:pPr>
    </w:p>
    <w:p w14:paraId="4EFA78C1" w14:textId="77777777" w:rsidR="00B02588" w:rsidRPr="00C40658" w:rsidRDefault="00B02588" w:rsidP="00CF28A6">
      <w:pPr>
        <w:spacing w:line="276" w:lineRule="auto"/>
        <w:jc w:val="both"/>
        <w:rPr>
          <w:rFonts w:cs="Arial"/>
        </w:rPr>
      </w:pPr>
    </w:p>
    <w:p w14:paraId="79F76751" w14:textId="77777777" w:rsidR="00B02588" w:rsidRPr="00C40658" w:rsidRDefault="00B02588" w:rsidP="00CF28A6">
      <w:pPr>
        <w:spacing w:line="276" w:lineRule="auto"/>
        <w:jc w:val="both"/>
        <w:rPr>
          <w:rFonts w:cs="Arial"/>
        </w:rPr>
      </w:pPr>
    </w:p>
    <w:p w14:paraId="23439227" w14:textId="77777777" w:rsidR="00B02588" w:rsidRPr="00C40658" w:rsidRDefault="00B02588" w:rsidP="00CF28A6">
      <w:pPr>
        <w:spacing w:line="276" w:lineRule="auto"/>
        <w:jc w:val="both"/>
        <w:rPr>
          <w:rFonts w:cs="Arial"/>
        </w:rPr>
      </w:pPr>
    </w:p>
    <w:p w14:paraId="724AA23B" w14:textId="77777777" w:rsidR="00B02588" w:rsidRPr="00C40658" w:rsidRDefault="00B02588" w:rsidP="00CF28A6">
      <w:pPr>
        <w:tabs>
          <w:tab w:val="left" w:pos="3015"/>
        </w:tabs>
        <w:spacing w:line="276" w:lineRule="auto"/>
        <w:jc w:val="both"/>
        <w:rPr>
          <w:rFonts w:cs="Arial"/>
        </w:rPr>
      </w:pPr>
      <w:r w:rsidRPr="00C40658">
        <w:rPr>
          <w:rFonts w:cs="Arial"/>
        </w:rPr>
        <w:tab/>
      </w:r>
    </w:p>
    <w:p w14:paraId="343E96E3" w14:textId="77777777" w:rsidR="00B02588" w:rsidRPr="00C40658" w:rsidRDefault="00B02588" w:rsidP="00CF28A6">
      <w:pPr>
        <w:spacing w:line="276" w:lineRule="auto"/>
        <w:jc w:val="both"/>
        <w:rPr>
          <w:rFonts w:cs="Arial"/>
        </w:rPr>
      </w:pPr>
    </w:p>
    <w:p w14:paraId="602F5A34" w14:textId="77777777" w:rsidR="00B02588" w:rsidRPr="00C40658" w:rsidRDefault="00B02588" w:rsidP="00CF28A6">
      <w:pPr>
        <w:spacing w:line="276" w:lineRule="auto"/>
        <w:jc w:val="both"/>
        <w:rPr>
          <w:rFonts w:cs="Arial"/>
        </w:rPr>
      </w:pPr>
    </w:p>
    <w:p w14:paraId="13A471A2" w14:textId="77777777" w:rsidR="00B02588" w:rsidRPr="00C40658" w:rsidRDefault="00B02588" w:rsidP="00CF28A6">
      <w:pPr>
        <w:spacing w:line="276" w:lineRule="auto"/>
        <w:jc w:val="both"/>
        <w:rPr>
          <w:rFonts w:cs="Arial"/>
        </w:rPr>
      </w:pPr>
    </w:p>
    <w:p w14:paraId="26A8072E" w14:textId="77777777" w:rsidR="00B02588" w:rsidRPr="00C40658" w:rsidRDefault="00B02588" w:rsidP="00CF28A6">
      <w:pPr>
        <w:spacing w:line="276" w:lineRule="auto"/>
        <w:jc w:val="both"/>
        <w:rPr>
          <w:rFonts w:cs="Arial"/>
        </w:rPr>
      </w:pPr>
    </w:p>
    <w:p w14:paraId="17283373" w14:textId="77777777" w:rsidR="00B02588" w:rsidRPr="00C40658" w:rsidRDefault="00B02588" w:rsidP="00CF28A6">
      <w:pPr>
        <w:spacing w:line="276" w:lineRule="auto"/>
        <w:jc w:val="both"/>
        <w:rPr>
          <w:rFonts w:cs="Arial"/>
        </w:rPr>
      </w:pPr>
    </w:p>
    <w:p w14:paraId="7C4A7E0B" w14:textId="77777777" w:rsidR="00B02588" w:rsidRPr="00C40658" w:rsidRDefault="00B02588" w:rsidP="00CF28A6">
      <w:pPr>
        <w:spacing w:line="276" w:lineRule="auto"/>
        <w:jc w:val="both"/>
        <w:rPr>
          <w:rFonts w:cs="Arial"/>
        </w:rPr>
      </w:pPr>
    </w:p>
    <w:p w14:paraId="50D25FD6" w14:textId="77777777" w:rsidR="00B02588" w:rsidRPr="00C40658" w:rsidRDefault="00B02588" w:rsidP="00CF28A6">
      <w:pPr>
        <w:spacing w:line="276" w:lineRule="auto"/>
        <w:jc w:val="both"/>
        <w:rPr>
          <w:rFonts w:cs="Arial"/>
        </w:rPr>
      </w:pPr>
    </w:p>
    <w:p w14:paraId="31B367B0" w14:textId="77777777" w:rsidR="00B02588" w:rsidRPr="00C40658" w:rsidRDefault="00B02588" w:rsidP="00CF28A6">
      <w:pPr>
        <w:spacing w:line="276" w:lineRule="auto"/>
        <w:jc w:val="both"/>
        <w:rPr>
          <w:rFonts w:cs="Arial"/>
        </w:rPr>
      </w:pPr>
    </w:p>
    <w:p w14:paraId="4A9DA7B3" w14:textId="77777777" w:rsidR="00B02588" w:rsidRPr="00C40658" w:rsidRDefault="00B02588" w:rsidP="00CF28A6">
      <w:pPr>
        <w:spacing w:line="276" w:lineRule="auto"/>
        <w:jc w:val="both"/>
        <w:rPr>
          <w:rFonts w:cs="Arial"/>
        </w:rPr>
      </w:pPr>
    </w:p>
    <w:p w14:paraId="1D3752EC" w14:textId="77777777" w:rsidR="00B02588" w:rsidRPr="00C40658" w:rsidRDefault="00B02588" w:rsidP="00CF28A6">
      <w:pPr>
        <w:spacing w:line="276" w:lineRule="auto"/>
        <w:jc w:val="both"/>
        <w:rPr>
          <w:rFonts w:cs="Arial"/>
        </w:rPr>
      </w:pPr>
    </w:p>
    <w:p w14:paraId="6E74F9DA" w14:textId="77777777" w:rsidR="00B02588" w:rsidRPr="00C40658" w:rsidRDefault="00B02588" w:rsidP="00CF28A6">
      <w:pPr>
        <w:spacing w:line="276" w:lineRule="auto"/>
        <w:jc w:val="both"/>
        <w:rPr>
          <w:rFonts w:cs="Arial"/>
        </w:rPr>
      </w:pPr>
    </w:p>
    <w:p w14:paraId="18A22366" w14:textId="77777777" w:rsidR="00B02588" w:rsidRPr="00C40658" w:rsidRDefault="00B02588" w:rsidP="00CF28A6">
      <w:pPr>
        <w:spacing w:line="276" w:lineRule="auto"/>
        <w:jc w:val="both"/>
        <w:rPr>
          <w:rFonts w:cs="Arial"/>
        </w:rPr>
      </w:pPr>
    </w:p>
    <w:p w14:paraId="1F34B5A1" w14:textId="77777777" w:rsidR="00B02588" w:rsidRPr="00C40658" w:rsidRDefault="00B02588" w:rsidP="00CF28A6">
      <w:pPr>
        <w:spacing w:line="276" w:lineRule="auto"/>
        <w:jc w:val="both"/>
        <w:rPr>
          <w:rFonts w:cs="Arial"/>
        </w:rPr>
      </w:pPr>
    </w:p>
    <w:p w14:paraId="4428B675" w14:textId="01BD320D" w:rsidR="00B02588" w:rsidRPr="00C40658" w:rsidRDefault="00B02588" w:rsidP="00CF28A6">
      <w:pPr>
        <w:spacing w:line="276" w:lineRule="auto"/>
        <w:jc w:val="both"/>
        <w:rPr>
          <w:rFonts w:cs="Arial"/>
        </w:rPr>
      </w:pPr>
    </w:p>
    <w:p w14:paraId="68EC7F97" w14:textId="77777777" w:rsidR="00B02588" w:rsidRPr="00C40658" w:rsidRDefault="00B02588" w:rsidP="00CF28A6">
      <w:pPr>
        <w:spacing w:line="276" w:lineRule="auto"/>
        <w:jc w:val="both"/>
        <w:rPr>
          <w:rFonts w:cs="Arial"/>
        </w:rPr>
      </w:pPr>
    </w:p>
    <w:p w14:paraId="53E7C2EF" w14:textId="576273F4" w:rsidR="00B02588" w:rsidRPr="00C40658" w:rsidRDefault="00B02588" w:rsidP="00CF28A6">
      <w:pPr>
        <w:spacing w:line="276" w:lineRule="auto"/>
        <w:jc w:val="both"/>
        <w:rPr>
          <w:rFonts w:cs="Arial"/>
        </w:rPr>
      </w:pPr>
    </w:p>
    <w:p w14:paraId="7D2E270F" w14:textId="77777777" w:rsidR="00B02588" w:rsidRPr="00C40658" w:rsidRDefault="00B02588" w:rsidP="00CF28A6">
      <w:pPr>
        <w:spacing w:line="276" w:lineRule="auto"/>
        <w:jc w:val="both"/>
        <w:rPr>
          <w:rFonts w:cs="Arial"/>
        </w:rPr>
      </w:pPr>
    </w:p>
    <w:p w14:paraId="6E9D5B4A" w14:textId="66D4C299" w:rsidR="00B02588" w:rsidRPr="00C40658" w:rsidRDefault="00B02588" w:rsidP="00CF28A6">
      <w:pPr>
        <w:spacing w:line="276" w:lineRule="auto"/>
        <w:jc w:val="both"/>
        <w:rPr>
          <w:rFonts w:cs="Arial"/>
        </w:rPr>
      </w:pPr>
    </w:p>
    <w:p w14:paraId="60E5C19A" w14:textId="5BF624BA" w:rsidR="00B02588" w:rsidRPr="00C40658" w:rsidRDefault="00F1298E" w:rsidP="00CF28A6">
      <w:pPr>
        <w:spacing w:line="276" w:lineRule="auto"/>
        <w:jc w:val="both"/>
        <w:rPr>
          <w:rFonts w:cs="Arial"/>
        </w:rPr>
      </w:pPr>
      <w:r w:rsidRPr="00C40658">
        <w:rPr>
          <w:rFonts w:cs="Arial"/>
          <w:noProof/>
        </w:rPr>
        <w:drawing>
          <wp:anchor distT="0" distB="0" distL="114300" distR="114300" simplePos="0" relativeHeight="251667456" behindDoc="1" locked="0" layoutInCell="1" allowOverlap="1" wp14:anchorId="69574D7E" wp14:editId="0CEBD248">
            <wp:simplePos x="0" y="0"/>
            <wp:positionH relativeFrom="margin">
              <wp:align>center</wp:align>
            </wp:positionH>
            <wp:positionV relativeFrom="paragraph">
              <wp:posOffset>23027</wp:posOffset>
            </wp:positionV>
            <wp:extent cx="5733415" cy="3657600"/>
            <wp:effectExtent l="19050" t="19050" r="19685" b="19050"/>
            <wp:wrapNone/>
            <wp:docPr id="17" name="Image 1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abl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33415" cy="3657600"/>
                    </a:xfrm>
                    <a:prstGeom prst="rect">
                      <a:avLst/>
                    </a:prstGeom>
                    <a:ln>
                      <a:solidFill>
                        <a:schemeClr val="tx1"/>
                      </a:solidFill>
                    </a:ln>
                  </pic:spPr>
                </pic:pic>
              </a:graphicData>
            </a:graphic>
          </wp:anchor>
        </w:drawing>
      </w:r>
    </w:p>
    <w:p w14:paraId="0163FA62" w14:textId="4D33DECB" w:rsidR="00B02588" w:rsidRPr="00C40658" w:rsidRDefault="00B02588" w:rsidP="00CF28A6">
      <w:pPr>
        <w:spacing w:line="276" w:lineRule="auto"/>
        <w:jc w:val="both"/>
        <w:rPr>
          <w:rFonts w:cs="Arial"/>
        </w:rPr>
      </w:pPr>
    </w:p>
    <w:p w14:paraId="59F6F793" w14:textId="245B41DC" w:rsidR="00E920EF" w:rsidRPr="00C40658" w:rsidRDefault="00E920EF" w:rsidP="00CF28A6">
      <w:pPr>
        <w:spacing w:line="276" w:lineRule="auto"/>
        <w:jc w:val="both"/>
        <w:rPr>
          <w:rFonts w:cs="Arial"/>
        </w:rPr>
      </w:pPr>
    </w:p>
    <w:p w14:paraId="5DFD7911" w14:textId="5ADEA2F5" w:rsidR="00E920EF" w:rsidRPr="00C40658" w:rsidRDefault="00E920EF" w:rsidP="00CF28A6">
      <w:pPr>
        <w:spacing w:line="276" w:lineRule="auto"/>
        <w:jc w:val="both"/>
        <w:rPr>
          <w:rFonts w:cs="Arial"/>
        </w:rPr>
      </w:pPr>
    </w:p>
    <w:p w14:paraId="2A1E77BB" w14:textId="6DE41BE5" w:rsidR="00DD1A0F" w:rsidRPr="00C40658" w:rsidRDefault="00DD1A0F" w:rsidP="00CF28A6">
      <w:pPr>
        <w:spacing w:line="276" w:lineRule="auto"/>
        <w:jc w:val="both"/>
        <w:rPr>
          <w:rFonts w:cs="Arial"/>
        </w:rPr>
      </w:pPr>
    </w:p>
    <w:p w14:paraId="630F0DA9" w14:textId="3DAB9319" w:rsidR="00DD1A0F" w:rsidRPr="00C40658" w:rsidRDefault="00DD1A0F" w:rsidP="00CF28A6">
      <w:pPr>
        <w:spacing w:line="276" w:lineRule="auto"/>
        <w:jc w:val="both"/>
        <w:rPr>
          <w:rFonts w:cs="Arial"/>
        </w:rPr>
      </w:pPr>
    </w:p>
    <w:p w14:paraId="70955FA5" w14:textId="709B4E38" w:rsidR="00B02588" w:rsidRPr="00C40658" w:rsidRDefault="00B02588" w:rsidP="00CF28A6">
      <w:pPr>
        <w:spacing w:line="276" w:lineRule="auto"/>
        <w:jc w:val="both"/>
        <w:rPr>
          <w:rFonts w:cs="Arial"/>
        </w:rPr>
      </w:pPr>
    </w:p>
    <w:p w14:paraId="1CF05BA9" w14:textId="55EF64AD" w:rsidR="00B02588" w:rsidRPr="00C40658" w:rsidRDefault="00B02588" w:rsidP="00CF28A6">
      <w:pPr>
        <w:spacing w:line="276" w:lineRule="auto"/>
        <w:jc w:val="both"/>
        <w:rPr>
          <w:rFonts w:cs="Arial"/>
        </w:rPr>
      </w:pPr>
    </w:p>
    <w:p w14:paraId="2DCBBD8E" w14:textId="5D7B8607" w:rsidR="00B02588" w:rsidRPr="00C40658" w:rsidRDefault="00B02588" w:rsidP="00CF28A6">
      <w:pPr>
        <w:spacing w:line="276" w:lineRule="auto"/>
        <w:jc w:val="both"/>
        <w:rPr>
          <w:rFonts w:cs="Arial"/>
        </w:rPr>
      </w:pPr>
    </w:p>
    <w:p w14:paraId="693A3128" w14:textId="3765C88F" w:rsidR="00B02588" w:rsidRPr="00C40658" w:rsidRDefault="00B02588" w:rsidP="00CF28A6">
      <w:pPr>
        <w:spacing w:line="276" w:lineRule="auto"/>
        <w:jc w:val="both"/>
        <w:rPr>
          <w:rFonts w:cs="Arial"/>
        </w:rPr>
      </w:pPr>
    </w:p>
    <w:p w14:paraId="64001B3B" w14:textId="2472CAC2" w:rsidR="00B02588" w:rsidRPr="00C40658" w:rsidRDefault="00B02588" w:rsidP="00CF28A6">
      <w:pPr>
        <w:spacing w:line="276" w:lineRule="auto"/>
        <w:jc w:val="both"/>
        <w:rPr>
          <w:rFonts w:cs="Arial"/>
        </w:rPr>
      </w:pPr>
    </w:p>
    <w:p w14:paraId="67FAC6D3" w14:textId="07B5471B" w:rsidR="00B02588" w:rsidRPr="00C40658" w:rsidRDefault="00B02588" w:rsidP="00CF28A6">
      <w:pPr>
        <w:spacing w:line="276" w:lineRule="auto"/>
        <w:jc w:val="both"/>
        <w:rPr>
          <w:rFonts w:cs="Arial"/>
        </w:rPr>
      </w:pPr>
    </w:p>
    <w:p w14:paraId="16D739B0" w14:textId="0C129A80" w:rsidR="00B02588" w:rsidRPr="00C40658" w:rsidRDefault="00B02588" w:rsidP="00CF28A6">
      <w:pPr>
        <w:spacing w:line="276" w:lineRule="auto"/>
        <w:jc w:val="both"/>
        <w:rPr>
          <w:rFonts w:cs="Arial"/>
        </w:rPr>
      </w:pPr>
    </w:p>
    <w:p w14:paraId="2350783B" w14:textId="172A3E1C" w:rsidR="00B02588" w:rsidRPr="00C40658" w:rsidRDefault="00B02588" w:rsidP="00CF28A6">
      <w:pPr>
        <w:spacing w:line="276" w:lineRule="auto"/>
        <w:jc w:val="both"/>
        <w:rPr>
          <w:rFonts w:cs="Arial"/>
        </w:rPr>
      </w:pPr>
    </w:p>
    <w:p w14:paraId="4FFD0E0A" w14:textId="029A9C7C" w:rsidR="00B02588" w:rsidRPr="00C40658" w:rsidRDefault="00B02588" w:rsidP="00CF28A6">
      <w:pPr>
        <w:spacing w:line="276" w:lineRule="auto"/>
        <w:jc w:val="both"/>
        <w:rPr>
          <w:rFonts w:cs="Arial"/>
        </w:rPr>
      </w:pPr>
    </w:p>
    <w:p w14:paraId="2437FF21" w14:textId="0EDF73A2" w:rsidR="00B02588" w:rsidRPr="00C40658" w:rsidRDefault="00B02588" w:rsidP="00CF28A6">
      <w:pPr>
        <w:spacing w:line="276" w:lineRule="auto"/>
        <w:jc w:val="both"/>
        <w:rPr>
          <w:rFonts w:cs="Arial"/>
        </w:rPr>
      </w:pPr>
    </w:p>
    <w:p w14:paraId="1B9B1CBA" w14:textId="525BC8E0" w:rsidR="00B02588" w:rsidRPr="00C40658" w:rsidRDefault="00B02588" w:rsidP="00CF28A6">
      <w:pPr>
        <w:spacing w:line="276" w:lineRule="auto"/>
        <w:jc w:val="both"/>
        <w:rPr>
          <w:rFonts w:cs="Arial"/>
        </w:rPr>
      </w:pPr>
    </w:p>
    <w:p w14:paraId="14D92C9A" w14:textId="6A90C405" w:rsidR="00B02588" w:rsidRPr="00C40658" w:rsidRDefault="00B02588" w:rsidP="00CF28A6">
      <w:pPr>
        <w:spacing w:line="276" w:lineRule="auto"/>
        <w:jc w:val="both"/>
        <w:rPr>
          <w:rFonts w:cs="Arial"/>
        </w:rPr>
      </w:pPr>
    </w:p>
    <w:p w14:paraId="4EBCD6DF" w14:textId="3D8C07CC" w:rsidR="00B02588" w:rsidRPr="00C40658" w:rsidRDefault="00B02588" w:rsidP="00CF28A6">
      <w:pPr>
        <w:spacing w:line="276" w:lineRule="auto"/>
        <w:jc w:val="both"/>
        <w:rPr>
          <w:rFonts w:cs="Arial"/>
        </w:rPr>
      </w:pPr>
    </w:p>
    <w:p w14:paraId="4013EE55" w14:textId="57AB08D2" w:rsidR="00B02588" w:rsidRPr="00C40658" w:rsidRDefault="00B02588" w:rsidP="00CF28A6">
      <w:pPr>
        <w:spacing w:line="276" w:lineRule="auto"/>
        <w:jc w:val="both"/>
        <w:rPr>
          <w:rFonts w:cs="Arial"/>
        </w:rPr>
      </w:pPr>
    </w:p>
    <w:p w14:paraId="577E473D" w14:textId="227FDF08" w:rsidR="00B02588" w:rsidRPr="00C40658" w:rsidRDefault="00B02588" w:rsidP="00CF28A6">
      <w:pPr>
        <w:spacing w:line="276" w:lineRule="auto"/>
        <w:jc w:val="both"/>
        <w:rPr>
          <w:rFonts w:cs="Arial"/>
        </w:rPr>
      </w:pPr>
    </w:p>
    <w:p w14:paraId="387AD611" w14:textId="5E311034" w:rsidR="00B02588" w:rsidRPr="00C40658" w:rsidRDefault="00B02588" w:rsidP="00CF28A6">
      <w:pPr>
        <w:pStyle w:val="Titre4"/>
        <w:spacing w:line="276" w:lineRule="auto"/>
        <w:jc w:val="both"/>
        <w:rPr>
          <w:rFonts w:cs="Arial"/>
        </w:rPr>
      </w:pPr>
      <w:r w:rsidRPr="00C40658">
        <w:rPr>
          <w:rFonts w:cs="Arial"/>
        </w:rPr>
        <w:t>Gant :</w:t>
      </w:r>
    </w:p>
    <w:p w14:paraId="5B731960" w14:textId="77777777" w:rsidR="00B02588" w:rsidRPr="00C40658" w:rsidRDefault="00B02588" w:rsidP="00CF28A6">
      <w:pPr>
        <w:spacing w:line="276" w:lineRule="auto"/>
        <w:jc w:val="both"/>
        <w:rPr>
          <w:rFonts w:cs="Arial"/>
        </w:rPr>
      </w:pPr>
      <w:r w:rsidRPr="00C40658">
        <w:rPr>
          <w:rFonts w:cs="Arial"/>
        </w:rPr>
        <w:t xml:space="preserve">Avec Project, nous avons pu établir un gant qui sera notre fil conducteur tout au long du projet. En effet, c’est avec celui-ci que nous pouvons voir où nous en sommes sur l’avancement des tâches. </w:t>
      </w:r>
    </w:p>
    <w:p w14:paraId="0F836C72" w14:textId="77777777" w:rsidR="003537E4" w:rsidRPr="00C40658" w:rsidRDefault="003537E4" w:rsidP="00CF28A6">
      <w:pPr>
        <w:spacing w:line="276" w:lineRule="auto"/>
        <w:jc w:val="both"/>
        <w:rPr>
          <w:rFonts w:cs="Arial"/>
        </w:rPr>
      </w:pPr>
    </w:p>
    <w:p w14:paraId="521ADBB7" w14:textId="3853CD9E" w:rsidR="00B02588" w:rsidRPr="00C40658" w:rsidRDefault="003E349E" w:rsidP="00CF28A6">
      <w:pPr>
        <w:spacing w:line="276" w:lineRule="auto"/>
        <w:jc w:val="both"/>
        <w:rPr>
          <w:rFonts w:cs="Arial"/>
        </w:rPr>
      </w:pPr>
      <w:r w:rsidRPr="00C40658">
        <w:rPr>
          <w:rFonts w:cs="Arial"/>
          <w:noProof/>
        </w:rPr>
        <w:drawing>
          <wp:anchor distT="0" distB="0" distL="114300" distR="114300" simplePos="0" relativeHeight="251669504" behindDoc="1" locked="0" layoutInCell="1" allowOverlap="1" wp14:anchorId="4B8EF1A4" wp14:editId="5E309363">
            <wp:simplePos x="0" y="0"/>
            <wp:positionH relativeFrom="margin">
              <wp:posOffset>783590</wp:posOffset>
            </wp:positionH>
            <wp:positionV relativeFrom="paragraph">
              <wp:posOffset>11322</wp:posOffset>
            </wp:positionV>
            <wp:extent cx="5200750" cy="3409950"/>
            <wp:effectExtent l="19050" t="19050" r="19050" b="1905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00750" cy="3409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B6BDFBB" w14:textId="77777777" w:rsidR="00B02588" w:rsidRPr="00C40658" w:rsidRDefault="00B02588" w:rsidP="00CF28A6">
      <w:pPr>
        <w:spacing w:line="276" w:lineRule="auto"/>
        <w:jc w:val="both"/>
        <w:rPr>
          <w:rFonts w:cs="Arial"/>
        </w:rPr>
      </w:pPr>
    </w:p>
    <w:p w14:paraId="24730A7D" w14:textId="77777777" w:rsidR="00B02588" w:rsidRPr="00C40658" w:rsidRDefault="00B02588" w:rsidP="00CF28A6">
      <w:pPr>
        <w:spacing w:line="276" w:lineRule="auto"/>
        <w:jc w:val="both"/>
        <w:rPr>
          <w:rFonts w:cs="Arial"/>
        </w:rPr>
      </w:pPr>
    </w:p>
    <w:p w14:paraId="6C661322" w14:textId="77777777" w:rsidR="00B02588" w:rsidRPr="00C40658" w:rsidRDefault="00B02588" w:rsidP="00CF28A6">
      <w:pPr>
        <w:spacing w:line="276" w:lineRule="auto"/>
        <w:jc w:val="both"/>
        <w:rPr>
          <w:rFonts w:cs="Arial"/>
        </w:rPr>
      </w:pPr>
    </w:p>
    <w:p w14:paraId="22F8E242" w14:textId="77777777" w:rsidR="00B02588" w:rsidRPr="00C40658" w:rsidRDefault="00B02588" w:rsidP="00CF28A6">
      <w:pPr>
        <w:spacing w:line="276" w:lineRule="auto"/>
        <w:jc w:val="both"/>
        <w:rPr>
          <w:rFonts w:cs="Arial"/>
        </w:rPr>
      </w:pPr>
    </w:p>
    <w:p w14:paraId="410CCED3" w14:textId="77777777" w:rsidR="00B02588" w:rsidRPr="00C40658" w:rsidRDefault="00B02588" w:rsidP="00CF28A6">
      <w:pPr>
        <w:spacing w:line="276" w:lineRule="auto"/>
        <w:jc w:val="both"/>
        <w:rPr>
          <w:rFonts w:cs="Arial"/>
        </w:rPr>
      </w:pPr>
    </w:p>
    <w:p w14:paraId="23674E1E" w14:textId="77777777" w:rsidR="00B02588" w:rsidRPr="00C40658" w:rsidRDefault="00B02588" w:rsidP="00CF28A6">
      <w:pPr>
        <w:spacing w:line="276" w:lineRule="auto"/>
        <w:jc w:val="both"/>
        <w:rPr>
          <w:rFonts w:cs="Arial"/>
        </w:rPr>
      </w:pPr>
    </w:p>
    <w:p w14:paraId="4D2CAA17" w14:textId="2664F66C" w:rsidR="00B02588" w:rsidRPr="00C40658" w:rsidRDefault="00B02588" w:rsidP="00CF28A6">
      <w:pPr>
        <w:spacing w:line="276" w:lineRule="auto"/>
        <w:jc w:val="both"/>
        <w:rPr>
          <w:rFonts w:cs="Arial"/>
        </w:rPr>
      </w:pPr>
    </w:p>
    <w:p w14:paraId="4586225A" w14:textId="77777777" w:rsidR="00B02588" w:rsidRPr="00C40658" w:rsidRDefault="00B02588" w:rsidP="00CF28A6">
      <w:pPr>
        <w:spacing w:line="276" w:lineRule="auto"/>
        <w:jc w:val="both"/>
        <w:rPr>
          <w:rFonts w:cs="Arial"/>
        </w:rPr>
      </w:pPr>
    </w:p>
    <w:p w14:paraId="45E0A30C" w14:textId="0214938A" w:rsidR="00B02588" w:rsidRPr="00C40658" w:rsidRDefault="00B02588" w:rsidP="00CF28A6">
      <w:pPr>
        <w:spacing w:line="276" w:lineRule="auto"/>
        <w:jc w:val="both"/>
        <w:rPr>
          <w:rFonts w:cs="Arial"/>
        </w:rPr>
      </w:pPr>
    </w:p>
    <w:p w14:paraId="55DBE0B8" w14:textId="2FD74C66" w:rsidR="00B02588" w:rsidRPr="00C40658" w:rsidRDefault="00B02588" w:rsidP="00CF28A6">
      <w:pPr>
        <w:spacing w:line="276" w:lineRule="auto"/>
        <w:jc w:val="both"/>
        <w:rPr>
          <w:rFonts w:cs="Arial"/>
        </w:rPr>
      </w:pPr>
    </w:p>
    <w:p w14:paraId="6F48D91E" w14:textId="77777777" w:rsidR="00B02588" w:rsidRPr="00C40658" w:rsidRDefault="00B02588" w:rsidP="00CF28A6">
      <w:pPr>
        <w:spacing w:line="276" w:lineRule="auto"/>
        <w:jc w:val="both"/>
        <w:rPr>
          <w:rFonts w:cs="Arial"/>
        </w:rPr>
      </w:pPr>
    </w:p>
    <w:p w14:paraId="58BE51C7" w14:textId="7D8D46A7" w:rsidR="00B02588" w:rsidRPr="00C40658" w:rsidRDefault="00B02588" w:rsidP="00CF28A6">
      <w:pPr>
        <w:spacing w:line="276" w:lineRule="auto"/>
        <w:jc w:val="both"/>
        <w:rPr>
          <w:rFonts w:cs="Arial"/>
        </w:rPr>
      </w:pPr>
    </w:p>
    <w:p w14:paraId="18541F21" w14:textId="366DEC55" w:rsidR="00B02588" w:rsidRPr="00C40658" w:rsidRDefault="00B02588" w:rsidP="00CF28A6">
      <w:pPr>
        <w:spacing w:line="276" w:lineRule="auto"/>
        <w:jc w:val="both"/>
        <w:rPr>
          <w:rFonts w:cs="Arial"/>
        </w:rPr>
      </w:pPr>
    </w:p>
    <w:p w14:paraId="4C46C19B" w14:textId="77777777" w:rsidR="00F1298E" w:rsidRDefault="00F1298E" w:rsidP="00CF28A6">
      <w:pPr>
        <w:spacing w:line="276" w:lineRule="auto"/>
        <w:jc w:val="both"/>
        <w:rPr>
          <w:rFonts w:cs="Arial"/>
        </w:rPr>
      </w:pPr>
    </w:p>
    <w:p w14:paraId="71A06B6E" w14:textId="77777777" w:rsidR="00F1298E" w:rsidRDefault="00F1298E" w:rsidP="00CF28A6">
      <w:pPr>
        <w:spacing w:line="276" w:lineRule="auto"/>
        <w:jc w:val="both"/>
        <w:rPr>
          <w:rFonts w:cs="Arial"/>
        </w:rPr>
      </w:pPr>
    </w:p>
    <w:p w14:paraId="4EFC1940" w14:textId="77777777" w:rsidR="00F1298E" w:rsidRDefault="00F1298E" w:rsidP="00CF28A6">
      <w:pPr>
        <w:spacing w:line="276" w:lineRule="auto"/>
        <w:jc w:val="both"/>
        <w:rPr>
          <w:rFonts w:cs="Arial"/>
        </w:rPr>
      </w:pPr>
    </w:p>
    <w:p w14:paraId="5FD73C35" w14:textId="77777777" w:rsidR="00F1298E" w:rsidRDefault="00F1298E" w:rsidP="00CF28A6">
      <w:pPr>
        <w:spacing w:line="276" w:lineRule="auto"/>
        <w:jc w:val="both"/>
        <w:rPr>
          <w:rFonts w:cs="Arial"/>
        </w:rPr>
      </w:pPr>
    </w:p>
    <w:p w14:paraId="74F2EF67" w14:textId="77777777" w:rsidR="00F1298E" w:rsidRDefault="00F1298E" w:rsidP="00CF28A6">
      <w:pPr>
        <w:spacing w:line="276" w:lineRule="auto"/>
        <w:jc w:val="both"/>
        <w:rPr>
          <w:rFonts w:cs="Arial"/>
        </w:rPr>
      </w:pPr>
    </w:p>
    <w:p w14:paraId="4A9FAED8" w14:textId="5F2DA3D4" w:rsidR="00B02588" w:rsidRPr="00C40658" w:rsidRDefault="00B02588" w:rsidP="00CF28A6">
      <w:pPr>
        <w:spacing w:line="276" w:lineRule="auto"/>
        <w:jc w:val="both"/>
        <w:rPr>
          <w:rFonts w:cs="Arial"/>
        </w:rPr>
      </w:pPr>
      <w:r w:rsidRPr="00C40658">
        <w:rPr>
          <w:rFonts w:cs="Arial"/>
        </w:rPr>
        <w:t>Dans l’exemple ci-dessus, nous en sommes à la « Planification du projet ».</w:t>
      </w:r>
    </w:p>
    <w:p w14:paraId="6B0383E3" w14:textId="77777777" w:rsidR="00B02588" w:rsidRPr="00C40658" w:rsidRDefault="00B02588" w:rsidP="00CF28A6">
      <w:pPr>
        <w:spacing w:line="276" w:lineRule="auto"/>
        <w:jc w:val="both"/>
        <w:rPr>
          <w:rFonts w:cs="Arial"/>
        </w:rPr>
      </w:pPr>
    </w:p>
    <w:p w14:paraId="00E77921" w14:textId="3FBEBFE8" w:rsidR="00B02588" w:rsidRPr="00C40658" w:rsidRDefault="00B02588" w:rsidP="00CF28A6">
      <w:pPr>
        <w:spacing w:line="276" w:lineRule="auto"/>
        <w:jc w:val="both"/>
        <w:rPr>
          <w:rFonts w:cs="Arial"/>
        </w:rPr>
      </w:pPr>
      <w:r w:rsidRPr="00C40658">
        <w:rPr>
          <w:rFonts w:cs="Arial"/>
        </w:rPr>
        <w:lastRenderedPageBreak/>
        <w:t xml:space="preserve">Comme nous pouvons le voir, nous avons réalisé 12% </w:t>
      </w:r>
      <w:r w:rsidR="00CC4745">
        <w:rPr>
          <w:rFonts w:cs="Arial"/>
        </w:rPr>
        <w:t xml:space="preserve">(au moment de la capture d’écran) </w:t>
      </w:r>
      <w:r w:rsidRPr="00C40658">
        <w:rPr>
          <w:rFonts w:cs="Arial"/>
        </w:rPr>
        <w:t xml:space="preserve">de la tâche « Planification du projet ». Grâce à cette vision, nous pouvons voir où nous en sommes sur l’avancement du projet. </w:t>
      </w:r>
    </w:p>
    <w:p w14:paraId="4B1E9C90" w14:textId="77777777" w:rsidR="00B02588" w:rsidRPr="00C40658" w:rsidRDefault="00B02588" w:rsidP="00CF28A6">
      <w:pPr>
        <w:spacing w:line="276" w:lineRule="auto"/>
        <w:jc w:val="both"/>
        <w:rPr>
          <w:rFonts w:cs="Arial"/>
        </w:rPr>
      </w:pPr>
    </w:p>
    <w:p w14:paraId="70691548" w14:textId="4737AFB0" w:rsidR="00B02588" w:rsidRPr="00C40658" w:rsidRDefault="00B02588" w:rsidP="00CF28A6">
      <w:pPr>
        <w:spacing w:line="276" w:lineRule="auto"/>
        <w:jc w:val="both"/>
        <w:rPr>
          <w:rFonts w:cs="Arial"/>
        </w:rPr>
      </w:pPr>
      <w:r w:rsidRPr="00C40658">
        <w:rPr>
          <w:rFonts w:cs="Arial"/>
        </w:rPr>
        <w:t>Chaque sous-tâche s’est vu affect</w:t>
      </w:r>
      <w:r w:rsidR="00001EBE" w:rsidRPr="00C40658">
        <w:rPr>
          <w:rFonts w:cs="Arial"/>
        </w:rPr>
        <w:t>er</w:t>
      </w:r>
      <w:r w:rsidRPr="00C40658">
        <w:rPr>
          <w:rFonts w:cs="Arial"/>
        </w:rPr>
        <w:t xml:space="preserve"> une durée théorique permettant la génération du gant. Afin que le Gant soit des plus cohérent, nous avons ajouté à chaque tâche un ou plusieurs prédécesseurs afin que celle-ci soit débloqué une fois que la/les précédentes soient réalisés.</w:t>
      </w:r>
    </w:p>
    <w:p w14:paraId="0A624FB7" w14:textId="157DDC9E" w:rsidR="00B02588" w:rsidRPr="00C40658" w:rsidRDefault="00B02588" w:rsidP="00CF28A6">
      <w:pPr>
        <w:spacing w:line="276" w:lineRule="auto"/>
        <w:jc w:val="both"/>
        <w:rPr>
          <w:rFonts w:cs="Arial"/>
        </w:rPr>
      </w:pPr>
    </w:p>
    <w:p w14:paraId="7898C9F6" w14:textId="188552B9" w:rsidR="00B02588" w:rsidRPr="00C40658" w:rsidRDefault="00F1298E" w:rsidP="00CF28A6">
      <w:pPr>
        <w:spacing w:line="276" w:lineRule="auto"/>
        <w:jc w:val="both"/>
        <w:rPr>
          <w:rFonts w:cs="Arial"/>
        </w:rPr>
      </w:pPr>
      <w:r w:rsidRPr="00C40658">
        <w:rPr>
          <w:rFonts w:cs="Arial"/>
          <w:noProof/>
        </w:rPr>
        <w:drawing>
          <wp:anchor distT="0" distB="0" distL="114300" distR="114300" simplePos="0" relativeHeight="251668480" behindDoc="1" locked="0" layoutInCell="1" allowOverlap="1" wp14:anchorId="314ABE30" wp14:editId="097A2756">
            <wp:simplePos x="0" y="0"/>
            <wp:positionH relativeFrom="margin">
              <wp:align>center</wp:align>
            </wp:positionH>
            <wp:positionV relativeFrom="paragraph">
              <wp:posOffset>25880</wp:posOffset>
            </wp:positionV>
            <wp:extent cx="5733415" cy="2784475"/>
            <wp:effectExtent l="19050" t="19050" r="19685" b="1587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3415" cy="2784475"/>
                    </a:xfrm>
                    <a:prstGeom prst="rect">
                      <a:avLst/>
                    </a:prstGeom>
                    <a:ln>
                      <a:solidFill>
                        <a:schemeClr val="tx1"/>
                      </a:solidFill>
                    </a:ln>
                  </pic:spPr>
                </pic:pic>
              </a:graphicData>
            </a:graphic>
          </wp:anchor>
        </w:drawing>
      </w:r>
    </w:p>
    <w:p w14:paraId="1888E233" w14:textId="77777777" w:rsidR="00B02588" w:rsidRPr="00C40658" w:rsidRDefault="00B02588" w:rsidP="00CF28A6">
      <w:pPr>
        <w:spacing w:line="276" w:lineRule="auto"/>
        <w:jc w:val="both"/>
        <w:rPr>
          <w:rFonts w:cs="Arial"/>
        </w:rPr>
      </w:pPr>
    </w:p>
    <w:p w14:paraId="565A6D82" w14:textId="5F710011" w:rsidR="00B02588" w:rsidRPr="00C40658" w:rsidRDefault="00B02588" w:rsidP="00CF28A6">
      <w:pPr>
        <w:spacing w:line="276" w:lineRule="auto"/>
        <w:jc w:val="both"/>
        <w:rPr>
          <w:rFonts w:cs="Arial"/>
        </w:rPr>
      </w:pPr>
    </w:p>
    <w:p w14:paraId="6627E9CB" w14:textId="77777777" w:rsidR="00B02588" w:rsidRPr="00C40658" w:rsidRDefault="00B02588" w:rsidP="00CF28A6">
      <w:pPr>
        <w:spacing w:line="276" w:lineRule="auto"/>
        <w:jc w:val="both"/>
        <w:rPr>
          <w:rFonts w:cs="Arial"/>
        </w:rPr>
      </w:pPr>
    </w:p>
    <w:p w14:paraId="2440FB39" w14:textId="53BFE833" w:rsidR="00B02588" w:rsidRPr="00C40658" w:rsidRDefault="00B02588" w:rsidP="00CF28A6">
      <w:pPr>
        <w:spacing w:line="276" w:lineRule="auto"/>
        <w:jc w:val="both"/>
        <w:rPr>
          <w:rFonts w:cs="Arial"/>
        </w:rPr>
      </w:pPr>
    </w:p>
    <w:p w14:paraId="6BF27174" w14:textId="77777777" w:rsidR="00B02588" w:rsidRPr="00C40658" w:rsidRDefault="00B02588" w:rsidP="00CF28A6">
      <w:pPr>
        <w:spacing w:line="276" w:lineRule="auto"/>
        <w:jc w:val="both"/>
        <w:rPr>
          <w:rFonts w:cs="Arial"/>
        </w:rPr>
      </w:pPr>
    </w:p>
    <w:p w14:paraId="4EF74E60" w14:textId="77777777" w:rsidR="00B02588" w:rsidRPr="00C40658" w:rsidRDefault="00B02588" w:rsidP="00CF28A6">
      <w:pPr>
        <w:spacing w:line="276" w:lineRule="auto"/>
        <w:jc w:val="both"/>
        <w:rPr>
          <w:rFonts w:cs="Arial"/>
        </w:rPr>
      </w:pPr>
    </w:p>
    <w:p w14:paraId="00868DA0" w14:textId="77777777" w:rsidR="00B02588" w:rsidRPr="00C40658" w:rsidRDefault="00B02588" w:rsidP="00CF28A6">
      <w:pPr>
        <w:spacing w:line="276" w:lineRule="auto"/>
        <w:jc w:val="both"/>
        <w:rPr>
          <w:rFonts w:cs="Arial"/>
        </w:rPr>
      </w:pPr>
    </w:p>
    <w:p w14:paraId="44F3D0F2" w14:textId="77777777" w:rsidR="00B02588" w:rsidRPr="00C40658" w:rsidRDefault="00B02588" w:rsidP="00CF28A6">
      <w:pPr>
        <w:spacing w:line="276" w:lineRule="auto"/>
        <w:jc w:val="both"/>
        <w:rPr>
          <w:rFonts w:cs="Arial"/>
        </w:rPr>
      </w:pPr>
    </w:p>
    <w:p w14:paraId="58A3B8FE" w14:textId="77777777" w:rsidR="00B02588" w:rsidRPr="00C40658" w:rsidRDefault="00B02588" w:rsidP="00CF28A6">
      <w:pPr>
        <w:spacing w:line="276" w:lineRule="auto"/>
        <w:jc w:val="both"/>
        <w:rPr>
          <w:rFonts w:cs="Arial"/>
        </w:rPr>
      </w:pPr>
    </w:p>
    <w:p w14:paraId="1BFCCEDA" w14:textId="77777777" w:rsidR="00B02588" w:rsidRPr="00C40658" w:rsidRDefault="00B02588" w:rsidP="00CF28A6">
      <w:pPr>
        <w:spacing w:line="276" w:lineRule="auto"/>
        <w:jc w:val="both"/>
        <w:rPr>
          <w:rFonts w:cs="Arial"/>
        </w:rPr>
      </w:pPr>
    </w:p>
    <w:p w14:paraId="4C984E39" w14:textId="77777777" w:rsidR="00B02588" w:rsidRPr="00C40658" w:rsidRDefault="00B02588" w:rsidP="00CF28A6">
      <w:pPr>
        <w:spacing w:line="276" w:lineRule="auto"/>
        <w:jc w:val="both"/>
        <w:rPr>
          <w:rFonts w:cs="Arial"/>
        </w:rPr>
      </w:pPr>
    </w:p>
    <w:p w14:paraId="09FDB00F" w14:textId="77777777" w:rsidR="00B02588" w:rsidRPr="00C40658" w:rsidRDefault="00B02588" w:rsidP="00CF28A6">
      <w:pPr>
        <w:spacing w:line="276" w:lineRule="auto"/>
        <w:jc w:val="both"/>
        <w:rPr>
          <w:rFonts w:cs="Arial"/>
        </w:rPr>
      </w:pPr>
    </w:p>
    <w:p w14:paraId="6457F0A3" w14:textId="77777777" w:rsidR="00B02588" w:rsidRPr="00C40658" w:rsidRDefault="00B02588" w:rsidP="00CF28A6">
      <w:pPr>
        <w:spacing w:line="276" w:lineRule="auto"/>
        <w:jc w:val="both"/>
        <w:rPr>
          <w:rFonts w:cs="Arial"/>
        </w:rPr>
      </w:pPr>
    </w:p>
    <w:p w14:paraId="1CB7781B" w14:textId="77777777" w:rsidR="00B02588" w:rsidRPr="00C40658" w:rsidRDefault="00B02588" w:rsidP="00CF28A6">
      <w:pPr>
        <w:spacing w:line="276" w:lineRule="auto"/>
        <w:jc w:val="both"/>
        <w:rPr>
          <w:rFonts w:cs="Arial"/>
        </w:rPr>
      </w:pPr>
    </w:p>
    <w:p w14:paraId="2882BD2D" w14:textId="77777777" w:rsidR="003537E4" w:rsidRDefault="003537E4" w:rsidP="00CF28A6">
      <w:pPr>
        <w:spacing w:line="276" w:lineRule="auto"/>
        <w:jc w:val="both"/>
      </w:pPr>
    </w:p>
    <w:p w14:paraId="7CBE07A2" w14:textId="77777777" w:rsidR="00F1298E" w:rsidRDefault="00F1298E" w:rsidP="00CF28A6">
      <w:pPr>
        <w:spacing w:line="276" w:lineRule="auto"/>
        <w:jc w:val="both"/>
        <w:rPr>
          <w:rFonts w:eastAsiaTheme="majorEastAsia" w:cs="Arial"/>
          <w:iCs/>
          <w:color w:val="000000" w:themeColor="text1"/>
          <w:sz w:val="28"/>
        </w:rPr>
      </w:pPr>
      <w:r>
        <w:rPr>
          <w:rFonts w:cs="Arial"/>
        </w:rPr>
        <w:br w:type="page"/>
      </w:r>
    </w:p>
    <w:p w14:paraId="458763F2" w14:textId="4F153C7B" w:rsidR="00B02588" w:rsidRPr="00C40658" w:rsidRDefault="00B02588" w:rsidP="00CF28A6">
      <w:pPr>
        <w:pStyle w:val="Titre4"/>
        <w:spacing w:line="276" w:lineRule="auto"/>
        <w:jc w:val="both"/>
        <w:rPr>
          <w:rFonts w:cs="Arial"/>
        </w:rPr>
      </w:pPr>
      <w:r w:rsidRPr="00C40658">
        <w:rPr>
          <w:rFonts w:cs="Arial"/>
        </w:rPr>
        <w:lastRenderedPageBreak/>
        <w:t>Les rapports :</w:t>
      </w:r>
    </w:p>
    <w:p w14:paraId="246E5EB5" w14:textId="1731B6F2" w:rsidR="00B02588" w:rsidRPr="00C40658" w:rsidRDefault="00B02588" w:rsidP="00CF28A6">
      <w:pPr>
        <w:spacing w:line="276" w:lineRule="auto"/>
        <w:jc w:val="both"/>
        <w:rPr>
          <w:rFonts w:cs="Arial"/>
        </w:rPr>
      </w:pPr>
      <w:r w:rsidRPr="00C40658">
        <w:rPr>
          <w:rFonts w:cs="Arial"/>
        </w:rPr>
        <w:t>En plus de généré un Gant, Project nous permet si nous le souhaitons la génération de rapport</w:t>
      </w:r>
      <w:r w:rsidR="00001EBE" w:rsidRPr="00C40658">
        <w:rPr>
          <w:rFonts w:cs="Arial"/>
        </w:rPr>
        <w:t>s</w:t>
      </w:r>
      <w:r w:rsidRPr="00C40658">
        <w:rPr>
          <w:rFonts w:cs="Arial"/>
        </w:rPr>
        <w:t xml:space="preserve"> personnalisable :</w:t>
      </w:r>
    </w:p>
    <w:p w14:paraId="1D1E02ED" w14:textId="4FDC1FEE" w:rsidR="00B02588" w:rsidRPr="00C40658" w:rsidRDefault="00F54B53" w:rsidP="00CF28A6">
      <w:pPr>
        <w:spacing w:line="276" w:lineRule="auto"/>
        <w:jc w:val="both"/>
        <w:rPr>
          <w:rFonts w:cs="Arial"/>
        </w:rPr>
      </w:pPr>
      <w:r w:rsidRPr="00F54B53">
        <w:rPr>
          <w:rFonts w:cs="Arial"/>
          <w:noProof/>
        </w:rPr>
        <w:drawing>
          <wp:anchor distT="0" distB="0" distL="114300" distR="114300" simplePos="0" relativeHeight="251724800" behindDoc="1" locked="0" layoutInCell="1" allowOverlap="1" wp14:anchorId="697B5E7C" wp14:editId="29D4D6D0">
            <wp:simplePos x="0" y="0"/>
            <wp:positionH relativeFrom="margin">
              <wp:align>left</wp:align>
            </wp:positionH>
            <wp:positionV relativeFrom="paragraph">
              <wp:posOffset>11430</wp:posOffset>
            </wp:positionV>
            <wp:extent cx="6767830" cy="4094480"/>
            <wp:effectExtent l="19050" t="19050" r="13970" b="20320"/>
            <wp:wrapNone/>
            <wp:docPr id="1647447309"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47309" name="Image 1" descr="Une image contenant texte, capture d’écran, nombre,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6767830" cy="4094480"/>
                    </a:xfrm>
                    <a:prstGeom prst="rect">
                      <a:avLst/>
                    </a:prstGeom>
                    <a:ln>
                      <a:solidFill>
                        <a:schemeClr val="accent1"/>
                      </a:solidFill>
                    </a:ln>
                  </pic:spPr>
                </pic:pic>
              </a:graphicData>
            </a:graphic>
          </wp:anchor>
        </w:drawing>
      </w:r>
    </w:p>
    <w:p w14:paraId="3A20B22E" w14:textId="56608506" w:rsidR="00B02588" w:rsidRPr="00C40658" w:rsidRDefault="00B02588" w:rsidP="00CF28A6">
      <w:pPr>
        <w:spacing w:line="276" w:lineRule="auto"/>
        <w:jc w:val="both"/>
        <w:rPr>
          <w:rFonts w:cs="Arial"/>
        </w:rPr>
      </w:pPr>
    </w:p>
    <w:p w14:paraId="7497BAE4" w14:textId="7BE9BC94" w:rsidR="00B02588" w:rsidRPr="00C40658" w:rsidRDefault="00B02588" w:rsidP="00CF28A6">
      <w:pPr>
        <w:spacing w:line="276" w:lineRule="auto"/>
        <w:jc w:val="both"/>
        <w:rPr>
          <w:rFonts w:cs="Arial"/>
        </w:rPr>
      </w:pPr>
    </w:p>
    <w:p w14:paraId="50F46E6E" w14:textId="77777777" w:rsidR="00B02588" w:rsidRPr="00C40658" w:rsidRDefault="00B02588" w:rsidP="00CF28A6">
      <w:pPr>
        <w:spacing w:line="276" w:lineRule="auto"/>
        <w:jc w:val="both"/>
        <w:rPr>
          <w:rFonts w:cs="Arial"/>
        </w:rPr>
      </w:pPr>
    </w:p>
    <w:p w14:paraId="23630428" w14:textId="324A5560" w:rsidR="00B02588" w:rsidRPr="00C40658" w:rsidRDefault="00B02588" w:rsidP="00CF28A6">
      <w:pPr>
        <w:spacing w:line="276" w:lineRule="auto"/>
        <w:jc w:val="both"/>
        <w:rPr>
          <w:rFonts w:cs="Arial"/>
        </w:rPr>
      </w:pPr>
    </w:p>
    <w:p w14:paraId="28A34601" w14:textId="77777777" w:rsidR="00B02588" w:rsidRPr="00C40658" w:rsidRDefault="00B02588" w:rsidP="00CF28A6">
      <w:pPr>
        <w:spacing w:line="276" w:lineRule="auto"/>
        <w:jc w:val="both"/>
        <w:rPr>
          <w:rFonts w:cs="Arial"/>
        </w:rPr>
      </w:pPr>
    </w:p>
    <w:p w14:paraId="1AC1552E" w14:textId="77777777" w:rsidR="00B02588" w:rsidRPr="00C40658" w:rsidRDefault="00B02588" w:rsidP="00CF28A6">
      <w:pPr>
        <w:spacing w:line="276" w:lineRule="auto"/>
        <w:jc w:val="both"/>
        <w:rPr>
          <w:rFonts w:cs="Arial"/>
        </w:rPr>
      </w:pPr>
    </w:p>
    <w:p w14:paraId="6ADD09C4" w14:textId="11CF5AC9" w:rsidR="00B02588" w:rsidRPr="00C40658" w:rsidRDefault="00B02588" w:rsidP="00CF28A6">
      <w:pPr>
        <w:spacing w:line="276" w:lineRule="auto"/>
        <w:jc w:val="both"/>
        <w:rPr>
          <w:rFonts w:cs="Arial"/>
        </w:rPr>
      </w:pPr>
    </w:p>
    <w:p w14:paraId="0FDAB1FB" w14:textId="6643C8A1" w:rsidR="00B02588" w:rsidRPr="00C40658" w:rsidRDefault="00B02588" w:rsidP="00CF28A6">
      <w:pPr>
        <w:spacing w:line="276" w:lineRule="auto"/>
        <w:jc w:val="both"/>
        <w:rPr>
          <w:rFonts w:cs="Arial"/>
        </w:rPr>
      </w:pPr>
    </w:p>
    <w:p w14:paraId="6A505255" w14:textId="77777777" w:rsidR="00B02588" w:rsidRPr="00C40658" w:rsidRDefault="00B02588" w:rsidP="00CF28A6">
      <w:pPr>
        <w:spacing w:line="276" w:lineRule="auto"/>
        <w:jc w:val="both"/>
        <w:rPr>
          <w:rFonts w:cs="Arial"/>
        </w:rPr>
      </w:pPr>
    </w:p>
    <w:p w14:paraId="36630136" w14:textId="2338E6C8" w:rsidR="00B02588" w:rsidRPr="00C40658" w:rsidRDefault="00B02588" w:rsidP="00CF28A6">
      <w:pPr>
        <w:spacing w:line="276" w:lineRule="auto"/>
        <w:jc w:val="both"/>
        <w:rPr>
          <w:rFonts w:cs="Arial"/>
        </w:rPr>
      </w:pPr>
    </w:p>
    <w:p w14:paraId="58FA4359" w14:textId="13F68C1F" w:rsidR="00B02588" w:rsidRPr="00C40658" w:rsidRDefault="00B02588" w:rsidP="00CF28A6">
      <w:pPr>
        <w:spacing w:line="276" w:lineRule="auto"/>
        <w:jc w:val="both"/>
        <w:rPr>
          <w:rFonts w:cs="Arial"/>
        </w:rPr>
      </w:pPr>
    </w:p>
    <w:p w14:paraId="746A2C1E" w14:textId="282B7735" w:rsidR="00B02588" w:rsidRPr="00C40658" w:rsidRDefault="00B02588" w:rsidP="00CF28A6">
      <w:pPr>
        <w:spacing w:line="276" w:lineRule="auto"/>
        <w:jc w:val="both"/>
        <w:rPr>
          <w:rFonts w:cs="Arial"/>
        </w:rPr>
      </w:pPr>
    </w:p>
    <w:p w14:paraId="2688ECEB" w14:textId="685DE885" w:rsidR="00B02588" w:rsidRDefault="00B02588" w:rsidP="00CF28A6">
      <w:pPr>
        <w:spacing w:line="276" w:lineRule="auto"/>
        <w:jc w:val="both"/>
        <w:rPr>
          <w:rFonts w:cs="Arial"/>
        </w:rPr>
      </w:pPr>
    </w:p>
    <w:p w14:paraId="7FA40560" w14:textId="77777777" w:rsidR="00F54B53" w:rsidRDefault="00F54B53" w:rsidP="00CF28A6">
      <w:pPr>
        <w:spacing w:line="276" w:lineRule="auto"/>
        <w:jc w:val="both"/>
        <w:rPr>
          <w:rFonts w:cs="Arial"/>
        </w:rPr>
      </w:pPr>
    </w:p>
    <w:p w14:paraId="7E6B73B7" w14:textId="77777777" w:rsidR="00F54B53" w:rsidRDefault="00F54B53" w:rsidP="00CF28A6">
      <w:pPr>
        <w:spacing w:line="276" w:lineRule="auto"/>
        <w:jc w:val="both"/>
        <w:rPr>
          <w:rFonts w:cs="Arial"/>
        </w:rPr>
      </w:pPr>
    </w:p>
    <w:p w14:paraId="58BB996E" w14:textId="77777777" w:rsidR="00F54B53" w:rsidRDefault="00F54B53" w:rsidP="00CF28A6">
      <w:pPr>
        <w:spacing w:line="276" w:lineRule="auto"/>
        <w:jc w:val="both"/>
        <w:rPr>
          <w:rFonts w:cs="Arial"/>
        </w:rPr>
      </w:pPr>
    </w:p>
    <w:p w14:paraId="24CAE874" w14:textId="77777777" w:rsidR="00F54B53" w:rsidRDefault="00F54B53" w:rsidP="00CF28A6">
      <w:pPr>
        <w:spacing w:line="276" w:lineRule="auto"/>
        <w:jc w:val="both"/>
        <w:rPr>
          <w:rFonts w:cs="Arial"/>
        </w:rPr>
      </w:pPr>
    </w:p>
    <w:p w14:paraId="36BC7192" w14:textId="77777777" w:rsidR="00F54B53" w:rsidRPr="00C40658" w:rsidRDefault="00F54B53" w:rsidP="00CF28A6">
      <w:pPr>
        <w:spacing w:line="276" w:lineRule="auto"/>
        <w:jc w:val="both"/>
        <w:rPr>
          <w:rFonts w:cs="Arial"/>
        </w:rPr>
      </w:pPr>
    </w:p>
    <w:p w14:paraId="08671275" w14:textId="753BD603" w:rsidR="00B02588" w:rsidRPr="00C40658" w:rsidRDefault="00B02588" w:rsidP="00CF28A6">
      <w:pPr>
        <w:spacing w:line="276" w:lineRule="auto"/>
        <w:jc w:val="both"/>
        <w:rPr>
          <w:rFonts w:cs="Arial"/>
        </w:rPr>
      </w:pPr>
    </w:p>
    <w:p w14:paraId="598A6D8A" w14:textId="79B7D205" w:rsidR="00B02588" w:rsidRPr="00C40658" w:rsidRDefault="00B02588" w:rsidP="00CF28A6">
      <w:pPr>
        <w:spacing w:line="276" w:lineRule="auto"/>
        <w:jc w:val="both"/>
        <w:rPr>
          <w:rFonts w:cs="Arial"/>
        </w:rPr>
      </w:pPr>
    </w:p>
    <w:p w14:paraId="44A6B5B7" w14:textId="77777777" w:rsidR="00B02588" w:rsidRPr="00C40658" w:rsidRDefault="00B02588" w:rsidP="00CF28A6">
      <w:pPr>
        <w:spacing w:line="276" w:lineRule="auto"/>
        <w:jc w:val="both"/>
        <w:rPr>
          <w:rFonts w:cs="Arial"/>
        </w:rPr>
      </w:pPr>
    </w:p>
    <w:p w14:paraId="29DCE1E8" w14:textId="77777777" w:rsidR="005471DF" w:rsidRPr="00C40658" w:rsidRDefault="005471DF" w:rsidP="00CF28A6">
      <w:pPr>
        <w:spacing w:line="276" w:lineRule="auto"/>
        <w:jc w:val="both"/>
        <w:rPr>
          <w:rFonts w:cs="Arial"/>
        </w:rPr>
      </w:pPr>
    </w:p>
    <w:p w14:paraId="5A4D7D99" w14:textId="5ADA7CA0" w:rsidR="005471DF" w:rsidRPr="00C40658" w:rsidRDefault="00F1298E" w:rsidP="00CF28A6">
      <w:pPr>
        <w:spacing w:line="276" w:lineRule="auto"/>
        <w:jc w:val="both"/>
        <w:rPr>
          <w:rFonts w:cs="Arial"/>
        </w:rPr>
      </w:pPr>
      <w:r w:rsidRPr="00C40658">
        <w:rPr>
          <w:rFonts w:cs="Arial"/>
          <w:noProof/>
        </w:rPr>
        <w:drawing>
          <wp:anchor distT="0" distB="0" distL="114300" distR="114300" simplePos="0" relativeHeight="251671552" behindDoc="1" locked="0" layoutInCell="1" allowOverlap="1" wp14:anchorId="233360AE" wp14:editId="6D19CE33">
            <wp:simplePos x="0" y="0"/>
            <wp:positionH relativeFrom="margin">
              <wp:align>center</wp:align>
            </wp:positionH>
            <wp:positionV relativeFrom="paragraph">
              <wp:posOffset>136525</wp:posOffset>
            </wp:positionV>
            <wp:extent cx="5733415" cy="3339465"/>
            <wp:effectExtent l="19050" t="19050" r="19685" b="133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3415" cy="3339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7DE61A" w14:textId="45B498C6" w:rsidR="005471DF" w:rsidRPr="00C40658" w:rsidRDefault="005471DF" w:rsidP="00CF28A6">
      <w:pPr>
        <w:spacing w:line="276" w:lineRule="auto"/>
        <w:jc w:val="both"/>
        <w:rPr>
          <w:rFonts w:cs="Arial"/>
        </w:rPr>
      </w:pPr>
    </w:p>
    <w:p w14:paraId="09EA40D4" w14:textId="3805E252" w:rsidR="005471DF" w:rsidRPr="00C40658" w:rsidRDefault="005471DF" w:rsidP="00CF28A6">
      <w:pPr>
        <w:spacing w:line="276" w:lineRule="auto"/>
        <w:jc w:val="both"/>
        <w:rPr>
          <w:rFonts w:cs="Arial"/>
        </w:rPr>
      </w:pPr>
    </w:p>
    <w:p w14:paraId="0FB09B06" w14:textId="77777777" w:rsidR="005471DF" w:rsidRPr="00C40658" w:rsidRDefault="005471DF" w:rsidP="00CF28A6">
      <w:pPr>
        <w:spacing w:line="276" w:lineRule="auto"/>
        <w:jc w:val="both"/>
        <w:rPr>
          <w:rFonts w:cs="Arial"/>
        </w:rPr>
      </w:pPr>
    </w:p>
    <w:p w14:paraId="4EE4EFAF" w14:textId="77777777" w:rsidR="005471DF" w:rsidRPr="00C40658" w:rsidRDefault="005471DF" w:rsidP="00CF28A6">
      <w:pPr>
        <w:spacing w:line="276" w:lineRule="auto"/>
        <w:jc w:val="both"/>
        <w:rPr>
          <w:rFonts w:cs="Arial"/>
        </w:rPr>
      </w:pPr>
    </w:p>
    <w:p w14:paraId="0B8FCAFA" w14:textId="77777777" w:rsidR="005471DF" w:rsidRPr="00C40658" w:rsidRDefault="005471DF" w:rsidP="00CF28A6">
      <w:pPr>
        <w:spacing w:line="276" w:lineRule="auto"/>
        <w:jc w:val="both"/>
        <w:rPr>
          <w:rFonts w:cs="Arial"/>
        </w:rPr>
      </w:pPr>
    </w:p>
    <w:p w14:paraId="62443DE1" w14:textId="77777777" w:rsidR="005471DF" w:rsidRPr="00C40658" w:rsidRDefault="005471DF" w:rsidP="00CF28A6">
      <w:pPr>
        <w:spacing w:line="276" w:lineRule="auto"/>
        <w:jc w:val="both"/>
        <w:rPr>
          <w:rFonts w:cs="Arial"/>
        </w:rPr>
      </w:pPr>
    </w:p>
    <w:p w14:paraId="7538577F" w14:textId="77777777" w:rsidR="005471DF" w:rsidRPr="00C40658" w:rsidRDefault="005471DF" w:rsidP="00CF28A6">
      <w:pPr>
        <w:spacing w:line="276" w:lineRule="auto"/>
        <w:jc w:val="both"/>
        <w:rPr>
          <w:rFonts w:cs="Arial"/>
        </w:rPr>
      </w:pPr>
    </w:p>
    <w:p w14:paraId="6C9421C4" w14:textId="77777777" w:rsidR="00F1298E" w:rsidRDefault="00F1298E" w:rsidP="00CF28A6">
      <w:pPr>
        <w:spacing w:line="276" w:lineRule="auto"/>
        <w:jc w:val="both"/>
        <w:rPr>
          <w:rFonts w:cs="Arial"/>
        </w:rPr>
      </w:pPr>
    </w:p>
    <w:p w14:paraId="7EA1FAF9" w14:textId="77777777" w:rsidR="00F1298E" w:rsidRDefault="00F1298E" w:rsidP="00CF28A6">
      <w:pPr>
        <w:spacing w:line="276" w:lineRule="auto"/>
        <w:jc w:val="both"/>
        <w:rPr>
          <w:rFonts w:cs="Arial"/>
        </w:rPr>
      </w:pPr>
    </w:p>
    <w:p w14:paraId="7A074200" w14:textId="77777777" w:rsidR="00F1298E" w:rsidRDefault="00F1298E" w:rsidP="00CF28A6">
      <w:pPr>
        <w:spacing w:line="276" w:lineRule="auto"/>
        <w:jc w:val="both"/>
        <w:rPr>
          <w:rFonts w:cs="Arial"/>
        </w:rPr>
      </w:pPr>
    </w:p>
    <w:p w14:paraId="47A77E4A" w14:textId="77777777" w:rsidR="00F1298E" w:rsidRDefault="00F1298E" w:rsidP="00CF28A6">
      <w:pPr>
        <w:spacing w:line="276" w:lineRule="auto"/>
        <w:jc w:val="both"/>
        <w:rPr>
          <w:rFonts w:cs="Arial"/>
        </w:rPr>
      </w:pPr>
    </w:p>
    <w:p w14:paraId="6B565C25" w14:textId="77777777" w:rsidR="00F1298E" w:rsidRDefault="00F1298E" w:rsidP="00CF28A6">
      <w:pPr>
        <w:spacing w:line="276" w:lineRule="auto"/>
        <w:jc w:val="both"/>
        <w:rPr>
          <w:rFonts w:cs="Arial"/>
        </w:rPr>
      </w:pPr>
    </w:p>
    <w:p w14:paraId="5E3886F2" w14:textId="77777777" w:rsidR="00F1298E" w:rsidRDefault="00F1298E" w:rsidP="00CF28A6">
      <w:pPr>
        <w:spacing w:line="276" w:lineRule="auto"/>
        <w:jc w:val="both"/>
        <w:rPr>
          <w:rFonts w:cs="Arial"/>
        </w:rPr>
      </w:pPr>
    </w:p>
    <w:p w14:paraId="77D7A32D" w14:textId="77777777" w:rsidR="00F1298E" w:rsidRDefault="00F1298E" w:rsidP="00CF28A6">
      <w:pPr>
        <w:spacing w:line="276" w:lineRule="auto"/>
        <w:jc w:val="both"/>
        <w:rPr>
          <w:rFonts w:cs="Arial"/>
        </w:rPr>
      </w:pPr>
    </w:p>
    <w:p w14:paraId="468A0698" w14:textId="77777777" w:rsidR="00F1298E" w:rsidRDefault="00F1298E" w:rsidP="00CF28A6">
      <w:pPr>
        <w:spacing w:line="276" w:lineRule="auto"/>
        <w:jc w:val="both"/>
        <w:rPr>
          <w:rFonts w:cs="Arial"/>
        </w:rPr>
      </w:pPr>
    </w:p>
    <w:p w14:paraId="019F7C0D" w14:textId="77777777" w:rsidR="00F1298E" w:rsidRDefault="00F1298E" w:rsidP="00CF28A6">
      <w:pPr>
        <w:spacing w:line="276" w:lineRule="auto"/>
        <w:jc w:val="both"/>
        <w:rPr>
          <w:rFonts w:cs="Arial"/>
        </w:rPr>
      </w:pPr>
    </w:p>
    <w:p w14:paraId="24030962" w14:textId="77777777" w:rsidR="00F1298E" w:rsidRDefault="00F1298E" w:rsidP="00CF28A6">
      <w:pPr>
        <w:spacing w:line="276" w:lineRule="auto"/>
        <w:jc w:val="both"/>
        <w:rPr>
          <w:rFonts w:cs="Arial"/>
        </w:rPr>
      </w:pPr>
    </w:p>
    <w:p w14:paraId="44FD1C6A" w14:textId="77777777" w:rsidR="00F1298E" w:rsidRDefault="00F1298E" w:rsidP="00CF28A6">
      <w:pPr>
        <w:spacing w:line="276" w:lineRule="auto"/>
        <w:jc w:val="both"/>
        <w:rPr>
          <w:rFonts w:cs="Arial"/>
        </w:rPr>
      </w:pPr>
    </w:p>
    <w:p w14:paraId="2335C2E3" w14:textId="77777777" w:rsidR="00F1298E" w:rsidRDefault="00F1298E" w:rsidP="00CF28A6">
      <w:pPr>
        <w:spacing w:line="276" w:lineRule="auto"/>
        <w:jc w:val="both"/>
        <w:rPr>
          <w:rFonts w:cs="Arial"/>
        </w:rPr>
      </w:pPr>
    </w:p>
    <w:p w14:paraId="11A4D009" w14:textId="2B4A3730" w:rsidR="00B02588" w:rsidRPr="00C40658" w:rsidRDefault="00B02588" w:rsidP="00CF28A6">
      <w:pPr>
        <w:spacing w:line="276" w:lineRule="auto"/>
        <w:jc w:val="both"/>
        <w:rPr>
          <w:rFonts w:cs="Arial"/>
        </w:rPr>
      </w:pPr>
      <w:r w:rsidRPr="00C40658">
        <w:rPr>
          <w:rFonts w:cs="Arial"/>
        </w:rPr>
        <w:t>Ces rapports une fois mis en place reflètent les dernières informations du projet sans aucune mise à jour de notre part. C’est un gain de temps lors des présentations d’avancement</w:t>
      </w:r>
      <w:r w:rsidR="009C1243" w:rsidRPr="00C40658">
        <w:rPr>
          <w:rFonts w:cs="Arial"/>
        </w:rPr>
        <w:t xml:space="preserve"> du</w:t>
      </w:r>
      <w:r w:rsidRPr="00C40658">
        <w:rPr>
          <w:rFonts w:cs="Arial"/>
        </w:rPr>
        <w:t xml:space="preserve"> projet car nous n’avons pas besoin de tout remettre à jour.</w:t>
      </w:r>
    </w:p>
    <w:p w14:paraId="194A82BA" w14:textId="77777777" w:rsidR="00B02588" w:rsidRDefault="00B02588" w:rsidP="00CF28A6">
      <w:pPr>
        <w:spacing w:line="276" w:lineRule="auto"/>
        <w:jc w:val="both"/>
        <w:rPr>
          <w:rFonts w:cs="Arial"/>
        </w:rPr>
      </w:pPr>
    </w:p>
    <w:p w14:paraId="25727A39" w14:textId="1362C26C" w:rsidR="00E4346E" w:rsidRDefault="00E4346E" w:rsidP="00CF28A6">
      <w:pPr>
        <w:spacing w:line="276" w:lineRule="auto"/>
        <w:jc w:val="both"/>
        <w:rPr>
          <w:rFonts w:cs="Arial"/>
        </w:rPr>
      </w:pPr>
      <w:r>
        <w:rPr>
          <w:rFonts w:cs="Arial"/>
        </w:rPr>
        <w:lastRenderedPageBreak/>
        <w:t>Les rapports nous ont permis de surveiller les coûts du projet :</w:t>
      </w:r>
    </w:p>
    <w:p w14:paraId="47DF7678" w14:textId="1D6736E5" w:rsidR="00E4346E" w:rsidRDefault="00042BE8" w:rsidP="00CF28A6">
      <w:pPr>
        <w:spacing w:line="276" w:lineRule="auto"/>
        <w:jc w:val="both"/>
        <w:rPr>
          <w:rFonts w:cs="Arial"/>
        </w:rPr>
      </w:pPr>
      <w:r w:rsidRPr="00042BE8">
        <w:rPr>
          <w:rFonts w:cs="Arial"/>
          <w:noProof/>
        </w:rPr>
        <w:drawing>
          <wp:anchor distT="0" distB="0" distL="114300" distR="114300" simplePos="0" relativeHeight="251706368" behindDoc="1" locked="0" layoutInCell="1" allowOverlap="1" wp14:anchorId="3BC8202B" wp14:editId="1BB1A3CB">
            <wp:simplePos x="0" y="0"/>
            <wp:positionH relativeFrom="margin">
              <wp:align>center</wp:align>
            </wp:positionH>
            <wp:positionV relativeFrom="paragraph">
              <wp:posOffset>135255</wp:posOffset>
            </wp:positionV>
            <wp:extent cx="2972058" cy="4801016"/>
            <wp:effectExtent l="0" t="0" r="0" b="0"/>
            <wp:wrapNone/>
            <wp:docPr id="1040431697"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31697" name="Image 1" descr="Une image contenant texte, capture d’écran, nombre, Parallèl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972058" cy="4801016"/>
                    </a:xfrm>
                    <a:prstGeom prst="rect">
                      <a:avLst/>
                    </a:prstGeom>
                  </pic:spPr>
                </pic:pic>
              </a:graphicData>
            </a:graphic>
          </wp:anchor>
        </w:drawing>
      </w:r>
    </w:p>
    <w:p w14:paraId="5F1C3899" w14:textId="4A8CFA32" w:rsidR="00E4346E" w:rsidRPr="00C40658" w:rsidRDefault="00E4346E" w:rsidP="00CF28A6">
      <w:pPr>
        <w:spacing w:line="276" w:lineRule="auto"/>
        <w:jc w:val="both"/>
        <w:rPr>
          <w:rFonts w:cs="Arial"/>
        </w:rPr>
      </w:pPr>
    </w:p>
    <w:p w14:paraId="1A73B7EF" w14:textId="77777777" w:rsidR="00E4346E" w:rsidRDefault="00E4346E" w:rsidP="00CF28A6">
      <w:pPr>
        <w:spacing w:line="276" w:lineRule="auto"/>
        <w:jc w:val="both"/>
        <w:rPr>
          <w:rFonts w:cs="Arial"/>
        </w:rPr>
      </w:pPr>
    </w:p>
    <w:p w14:paraId="6BAA9A1E" w14:textId="77777777" w:rsidR="00E4346E" w:rsidRDefault="00E4346E" w:rsidP="00CF28A6">
      <w:pPr>
        <w:spacing w:line="276" w:lineRule="auto"/>
        <w:jc w:val="both"/>
        <w:rPr>
          <w:rFonts w:cs="Arial"/>
        </w:rPr>
      </w:pPr>
    </w:p>
    <w:p w14:paraId="677B5733" w14:textId="77777777" w:rsidR="00E4346E" w:rsidRDefault="00E4346E" w:rsidP="00CF28A6">
      <w:pPr>
        <w:spacing w:line="276" w:lineRule="auto"/>
        <w:jc w:val="both"/>
        <w:rPr>
          <w:rFonts w:cs="Arial"/>
        </w:rPr>
      </w:pPr>
    </w:p>
    <w:p w14:paraId="36BD0104" w14:textId="77777777" w:rsidR="00E4346E" w:rsidRDefault="00E4346E" w:rsidP="00CF28A6">
      <w:pPr>
        <w:spacing w:line="276" w:lineRule="auto"/>
        <w:jc w:val="both"/>
        <w:rPr>
          <w:rFonts w:cs="Arial"/>
        </w:rPr>
      </w:pPr>
    </w:p>
    <w:p w14:paraId="30919D09" w14:textId="77777777" w:rsidR="00E4346E" w:rsidRDefault="00E4346E" w:rsidP="00CF28A6">
      <w:pPr>
        <w:spacing w:line="276" w:lineRule="auto"/>
        <w:jc w:val="both"/>
        <w:rPr>
          <w:rFonts w:cs="Arial"/>
        </w:rPr>
      </w:pPr>
    </w:p>
    <w:p w14:paraId="4F14A659" w14:textId="77777777" w:rsidR="00E4346E" w:rsidRDefault="00E4346E" w:rsidP="00CF28A6">
      <w:pPr>
        <w:spacing w:line="276" w:lineRule="auto"/>
        <w:jc w:val="both"/>
        <w:rPr>
          <w:rFonts w:cs="Arial"/>
        </w:rPr>
      </w:pPr>
    </w:p>
    <w:p w14:paraId="04A3C4DF" w14:textId="77777777" w:rsidR="00E4346E" w:rsidRDefault="00E4346E" w:rsidP="00CF28A6">
      <w:pPr>
        <w:spacing w:line="276" w:lineRule="auto"/>
        <w:jc w:val="both"/>
        <w:rPr>
          <w:rFonts w:cs="Arial"/>
        </w:rPr>
      </w:pPr>
    </w:p>
    <w:p w14:paraId="1958B135" w14:textId="77777777" w:rsidR="00E4346E" w:rsidRDefault="00E4346E" w:rsidP="00CF28A6">
      <w:pPr>
        <w:spacing w:line="276" w:lineRule="auto"/>
        <w:jc w:val="both"/>
        <w:rPr>
          <w:rFonts w:cs="Arial"/>
        </w:rPr>
      </w:pPr>
    </w:p>
    <w:p w14:paraId="76443714" w14:textId="77777777" w:rsidR="00E4346E" w:rsidRDefault="00E4346E" w:rsidP="00CF28A6">
      <w:pPr>
        <w:spacing w:line="276" w:lineRule="auto"/>
        <w:jc w:val="both"/>
        <w:rPr>
          <w:rFonts w:cs="Arial"/>
        </w:rPr>
      </w:pPr>
    </w:p>
    <w:p w14:paraId="11FB1372" w14:textId="77777777" w:rsidR="00E4346E" w:rsidRDefault="00E4346E" w:rsidP="00CF28A6">
      <w:pPr>
        <w:spacing w:line="276" w:lineRule="auto"/>
        <w:jc w:val="both"/>
        <w:rPr>
          <w:rFonts w:cs="Arial"/>
        </w:rPr>
      </w:pPr>
    </w:p>
    <w:p w14:paraId="0A801C7E" w14:textId="77777777" w:rsidR="00E4346E" w:rsidRDefault="00E4346E" w:rsidP="00CF28A6">
      <w:pPr>
        <w:spacing w:line="276" w:lineRule="auto"/>
        <w:jc w:val="both"/>
        <w:rPr>
          <w:rFonts w:cs="Arial"/>
        </w:rPr>
      </w:pPr>
    </w:p>
    <w:p w14:paraId="5E11D8DC" w14:textId="77777777" w:rsidR="00E4346E" w:rsidRDefault="00E4346E" w:rsidP="00CF28A6">
      <w:pPr>
        <w:spacing w:line="276" w:lineRule="auto"/>
        <w:jc w:val="both"/>
        <w:rPr>
          <w:rFonts w:cs="Arial"/>
        </w:rPr>
      </w:pPr>
    </w:p>
    <w:p w14:paraId="791E8632" w14:textId="77777777" w:rsidR="00E4346E" w:rsidRDefault="00E4346E" w:rsidP="00CF28A6">
      <w:pPr>
        <w:spacing w:line="276" w:lineRule="auto"/>
        <w:jc w:val="both"/>
        <w:rPr>
          <w:rFonts w:cs="Arial"/>
        </w:rPr>
      </w:pPr>
    </w:p>
    <w:p w14:paraId="19A152D4" w14:textId="77777777" w:rsidR="00E4346E" w:rsidRDefault="00E4346E" w:rsidP="00CF28A6">
      <w:pPr>
        <w:spacing w:line="276" w:lineRule="auto"/>
        <w:jc w:val="both"/>
        <w:rPr>
          <w:rFonts w:cs="Arial"/>
        </w:rPr>
      </w:pPr>
    </w:p>
    <w:p w14:paraId="7B3C4E17" w14:textId="77777777" w:rsidR="00E4346E" w:rsidRDefault="00E4346E" w:rsidP="00CF28A6">
      <w:pPr>
        <w:spacing w:line="276" w:lineRule="auto"/>
        <w:jc w:val="both"/>
        <w:rPr>
          <w:rFonts w:cs="Arial"/>
        </w:rPr>
      </w:pPr>
    </w:p>
    <w:p w14:paraId="583C670C" w14:textId="77777777" w:rsidR="00E4346E" w:rsidRDefault="00E4346E" w:rsidP="00CF28A6">
      <w:pPr>
        <w:spacing w:line="276" w:lineRule="auto"/>
        <w:jc w:val="both"/>
        <w:rPr>
          <w:rFonts w:cs="Arial"/>
        </w:rPr>
      </w:pPr>
    </w:p>
    <w:p w14:paraId="5509BD1F" w14:textId="77777777" w:rsidR="00E4346E" w:rsidRDefault="00E4346E" w:rsidP="00CF28A6">
      <w:pPr>
        <w:spacing w:line="276" w:lineRule="auto"/>
        <w:jc w:val="both"/>
        <w:rPr>
          <w:rFonts w:cs="Arial"/>
        </w:rPr>
      </w:pPr>
    </w:p>
    <w:p w14:paraId="011B2321" w14:textId="77777777" w:rsidR="00E4346E" w:rsidRDefault="00E4346E" w:rsidP="00CF28A6">
      <w:pPr>
        <w:spacing w:line="276" w:lineRule="auto"/>
        <w:jc w:val="both"/>
        <w:rPr>
          <w:rFonts w:cs="Arial"/>
        </w:rPr>
      </w:pPr>
    </w:p>
    <w:p w14:paraId="15027DB2" w14:textId="77777777" w:rsidR="00E4346E" w:rsidRDefault="00E4346E" w:rsidP="00CF28A6">
      <w:pPr>
        <w:spacing w:line="276" w:lineRule="auto"/>
        <w:jc w:val="both"/>
        <w:rPr>
          <w:rFonts w:cs="Arial"/>
        </w:rPr>
      </w:pPr>
    </w:p>
    <w:p w14:paraId="6CB89F53" w14:textId="77777777" w:rsidR="00E4346E" w:rsidRDefault="00E4346E" w:rsidP="00CF28A6">
      <w:pPr>
        <w:spacing w:line="276" w:lineRule="auto"/>
        <w:jc w:val="both"/>
        <w:rPr>
          <w:rFonts w:cs="Arial"/>
        </w:rPr>
      </w:pPr>
    </w:p>
    <w:p w14:paraId="02F2E712" w14:textId="77777777" w:rsidR="00E4346E" w:rsidRDefault="00E4346E" w:rsidP="00CF28A6">
      <w:pPr>
        <w:spacing w:line="276" w:lineRule="auto"/>
        <w:jc w:val="both"/>
        <w:rPr>
          <w:rFonts w:cs="Arial"/>
        </w:rPr>
      </w:pPr>
    </w:p>
    <w:p w14:paraId="36511788" w14:textId="77777777" w:rsidR="00E4346E" w:rsidRDefault="00E4346E" w:rsidP="00CF28A6">
      <w:pPr>
        <w:spacing w:line="276" w:lineRule="auto"/>
        <w:jc w:val="both"/>
        <w:rPr>
          <w:rFonts w:cs="Arial"/>
        </w:rPr>
      </w:pPr>
    </w:p>
    <w:p w14:paraId="34F7273D" w14:textId="77777777" w:rsidR="001A2BE4" w:rsidRDefault="001A2BE4" w:rsidP="00CF28A6">
      <w:pPr>
        <w:spacing w:line="276" w:lineRule="auto"/>
        <w:jc w:val="both"/>
        <w:rPr>
          <w:rFonts w:cs="Arial"/>
        </w:rPr>
      </w:pPr>
    </w:p>
    <w:p w14:paraId="641AB87E" w14:textId="77777777" w:rsidR="00042BE8" w:rsidRDefault="00042BE8" w:rsidP="00CF28A6">
      <w:pPr>
        <w:spacing w:line="276" w:lineRule="auto"/>
        <w:jc w:val="both"/>
        <w:rPr>
          <w:rFonts w:cs="Arial"/>
        </w:rPr>
      </w:pPr>
    </w:p>
    <w:p w14:paraId="642BF40A" w14:textId="77777777" w:rsidR="00042BE8" w:rsidRDefault="00042BE8" w:rsidP="00CF28A6">
      <w:pPr>
        <w:spacing w:line="276" w:lineRule="auto"/>
        <w:jc w:val="both"/>
        <w:rPr>
          <w:rFonts w:cs="Arial"/>
        </w:rPr>
      </w:pPr>
    </w:p>
    <w:p w14:paraId="0EE49F57" w14:textId="2FDB3F9A" w:rsidR="00E4346E" w:rsidRDefault="001A2BE4" w:rsidP="00CF28A6">
      <w:pPr>
        <w:spacing w:line="276" w:lineRule="auto"/>
        <w:jc w:val="both"/>
        <w:rPr>
          <w:rFonts w:cs="Arial"/>
        </w:rPr>
      </w:pPr>
      <w:r>
        <w:rPr>
          <w:noProof/>
        </w:rPr>
        <w:drawing>
          <wp:inline distT="0" distB="0" distL="0" distR="0" wp14:anchorId="0923C240" wp14:editId="44986895">
            <wp:extent cx="6527800" cy="2251710"/>
            <wp:effectExtent l="0" t="0" r="6350" b="15240"/>
            <wp:docPr id="1614600601" name="Graphique 1">
              <a:extLst xmlns:a="http://schemas.openxmlformats.org/drawingml/2006/main">
                <a:ext uri="{FF2B5EF4-FFF2-40B4-BE49-F238E27FC236}">
                  <a16:creationId xmlns:a16="http://schemas.microsoft.com/office/drawing/2014/main" id="{D6887FC4-F2C9-D75E-5E6A-A23073C58E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500999E" w14:textId="77777777" w:rsidR="001A2BE4" w:rsidRDefault="001A2BE4" w:rsidP="00CF28A6">
      <w:pPr>
        <w:spacing w:line="276" w:lineRule="auto"/>
        <w:jc w:val="both"/>
        <w:rPr>
          <w:rFonts w:cs="Arial"/>
        </w:rPr>
      </w:pPr>
    </w:p>
    <w:p w14:paraId="62957B7E" w14:textId="4836BA6B" w:rsidR="001363B2" w:rsidRPr="001363B2" w:rsidRDefault="001363B2" w:rsidP="00CF28A6">
      <w:pPr>
        <w:spacing w:line="276" w:lineRule="auto"/>
        <w:ind w:firstLine="720"/>
        <w:jc w:val="both"/>
        <w:rPr>
          <w:rFonts w:cs="Arial"/>
        </w:rPr>
      </w:pPr>
      <w:r w:rsidRPr="001363B2">
        <w:rPr>
          <w:rFonts w:cs="Arial"/>
        </w:rPr>
        <w:t xml:space="preserve">En effet, nous pouvons surveiller le coût par développeur ainsi que par ressource pour mieux gérer notre budget et optimiser nos dépenses. Actuellement, les développeurs ont un coût par heure de </w:t>
      </w:r>
      <w:r w:rsidR="00042BE8">
        <w:rPr>
          <w:rFonts w:cs="Arial"/>
        </w:rPr>
        <w:t>19,23</w:t>
      </w:r>
      <w:r w:rsidRPr="001363B2">
        <w:rPr>
          <w:rFonts w:cs="Arial"/>
        </w:rPr>
        <w:t>€, ce qui nous permet de suivre leur contribution financière à nos projets.</w:t>
      </w:r>
      <w:r w:rsidR="00042BE8">
        <w:rPr>
          <w:rFonts w:cs="Arial"/>
        </w:rPr>
        <w:t xml:space="preserve"> Le chef de projet quant à lui est à 22€ de l’heure car il gère aussi le projet dans sa globalité.</w:t>
      </w:r>
    </w:p>
    <w:p w14:paraId="2E28C02F" w14:textId="7D514C72" w:rsidR="003537E4" w:rsidRDefault="001363B2" w:rsidP="00CF28A6">
      <w:pPr>
        <w:spacing w:line="276" w:lineRule="auto"/>
        <w:ind w:firstLine="720"/>
        <w:jc w:val="both"/>
        <w:rPr>
          <w:rFonts w:eastAsiaTheme="majorEastAsia" w:cs="Arial"/>
          <w:sz w:val="32"/>
        </w:rPr>
      </w:pPr>
      <w:r w:rsidRPr="001363B2">
        <w:rPr>
          <w:rFonts w:cs="Arial"/>
        </w:rPr>
        <w:t>Cependant, il est essentiel de ne pas négliger le coût supplémentaire lié à l'utilisation des VPS. Les VPS sont des serveurs virtuels privés qui jouent un rôle crucial dans le développement et le déploiement de nos applications. Le prix du VPS varie généralement en fonction de ses spécifications, de la puissance de calcul, de la mémoire et du stockage alloués.</w:t>
      </w:r>
      <w:r w:rsidR="003537E4">
        <w:rPr>
          <w:rFonts w:cs="Arial"/>
        </w:rPr>
        <w:br w:type="page"/>
      </w:r>
    </w:p>
    <w:p w14:paraId="7ACDA3C9" w14:textId="6F02A60E" w:rsidR="00B02588" w:rsidRDefault="00B02588" w:rsidP="00CF28A6">
      <w:pPr>
        <w:pStyle w:val="Titre3"/>
        <w:spacing w:line="276" w:lineRule="auto"/>
        <w:jc w:val="both"/>
        <w:rPr>
          <w:rFonts w:cs="Arial"/>
        </w:rPr>
      </w:pPr>
      <w:bookmarkStart w:id="56" w:name="_Toc146458910"/>
      <w:r w:rsidRPr="00C40658">
        <w:rPr>
          <w:rFonts w:cs="Arial"/>
        </w:rPr>
        <w:lastRenderedPageBreak/>
        <w:t>Atlassian</w:t>
      </w:r>
      <w:bookmarkEnd w:id="56"/>
    </w:p>
    <w:p w14:paraId="53A96A22" w14:textId="77777777" w:rsidR="00F1298E" w:rsidRPr="00F1298E" w:rsidRDefault="00F1298E" w:rsidP="00CF28A6">
      <w:pPr>
        <w:spacing w:line="276" w:lineRule="auto"/>
        <w:jc w:val="both"/>
      </w:pPr>
    </w:p>
    <w:p w14:paraId="3E1150E7" w14:textId="77777777" w:rsidR="00B02588" w:rsidRPr="00C40658" w:rsidRDefault="00B02588" w:rsidP="00CF28A6">
      <w:pPr>
        <w:pStyle w:val="Titre4"/>
        <w:spacing w:line="276" w:lineRule="auto"/>
        <w:jc w:val="both"/>
        <w:rPr>
          <w:rFonts w:cs="Arial"/>
        </w:rPr>
      </w:pPr>
      <w:r w:rsidRPr="00C40658">
        <w:rPr>
          <w:rFonts w:cs="Arial"/>
        </w:rPr>
        <w:t>Introduction :</w:t>
      </w:r>
    </w:p>
    <w:p w14:paraId="39598390" w14:textId="77777777" w:rsidR="00B02588" w:rsidRPr="00C40658" w:rsidRDefault="00B02588" w:rsidP="00CF28A6">
      <w:pPr>
        <w:spacing w:line="276" w:lineRule="auto"/>
        <w:jc w:val="both"/>
        <w:rPr>
          <w:rFonts w:cs="Arial"/>
        </w:rPr>
      </w:pPr>
      <w:r w:rsidRPr="00C40658">
        <w:rPr>
          <w:rFonts w:cs="Arial"/>
        </w:rPr>
        <w:t>Atlassian est un éditeur de logiciels qui développe des produits pour la gestion de projet. La force d’Atlassian réside dans son écosystème. En effet, chacune de ses solutions peuvent interagir avec les autres. Cela est bien utile lorsque nous développons un projet.</w:t>
      </w:r>
    </w:p>
    <w:p w14:paraId="3A18F664" w14:textId="77777777" w:rsidR="00B02588" w:rsidRPr="00C40658" w:rsidRDefault="00B02588" w:rsidP="00CF28A6">
      <w:pPr>
        <w:spacing w:line="276" w:lineRule="auto"/>
        <w:jc w:val="both"/>
        <w:rPr>
          <w:rFonts w:cs="Arial"/>
        </w:rPr>
      </w:pPr>
    </w:p>
    <w:p w14:paraId="6AB13451" w14:textId="77777777" w:rsidR="00B02588" w:rsidRPr="00C40658" w:rsidRDefault="00B02588" w:rsidP="00CF28A6">
      <w:pPr>
        <w:pStyle w:val="Titre4"/>
        <w:spacing w:line="276" w:lineRule="auto"/>
        <w:jc w:val="both"/>
        <w:rPr>
          <w:rFonts w:cs="Arial"/>
        </w:rPr>
      </w:pPr>
      <w:r w:rsidRPr="00C40658">
        <w:rPr>
          <w:rFonts w:cs="Arial"/>
        </w:rPr>
        <w:t xml:space="preserve">Choix des solutions : </w:t>
      </w:r>
    </w:p>
    <w:p w14:paraId="2B30E709" w14:textId="77777777" w:rsidR="00B02588" w:rsidRPr="00C40658" w:rsidRDefault="00B02588" w:rsidP="00CF28A6">
      <w:pPr>
        <w:spacing w:line="276" w:lineRule="auto"/>
        <w:jc w:val="both"/>
        <w:rPr>
          <w:rFonts w:cs="Arial"/>
        </w:rPr>
      </w:pPr>
      <w:r w:rsidRPr="00C40658">
        <w:rPr>
          <w:rFonts w:cs="Arial"/>
        </w:rPr>
        <w:t>Nous avons choisi de travailler avec deux des solutions d’Atlassian :</w:t>
      </w:r>
    </w:p>
    <w:p w14:paraId="0E1C156C" w14:textId="77777777" w:rsidR="00B02588" w:rsidRPr="00C40658" w:rsidRDefault="00B02588" w:rsidP="00CF28A6">
      <w:pPr>
        <w:pStyle w:val="Paragraphedeliste"/>
        <w:numPr>
          <w:ilvl w:val="0"/>
          <w:numId w:val="6"/>
        </w:numPr>
        <w:jc w:val="both"/>
      </w:pPr>
      <w:r w:rsidRPr="00C40658">
        <w:t>Bitbucket</w:t>
      </w:r>
    </w:p>
    <w:p w14:paraId="666E78D8" w14:textId="59DE44F4" w:rsidR="00B02588" w:rsidRPr="00C40658" w:rsidRDefault="00B02588" w:rsidP="00CF28A6">
      <w:pPr>
        <w:pStyle w:val="Paragraphedeliste"/>
        <w:numPr>
          <w:ilvl w:val="0"/>
          <w:numId w:val="6"/>
        </w:numPr>
        <w:jc w:val="both"/>
      </w:pPr>
      <w:r w:rsidRPr="00C40658">
        <w:t>Jira Software</w:t>
      </w:r>
    </w:p>
    <w:p w14:paraId="3F083B7A" w14:textId="77777777" w:rsidR="00B02588" w:rsidRPr="00C40658" w:rsidRDefault="00B02588" w:rsidP="00CF28A6">
      <w:pPr>
        <w:pStyle w:val="Paragraphedeliste"/>
        <w:jc w:val="both"/>
      </w:pPr>
    </w:p>
    <w:p w14:paraId="371EE18B" w14:textId="77777777" w:rsidR="00B02588" w:rsidRPr="00C40658" w:rsidRDefault="00B02588" w:rsidP="00CF28A6">
      <w:pPr>
        <w:pStyle w:val="Titre4"/>
        <w:spacing w:line="276" w:lineRule="auto"/>
        <w:jc w:val="both"/>
        <w:rPr>
          <w:rFonts w:cs="Arial"/>
          <w:iCs w:val="0"/>
          <w:color w:val="auto"/>
        </w:rPr>
      </w:pPr>
      <w:r w:rsidRPr="00C40658">
        <w:rPr>
          <w:rFonts w:cs="Arial"/>
          <w:iCs w:val="0"/>
          <w:color w:val="auto"/>
        </w:rPr>
        <w:t>Bitbucket</w:t>
      </w:r>
    </w:p>
    <w:p w14:paraId="23C06E86" w14:textId="77777777" w:rsidR="00E60A78" w:rsidRDefault="00E60A78" w:rsidP="00CF28A6">
      <w:pPr>
        <w:spacing w:line="276" w:lineRule="auto"/>
        <w:jc w:val="both"/>
        <w:rPr>
          <w:rFonts w:cs="Arial"/>
        </w:rPr>
      </w:pPr>
      <w:r w:rsidRPr="00E60A78">
        <w:rPr>
          <w:rFonts w:cs="Arial"/>
        </w:rPr>
        <w:t>Bitbucket est une plateforme collaborative basée sur Git, spécialement conçue pour les équipes de développement. Ses intégrations avec Jira offrent désormais une performance optimale, permettant ainsi de réunir efficacement toute l'équipe autour de projets communs.</w:t>
      </w:r>
    </w:p>
    <w:p w14:paraId="0E729718" w14:textId="77777777" w:rsidR="00E60A78" w:rsidRDefault="00E60A78" w:rsidP="00CF28A6">
      <w:pPr>
        <w:spacing w:line="276" w:lineRule="auto"/>
        <w:jc w:val="both"/>
        <w:rPr>
          <w:rFonts w:cs="Arial"/>
        </w:rPr>
      </w:pPr>
    </w:p>
    <w:p w14:paraId="583213C7" w14:textId="285CE2B9" w:rsidR="00B02588" w:rsidRPr="00C40658" w:rsidRDefault="00B02588" w:rsidP="00CF28A6">
      <w:pPr>
        <w:spacing w:line="276" w:lineRule="auto"/>
        <w:jc w:val="both"/>
        <w:rPr>
          <w:rFonts w:cs="Arial"/>
        </w:rPr>
      </w:pPr>
      <w:r w:rsidRPr="00C40658">
        <w:rPr>
          <w:rFonts w:cs="Arial"/>
        </w:rPr>
        <w:t>Avec Bitbucket, nous allons stocker notre code source ainsi que nos documents liés au projet.</w:t>
      </w:r>
    </w:p>
    <w:p w14:paraId="142DA711" w14:textId="77777777" w:rsidR="00B02588" w:rsidRPr="00C40658" w:rsidRDefault="00B02588" w:rsidP="00CF28A6">
      <w:pPr>
        <w:spacing w:line="276" w:lineRule="auto"/>
        <w:jc w:val="both"/>
        <w:rPr>
          <w:rFonts w:cs="Arial"/>
        </w:rPr>
      </w:pPr>
      <w:r w:rsidRPr="00C40658">
        <w:rPr>
          <w:rFonts w:cs="Arial"/>
        </w:rPr>
        <w:t>Nous avons défini l’architecture comme tel :</w:t>
      </w:r>
    </w:p>
    <w:p w14:paraId="366EEEA0" w14:textId="5813BEE4" w:rsidR="00B02588" w:rsidRPr="00C40658" w:rsidRDefault="001754C8" w:rsidP="00CF28A6">
      <w:pPr>
        <w:spacing w:line="276" w:lineRule="auto"/>
        <w:jc w:val="both"/>
        <w:rPr>
          <w:rFonts w:cs="Arial"/>
        </w:rPr>
      </w:pPr>
      <w:r w:rsidRPr="00C40658">
        <w:rPr>
          <w:rFonts w:cs="Arial"/>
          <w:noProof/>
        </w:rPr>
        <w:drawing>
          <wp:anchor distT="0" distB="0" distL="114300" distR="114300" simplePos="0" relativeHeight="251672576" behindDoc="1" locked="0" layoutInCell="1" allowOverlap="1" wp14:anchorId="6E4FB7A5" wp14:editId="1AA36584">
            <wp:simplePos x="0" y="0"/>
            <wp:positionH relativeFrom="margin">
              <wp:align>center</wp:align>
            </wp:positionH>
            <wp:positionV relativeFrom="paragraph">
              <wp:posOffset>98856</wp:posOffset>
            </wp:positionV>
            <wp:extent cx="5733415" cy="1278890"/>
            <wp:effectExtent l="19050" t="19050" r="19685" b="1651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3415" cy="1278890"/>
                    </a:xfrm>
                    <a:prstGeom prst="rect">
                      <a:avLst/>
                    </a:prstGeom>
                    <a:ln>
                      <a:solidFill>
                        <a:schemeClr val="tx1"/>
                      </a:solidFill>
                    </a:ln>
                  </pic:spPr>
                </pic:pic>
              </a:graphicData>
            </a:graphic>
          </wp:anchor>
        </w:drawing>
      </w:r>
    </w:p>
    <w:p w14:paraId="6D0B006C" w14:textId="5A1C1702" w:rsidR="005471DF" w:rsidRPr="00C40658" w:rsidRDefault="005471DF" w:rsidP="00CF28A6">
      <w:pPr>
        <w:spacing w:line="276" w:lineRule="auto"/>
        <w:jc w:val="both"/>
        <w:rPr>
          <w:rFonts w:cs="Arial"/>
        </w:rPr>
      </w:pPr>
    </w:p>
    <w:p w14:paraId="58C5337C" w14:textId="4D83E5CD" w:rsidR="00B02588" w:rsidRPr="00C40658" w:rsidRDefault="00B02588" w:rsidP="00CF28A6">
      <w:pPr>
        <w:spacing w:line="276" w:lineRule="auto"/>
        <w:jc w:val="both"/>
        <w:rPr>
          <w:rFonts w:cs="Arial"/>
        </w:rPr>
      </w:pPr>
    </w:p>
    <w:p w14:paraId="20550134" w14:textId="2F5BF55B" w:rsidR="00B02588" w:rsidRPr="00C40658" w:rsidRDefault="00B02588" w:rsidP="00CF28A6">
      <w:pPr>
        <w:spacing w:line="276" w:lineRule="auto"/>
        <w:jc w:val="both"/>
        <w:rPr>
          <w:rFonts w:cs="Arial"/>
        </w:rPr>
      </w:pPr>
    </w:p>
    <w:p w14:paraId="781BE39B" w14:textId="77777777" w:rsidR="00B02588" w:rsidRPr="00C40658" w:rsidRDefault="00B02588" w:rsidP="00CF28A6">
      <w:pPr>
        <w:spacing w:line="276" w:lineRule="auto"/>
        <w:jc w:val="both"/>
        <w:rPr>
          <w:rFonts w:cs="Arial"/>
        </w:rPr>
      </w:pPr>
    </w:p>
    <w:p w14:paraId="60F7A898" w14:textId="77777777" w:rsidR="00B02588" w:rsidRPr="00C40658" w:rsidRDefault="00B02588" w:rsidP="00CF28A6">
      <w:pPr>
        <w:spacing w:line="276" w:lineRule="auto"/>
        <w:jc w:val="both"/>
        <w:rPr>
          <w:rFonts w:cs="Arial"/>
        </w:rPr>
      </w:pPr>
    </w:p>
    <w:p w14:paraId="180BAFA7" w14:textId="77777777" w:rsidR="00B02588" w:rsidRPr="00C40658" w:rsidRDefault="00B02588" w:rsidP="00CF28A6">
      <w:pPr>
        <w:spacing w:line="276" w:lineRule="auto"/>
        <w:jc w:val="both"/>
        <w:rPr>
          <w:rFonts w:cs="Arial"/>
        </w:rPr>
      </w:pPr>
    </w:p>
    <w:p w14:paraId="02053AD7" w14:textId="77777777" w:rsidR="00B20179" w:rsidRDefault="00B20179" w:rsidP="00CF28A6">
      <w:pPr>
        <w:spacing w:line="276" w:lineRule="auto"/>
        <w:jc w:val="both"/>
        <w:rPr>
          <w:rFonts w:cs="Arial"/>
          <w:u w:val="single"/>
        </w:rPr>
      </w:pPr>
    </w:p>
    <w:p w14:paraId="4AA77BA8" w14:textId="5BCA7C09" w:rsidR="00B02588" w:rsidRPr="00C40658" w:rsidRDefault="00B02588" w:rsidP="00CF28A6">
      <w:pPr>
        <w:spacing w:line="276" w:lineRule="auto"/>
        <w:jc w:val="both"/>
        <w:rPr>
          <w:rFonts w:cs="Arial"/>
          <w:u w:val="single"/>
        </w:rPr>
      </w:pPr>
      <w:r w:rsidRPr="00C40658">
        <w:rPr>
          <w:rFonts w:cs="Arial"/>
          <w:u w:val="single"/>
        </w:rPr>
        <w:t>Document :</w:t>
      </w:r>
    </w:p>
    <w:p w14:paraId="163FC84E" w14:textId="339C73FB" w:rsidR="00B02588" w:rsidRPr="00C40658" w:rsidRDefault="00B02588" w:rsidP="00CF28A6">
      <w:pPr>
        <w:spacing w:line="276" w:lineRule="auto"/>
        <w:jc w:val="both"/>
        <w:rPr>
          <w:rFonts w:cs="Arial"/>
        </w:rPr>
      </w:pPr>
      <w:r w:rsidRPr="00C40658">
        <w:rPr>
          <w:rFonts w:cs="Arial"/>
        </w:rPr>
        <w:t>Ici</w:t>
      </w:r>
      <w:r w:rsidR="005320A9" w:rsidRPr="00C40658">
        <w:rPr>
          <w:rFonts w:cs="Arial"/>
        </w:rPr>
        <w:t>,</w:t>
      </w:r>
      <w:r w:rsidRPr="00C40658">
        <w:rPr>
          <w:rFonts w:cs="Arial"/>
        </w:rPr>
        <w:t xml:space="preserve"> nous allons stocker les documents</w:t>
      </w:r>
      <w:r w:rsidR="005320A9" w:rsidRPr="00C40658">
        <w:rPr>
          <w:rFonts w:cs="Arial"/>
        </w:rPr>
        <w:t>.</w:t>
      </w:r>
      <w:r w:rsidRPr="00C40658">
        <w:rPr>
          <w:rFonts w:cs="Arial"/>
        </w:rPr>
        <w:t xml:space="preserve"> (</w:t>
      </w:r>
      <w:r w:rsidR="006A6AC1" w:rsidRPr="00C40658">
        <w:rPr>
          <w:rFonts w:cs="Arial"/>
        </w:rPr>
        <w:t>PDF</w:t>
      </w:r>
      <w:r w:rsidRPr="00C40658">
        <w:rPr>
          <w:rFonts w:cs="Arial"/>
        </w:rPr>
        <w:t xml:space="preserve">, images, rapports, </w:t>
      </w:r>
      <w:r w:rsidR="00FC1E95" w:rsidRPr="00C40658">
        <w:rPr>
          <w:rFonts w:cs="Arial"/>
        </w:rPr>
        <w:t>gant...</w:t>
      </w:r>
      <w:r w:rsidRPr="00C40658">
        <w:rPr>
          <w:rFonts w:cs="Arial"/>
        </w:rPr>
        <w:t>)</w:t>
      </w:r>
    </w:p>
    <w:p w14:paraId="27F41DDF" w14:textId="49C6F7DD" w:rsidR="00B02588" w:rsidRPr="00C40658" w:rsidRDefault="00F1298E" w:rsidP="00CF28A6">
      <w:pPr>
        <w:spacing w:line="276" w:lineRule="auto"/>
        <w:jc w:val="both"/>
        <w:rPr>
          <w:rFonts w:cs="Arial"/>
        </w:rPr>
      </w:pPr>
      <w:r w:rsidRPr="00C40658">
        <w:rPr>
          <w:rFonts w:cs="Arial"/>
          <w:noProof/>
        </w:rPr>
        <w:drawing>
          <wp:anchor distT="0" distB="0" distL="114300" distR="114300" simplePos="0" relativeHeight="251673600" behindDoc="1" locked="0" layoutInCell="1" allowOverlap="1" wp14:anchorId="0FE6CBD8" wp14:editId="711FB213">
            <wp:simplePos x="0" y="0"/>
            <wp:positionH relativeFrom="margin">
              <wp:align>center</wp:align>
            </wp:positionH>
            <wp:positionV relativeFrom="paragraph">
              <wp:posOffset>139640</wp:posOffset>
            </wp:positionV>
            <wp:extent cx="5733415" cy="2522220"/>
            <wp:effectExtent l="19050" t="19050" r="19685" b="11430"/>
            <wp:wrapNone/>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733415" cy="2522220"/>
                    </a:xfrm>
                    <a:prstGeom prst="rect">
                      <a:avLst/>
                    </a:prstGeom>
                    <a:ln>
                      <a:solidFill>
                        <a:schemeClr val="tx1"/>
                      </a:solidFill>
                    </a:ln>
                  </pic:spPr>
                </pic:pic>
              </a:graphicData>
            </a:graphic>
          </wp:anchor>
        </w:drawing>
      </w:r>
    </w:p>
    <w:p w14:paraId="5B2ABD11" w14:textId="45E0526D" w:rsidR="00B02588" w:rsidRPr="00C40658" w:rsidRDefault="00B02588" w:rsidP="00CF28A6">
      <w:pPr>
        <w:spacing w:line="276" w:lineRule="auto"/>
        <w:jc w:val="both"/>
        <w:rPr>
          <w:rFonts w:cs="Arial"/>
        </w:rPr>
      </w:pPr>
    </w:p>
    <w:p w14:paraId="11A412D7" w14:textId="77777777" w:rsidR="00B02588" w:rsidRPr="00C40658" w:rsidRDefault="00B02588" w:rsidP="00CF28A6">
      <w:pPr>
        <w:spacing w:line="276" w:lineRule="auto"/>
        <w:jc w:val="both"/>
        <w:rPr>
          <w:rFonts w:cs="Arial"/>
        </w:rPr>
      </w:pPr>
    </w:p>
    <w:p w14:paraId="5E737787" w14:textId="77777777" w:rsidR="00B02588" w:rsidRPr="00C40658" w:rsidRDefault="00B02588" w:rsidP="00CF28A6">
      <w:pPr>
        <w:spacing w:line="276" w:lineRule="auto"/>
        <w:jc w:val="both"/>
        <w:rPr>
          <w:rFonts w:cs="Arial"/>
        </w:rPr>
      </w:pPr>
    </w:p>
    <w:p w14:paraId="0EBD6371" w14:textId="77777777" w:rsidR="00B02588" w:rsidRPr="00C40658" w:rsidRDefault="00B02588" w:rsidP="00CF28A6">
      <w:pPr>
        <w:spacing w:line="276" w:lineRule="auto"/>
        <w:jc w:val="both"/>
        <w:rPr>
          <w:rFonts w:cs="Arial"/>
        </w:rPr>
      </w:pPr>
    </w:p>
    <w:p w14:paraId="129CA106" w14:textId="77777777" w:rsidR="00B02588" w:rsidRPr="00C40658" w:rsidRDefault="00B02588" w:rsidP="00CF28A6">
      <w:pPr>
        <w:spacing w:line="276" w:lineRule="auto"/>
        <w:jc w:val="both"/>
        <w:rPr>
          <w:rFonts w:cs="Arial"/>
        </w:rPr>
      </w:pPr>
    </w:p>
    <w:p w14:paraId="1DDA14C9" w14:textId="77777777" w:rsidR="00B02588" w:rsidRPr="00C40658" w:rsidRDefault="00B02588" w:rsidP="00CF28A6">
      <w:pPr>
        <w:spacing w:line="276" w:lineRule="auto"/>
        <w:jc w:val="both"/>
        <w:rPr>
          <w:rFonts w:cs="Arial"/>
        </w:rPr>
      </w:pPr>
    </w:p>
    <w:p w14:paraId="525C1FEF" w14:textId="77777777" w:rsidR="00B02588" w:rsidRPr="00C40658" w:rsidRDefault="00B02588" w:rsidP="00CF28A6">
      <w:pPr>
        <w:spacing w:line="276" w:lineRule="auto"/>
        <w:jc w:val="both"/>
        <w:rPr>
          <w:rFonts w:cs="Arial"/>
        </w:rPr>
      </w:pPr>
    </w:p>
    <w:p w14:paraId="33420784" w14:textId="77777777" w:rsidR="00B02588" w:rsidRPr="00C40658" w:rsidRDefault="00B02588" w:rsidP="00CF28A6">
      <w:pPr>
        <w:spacing w:line="276" w:lineRule="auto"/>
        <w:jc w:val="both"/>
        <w:rPr>
          <w:rFonts w:cs="Arial"/>
        </w:rPr>
      </w:pPr>
    </w:p>
    <w:p w14:paraId="072717D1" w14:textId="77777777" w:rsidR="00B02588" w:rsidRPr="00C40658" w:rsidRDefault="00B02588" w:rsidP="00CF28A6">
      <w:pPr>
        <w:spacing w:line="276" w:lineRule="auto"/>
        <w:jc w:val="both"/>
        <w:rPr>
          <w:rFonts w:cs="Arial"/>
        </w:rPr>
      </w:pPr>
    </w:p>
    <w:p w14:paraId="01C95DA2" w14:textId="77777777" w:rsidR="00B02588" w:rsidRPr="00C40658" w:rsidRDefault="00B02588" w:rsidP="00CF28A6">
      <w:pPr>
        <w:spacing w:line="276" w:lineRule="auto"/>
        <w:jc w:val="both"/>
        <w:rPr>
          <w:rFonts w:cs="Arial"/>
        </w:rPr>
      </w:pPr>
    </w:p>
    <w:p w14:paraId="2519C5E0" w14:textId="77777777" w:rsidR="00B02588" w:rsidRPr="00C40658" w:rsidRDefault="00B02588" w:rsidP="00CF28A6">
      <w:pPr>
        <w:spacing w:line="276" w:lineRule="auto"/>
        <w:jc w:val="both"/>
        <w:rPr>
          <w:rFonts w:cs="Arial"/>
        </w:rPr>
      </w:pPr>
    </w:p>
    <w:p w14:paraId="68C8FACA" w14:textId="77777777" w:rsidR="00B02588" w:rsidRPr="00C40658" w:rsidRDefault="00B02588" w:rsidP="00CF28A6">
      <w:pPr>
        <w:spacing w:line="276" w:lineRule="auto"/>
        <w:jc w:val="both"/>
        <w:rPr>
          <w:rFonts w:cs="Arial"/>
        </w:rPr>
      </w:pPr>
    </w:p>
    <w:p w14:paraId="014A151E" w14:textId="77777777" w:rsidR="00B02588" w:rsidRPr="00C40658" w:rsidRDefault="00B02588" w:rsidP="00CF28A6">
      <w:pPr>
        <w:spacing w:line="276" w:lineRule="auto"/>
        <w:jc w:val="both"/>
        <w:rPr>
          <w:rFonts w:cs="Arial"/>
        </w:rPr>
      </w:pPr>
    </w:p>
    <w:p w14:paraId="1BEBD021" w14:textId="77777777" w:rsidR="00B02588" w:rsidRPr="00C40658" w:rsidRDefault="00B02588" w:rsidP="00CF28A6">
      <w:pPr>
        <w:spacing w:line="276" w:lineRule="auto"/>
        <w:jc w:val="both"/>
        <w:rPr>
          <w:rFonts w:cs="Arial"/>
        </w:rPr>
      </w:pPr>
    </w:p>
    <w:p w14:paraId="5C412941" w14:textId="738D4861" w:rsidR="00B02588" w:rsidRPr="00C40658" w:rsidRDefault="00B02588" w:rsidP="00CF28A6">
      <w:pPr>
        <w:spacing w:line="276" w:lineRule="auto"/>
        <w:jc w:val="both"/>
        <w:rPr>
          <w:rFonts w:cs="Arial"/>
          <w:u w:val="single"/>
        </w:rPr>
      </w:pPr>
      <w:r w:rsidRPr="00C40658">
        <w:rPr>
          <w:rFonts w:cs="Arial"/>
          <w:u w:val="single"/>
        </w:rPr>
        <w:t>MAIN-APP-QRC :</w:t>
      </w:r>
    </w:p>
    <w:p w14:paraId="4B13D68F" w14:textId="5B4C03D5" w:rsidR="007867DD" w:rsidRPr="007867DD" w:rsidRDefault="00B02588" w:rsidP="00CF28A6">
      <w:pPr>
        <w:spacing w:line="276" w:lineRule="auto"/>
        <w:jc w:val="both"/>
      </w:pPr>
      <w:r w:rsidRPr="00C40658">
        <w:rPr>
          <w:rFonts w:cs="Arial"/>
        </w:rPr>
        <w:t>Ici</w:t>
      </w:r>
      <w:r w:rsidR="001E500A" w:rsidRPr="00C40658">
        <w:rPr>
          <w:rFonts w:cs="Arial"/>
        </w:rPr>
        <w:t>,</w:t>
      </w:r>
      <w:r w:rsidRPr="00C40658">
        <w:rPr>
          <w:rFonts w:cs="Arial"/>
        </w:rPr>
        <w:t xml:space="preserve"> nous allons stocker le code source du Back-End de notre application.</w:t>
      </w:r>
    </w:p>
    <w:p w14:paraId="5A3CAB30" w14:textId="77777777" w:rsidR="00B02588" w:rsidRPr="00C40658" w:rsidRDefault="00B02588" w:rsidP="00CF28A6">
      <w:pPr>
        <w:spacing w:line="276" w:lineRule="auto"/>
        <w:jc w:val="both"/>
        <w:rPr>
          <w:rFonts w:cs="Arial"/>
        </w:rPr>
      </w:pPr>
    </w:p>
    <w:p w14:paraId="720C632A" w14:textId="4BC35FA0" w:rsidR="00B02588" w:rsidRPr="00C40658" w:rsidRDefault="00B02588" w:rsidP="00CF28A6">
      <w:pPr>
        <w:spacing w:line="276" w:lineRule="auto"/>
        <w:jc w:val="both"/>
        <w:rPr>
          <w:rFonts w:cs="Arial"/>
          <w:u w:val="single"/>
        </w:rPr>
      </w:pPr>
      <w:r w:rsidRPr="00C40658">
        <w:rPr>
          <w:rFonts w:cs="Arial"/>
          <w:u w:val="single"/>
        </w:rPr>
        <w:t>FRONT-APP-QRC :</w:t>
      </w:r>
    </w:p>
    <w:p w14:paraId="6045411C" w14:textId="3E63E50D" w:rsidR="00B02588" w:rsidRDefault="00B02588" w:rsidP="00CF28A6">
      <w:pPr>
        <w:spacing w:line="276" w:lineRule="auto"/>
        <w:jc w:val="both"/>
        <w:rPr>
          <w:rFonts w:cs="Arial"/>
        </w:rPr>
      </w:pPr>
      <w:r w:rsidRPr="00C40658">
        <w:rPr>
          <w:rFonts w:cs="Arial"/>
        </w:rPr>
        <w:t>Ici</w:t>
      </w:r>
      <w:r w:rsidR="001E500A" w:rsidRPr="00C40658">
        <w:rPr>
          <w:rFonts w:cs="Arial"/>
        </w:rPr>
        <w:t>,</w:t>
      </w:r>
      <w:r w:rsidRPr="00C40658">
        <w:rPr>
          <w:rFonts w:cs="Arial"/>
        </w:rPr>
        <w:t xml:space="preserve"> nous allons stocker le code source du Front-End de notre application.</w:t>
      </w:r>
    </w:p>
    <w:p w14:paraId="478E6D23" w14:textId="53C63A36" w:rsidR="007867DD" w:rsidRDefault="007867DD" w:rsidP="00CF28A6">
      <w:pPr>
        <w:spacing w:line="276" w:lineRule="auto"/>
        <w:jc w:val="both"/>
        <w:rPr>
          <w:rFonts w:cs="Arial"/>
        </w:rPr>
      </w:pPr>
    </w:p>
    <w:p w14:paraId="06177426" w14:textId="1F844122" w:rsidR="000043A6" w:rsidRDefault="000043A6" w:rsidP="00CF28A6">
      <w:pPr>
        <w:pStyle w:val="Titre5"/>
        <w:spacing w:line="276" w:lineRule="auto"/>
        <w:jc w:val="both"/>
      </w:pPr>
      <w:r>
        <w:t>Intégration continue</w:t>
      </w:r>
      <w:r w:rsidR="00707138">
        <w:t xml:space="preserve"> et gestion de version</w:t>
      </w:r>
    </w:p>
    <w:p w14:paraId="500EE99F" w14:textId="77777777" w:rsidR="000043A6" w:rsidRDefault="000043A6" w:rsidP="00CF28A6">
      <w:pPr>
        <w:spacing w:line="276" w:lineRule="auto"/>
        <w:jc w:val="both"/>
        <w:rPr>
          <w:rFonts w:cs="Arial"/>
          <w:iCs/>
        </w:rPr>
      </w:pPr>
    </w:p>
    <w:p w14:paraId="4C36030F" w14:textId="77777777" w:rsidR="00707138" w:rsidRPr="00707138" w:rsidRDefault="00707138" w:rsidP="00CF28A6">
      <w:pPr>
        <w:spacing w:line="276" w:lineRule="auto"/>
        <w:jc w:val="both"/>
        <w:rPr>
          <w:rFonts w:cs="Arial"/>
          <w:iCs/>
        </w:rPr>
      </w:pPr>
      <w:r w:rsidRPr="00707138">
        <w:rPr>
          <w:rFonts w:cs="Arial"/>
          <w:iCs/>
        </w:rPr>
        <w:t>Dans le cadre de notre projet de groupe, nous avons pris une décision cruciale pour garantir le bon déroulement de notre développement logiciel : adopter l'intégration continue. Cette approche, fondamentale dans les méthodes de travail modernes, nous permet d'assurer une cohésion et une qualité constantes de notre code tout au long du processus de développement.</w:t>
      </w:r>
    </w:p>
    <w:p w14:paraId="4F2031B6" w14:textId="77777777" w:rsidR="00707138" w:rsidRPr="00707138" w:rsidRDefault="00707138" w:rsidP="00CF28A6">
      <w:pPr>
        <w:spacing w:line="276" w:lineRule="auto"/>
        <w:jc w:val="both"/>
        <w:rPr>
          <w:rFonts w:cs="Arial"/>
          <w:iCs/>
        </w:rPr>
      </w:pPr>
    </w:p>
    <w:p w14:paraId="211FF61A" w14:textId="77777777" w:rsidR="00707138" w:rsidRPr="00707138" w:rsidRDefault="00707138" w:rsidP="00CF28A6">
      <w:pPr>
        <w:spacing w:line="276" w:lineRule="auto"/>
        <w:jc w:val="both"/>
        <w:rPr>
          <w:rFonts w:cs="Arial"/>
          <w:iCs/>
        </w:rPr>
      </w:pPr>
      <w:r w:rsidRPr="00707138">
        <w:rPr>
          <w:rFonts w:cs="Arial"/>
          <w:iCs/>
        </w:rPr>
        <w:t>Pour gérer notre code, nous utilisons Bitbucket comme gestionnaire de dépôt et Git comme système de contrôle de version. Cette combinaison nous offre une excellente plateforme pour collaborer efficacement et maintenir un historique complet de nos modifications.</w:t>
      </w:r>
    </w:p>
    <w:p w14:paraId="6230F4E5" w14:textId="77777777" w:rsidR="00707138" w:rsidRPr="00707138" w:rsidRDefault="00707138" w:rsidP="00CF28A6">
      <w:pPr>
        <w:spacing w:line="276" w:lineRule="auto"/>
        <w:jc w:val="both"/>
        <w:rPr>
          <w:rFonts w:cs="Arial"/>
          <w:iCs/>
        </w:rPr>
      </w:pPr>
    </w:p>
    <w:p w14:paraId="0B2FF0E7" w14:textId="77777777" w:rsidR="00707138" w:rsidRPr="00707138" w:rsidRDefault="00707138" w:rsidP="00CF28A6">
      <w:pPr>
        <w:spacing w:line="276" w:lineRule="auto"/>
        <w:jc w:val="both"/>
        <w:rPr>
          <w:rFonts w:cs="Arial"/>
          <w:iCs/>
        </w:rPr>
      </w:pPr>
      <w:r w:rsidRPr="00707138">
        <w:rPr>
          <w:rFonts w:cs="Arial"/>
          <w:iCs/>
        </w:rPr>
        <w:t>Dans notre infrastructure de gestion de code, nous avons créé deux branches distinctes pour notre projet : "develop" et "main". Chacune de ces branches joue un rôle spécifique dans notre flux de travail.</w:t>
      </w:r>
    </w:p>
    <w:p w14:paraId="49397D1F" w14:textId="77777777" w:rsidR="00707138" w:rsidRPr="00707138" w:rsidRDefault="00707138" w:rsidP="00CF28A6">
      <w:pPr>
        <w:spacing w:line="276" w:lineRule="auto"/>
        <w:jc w:val="both"/>
        <w:rPr>
          <w:rFonts w:cs="Arial"/>
          <w:iCs/>
        </w:rPr>
      </w:pPr>
    </w:p>
    <w:p w14:paraId="3D81F8BC" w14:textId="77777777" w:rsidR="00707138" w:rsidRPr="00707138" w:rsidRDefault="00707138" w:rsidP="00CF28A6">
      <w:pPr>
        <w:spacing w:line="276" w:lineRule="auto"/>
        <w:jc w:val="both"/>
        <w:rPr>
          <w:rFonts w:cs="Arial"/>
          <w:iCs/>
        </w:rPr>
      </w:pPr>
      <w:r w:rsidRPr="00707138">
        <w:rPr>
          <w:rFonts w:cs="Arial"/>
          <w:iCs/>
        </w:rPr>
        <w:t>La branche "develop" est au cœur de nos activités quotidiennes. C'est ici que chaque membre du groupe travaille sur les fonctionnalités, les améliorations et les corrections. Chacun développe ses modifications à partir de cette branche et les soumet ensuite en tant que demande de fusion.</w:t>
      </w:r>
    </w:p>
    <w:p w14:paraId="3E302268" w14:textId="77777777" w:rsidR="00707138" w:rsidRPr="00707138" w:rsidRDefault="00707138" w:rsidP="00CF28A6">
      <w:pPr>
        <w:spacing w:line="276" w:lineRule="auto"/>
        <w:jc w:val="both"/>
        <w:rPr>
          <w:rFonts w:cs="Arial"/>
          <w:iCs/>
        </w:rPr>
      </w:pPr>
    </w:p>
    <w:p w14:paraId="57A4CF04" w14:textId="362DEF53" w:rsidR="00707138" w:rsidRPr="00707138" w:rsidRDefault="00707138" w:rsidP="00CF28A6">
      <w:pPr>
        <w:spacing w:line="276" w:lineRule="auto"/>
        <w:jc w:val="both"/>
        <w:rPr>
          <w:rFonts w:cs="Arial"/>
          <w:iCs/>
        </w:rPr>
      </w:pPr>
      <w:r w:rsidRPr="00707138">
        <w:rPr>
          <w:rFonts w:cs="Arial"/>
          <w:iCs/>
        </w:rPr>
        <w:t>Une fois que la demande de fusion a été approuvé, nous sommes prêts à fusionner les modifications dans la branche "main".</w:t>
      </w:r>
    </w:p>
    <w:p w14:paraId="195B2F8D" w14:textId="77777777" w:rsidR="00461A2C" w:rsidRPr="00707138" w:rsidRDefault="00461A2C" w:rsidP="00CF28A6">
      <w:pPr>
        <w:spacing w:line="276" w:lineRule="auto"/>
        <w:jc w:val="both"/>
        <w:rPr>
          <w:rFonts w:cs="Arial"/>
          <w:iCs/>
        </w:rPr>
      </w:pPr>
    </w:p>
    <w:p w14:paraId="5B8005D7" w14:textId="77777777" w:rsidR="00707138" w:rsidRPr="00707138" w:rsidRDefault="00707138" w:rsidP="00CF28A6">
      <w:pPr>
        <w:spacing w:line="276" w:lineRule="auto"/>
        <w:jc w:val="both"/>
        <w:rPr>
          <w:rFonts w:cs="Arial"/>
          <w:iCs/>
        </w:rPr>
      </w:pPr>
      <w:r w:rsidRPr="00707138">
        <w:rPr>
          <w:rFonts w:cs="Arial"/>
          <w:iCs/>
        </w:rPr>
        <w:t>La branche "main" représente la version stable et déployée de notre application. Lorsque nous sommes prêts à publier une nouvelle version, nous fusionnons les changements de la branche "develop" dans "main" et lançons une nouvelle version stable.</w:t>
      </w:r>
    </w:p>
    <w:p w14:paraId="596CF24E" w14:textId="77777777" w:rsidR="00707138" w:rsidRPr="00707138" w:rsidRDefault="00707138" w:rsidP="00CF28A6">
      <w:pPr>
        <w:spacing w:line="276" w:lineRule="auto"/>
        <w:jc w:val="both"/>
        <w:rPr>
          <w:rFonts w:cs="Arial"/>
          <w:iCs/>
        </w:rPr>
      </w:pPr>
    </w:p>
    <w:p w14:paraId="22427400" w14:textId="43987513" w:rsidR="00707138" w:rsidRDefault="00707138" w:rsidP="00CF28A6">
      <w:pPr>
        <w:spacing w:line="276" w:lineRule="auto"/>
        <w:jc w:val="both"/>
        <w:rPr>
          <w:rFonts w:cs="Arial"/>
          <w:iCs/>
        </w:rPr>
      </w:pPr>
      <w:r w:rsidRPr="00707138">
        <w:rPr>
          <w:rFonts w:cs="Arial"/>
          <w:iCs/>
        </w:rPr>
        <w:t>Cette approche nous permet de travailler de manière itérative, d'assurer la cohésion de notre code et de minimiser les risques liés aux conflits lors des intégrations. En outre, l'utilisation de Bitbucket comme gestionnaire de dépôt et Git comme système de contrôle de version nous offre une collaboration fluide et une gestion efficace des versions de notre application.</w:t>
      </w:r>
    </w:p>
    <w:p w14:paraId="7DB2B25A" w14:textId="77777777" w:rsidR="00DC446A" w:rsidRDefault="00DC446A" w:rsidP="00CF28A6">
      <w:pPr>
        <w:spacing w:line="276" w:lineRule="auto"/>
        <w:jc w:val="both"/>
        <w:rPr>
          <w:rFonts w:cs="Arial"/>
          <w:iCs/>
        </w:rPr>
      </w:pPr>
    </w:p>
    <w:p w14:paraId="25433F84" w14:textId="77777777" w:rsidR="00DC446A" w:rsidRDefault="00DC446A" w:rsidP="00CF28A6">
      <w:pPr>
        <w:pStyle w:val="Titre5"/>
        <w:spacing w:line="276" w:lineRule="auto"/>
        <w:jc w:val="both"/>
      </w:pPr>
      <w:r w:rsidRPr="00DC446A">
        <w:t>Structuration des Commits avec Commitizen</w:t>
      </w:r>
    </w:p>
    <w:p w14:paraId="67F676C1" w14:textId="77777777" w:rsidR="00DC446A" w:rsidRPr="00DC446A" w:rsidRDefault="00DC446A" w:rsidP="00CF28A6">
      <w:pPr>
        <w:spacing w:line="276" w:lineRule="auto"/>
        <w:jc w:val="both"/>
      </w:pPr>
    </w:p>
    <w:p w14:paraId="127DE92C" w14:textId="77777777" w:rsidR="00DC446A" w:rsidRDefault="00DC446A" w:rsidP="00CF28A6">
      <w:pPr>
        <w:spacing w:line="276" w:lineRule="auto"/>
        <w:jc w:val="both"/>
      </w:pPr>
      <w:r>
        <w:t>Au sein de notre équipe de développement, nous avons adopté une approche structurée pour nos commits en utilisant Commitizen. Commitizen est un outil qui facilite la rédaction de messages de commit clairs et bien définis, conformes aux conventions établies par notre projet.</w:t>
      </w:r>
    </w:p>
    <w:p w14:paraId="0366F57C" w14:textId="77777777" w:rsidR="00DC446A" w:rsidRDefault="00DC446A" w:rsidP="00CF28A6">
      <w:pPr>
        <w:spacing w:line="276" w:lineRule="auto"/>
        <w:jc w:val="both"/>
      </w:pPr>
    </w:p>
    <w:p w14:paraId="432B6270" w14:textId="77777777" w:rsidR="001A155F" w:rsidRDefault="00DC446A" w:rsidP="00CF28A6">
      <w:pPr>
        <w:spacing w:line="276" w:lineRule="auto"/>
        <w:jc w:val="both"/>
      </w:pPr>
      <w:r>
        <w:t xml:space="preserve">L'objectif principal de cette démarche est d'améliorer la lisibilité et la compréhension de l'historique des modifications de notre code source. En structurant nos commits, nous rendons le processus de revue de code plus efficace et facilitons l'identification rapide des modifications effectuées sur une fonctionnalité spécifique ou une résolution de bogue particulière. </w:t>
      </w:r>
    </w:p>
    <w:p w14:paraId="3FD33C43" w14:textId="77777777" w:rsidR="001A155F" w:rsidRDefault="001A155F" w:rsidP="00CF28A6">
      <w:pPr>
        <w:spacing w:line="276" w:lineRule="auto"/>
        <w:jc w:val="both"/>
      </w:pPr>
    </w:p>
    <w:p w14:paraId="29A24A26" w14:textId="77777777" w:rsidR="001A155F" w:rsidRDefault="001A155F" w:rsidP="00CF28A6">
      <w:pPr>
        <w:spacing w:line="276" w:lineRule="auto"/>
        <w:jc w:val="both"/>
      </w:pPr>
      <w:r>
        <w:t>Exemple de commits :</w:t>
      </w:r>
    </w:p>
    <w:p w14:paraId="662B0049" w14:textId="77777777" w:rsidR="001A155F" w:rsidRDefault="001A155F" w:rsidP="00CF28A6">
      <w:pPr>
        <w:spacing w:line="276" w:lineRule="auto"/>
        <w:jc w:val="both"/>
      </w:pPr>
    </w:p>
    <w:p w14:paraId="615C0C08" w14:textId="77777777" w:rsidR="001A155F" w:rsidRDefault="001A155F" w:rsidP="00CF28A6">
      <w:pPr>
        <w:pStyle w:val="Paragraphedeliste"/>
        <w:numPr>
          <w:ilvl w:val="0"/>
          <w:numId w:val="6"/>
        </w:numPr>
        <w:jc w:val="both"/>
      </w:pPr>
      <w:r>
        <w:t>Feat(QRCOF-65) : Implementation QRCode Localisation</w:t>
      </w:r>
    </w:p>
    <w:p w14:paraId="773E5785" w14:textId="249DE584" w:rsidR="000043A6" w:rsidRDefault="001A155F" w:rsidP="00CF28A6">
      <w:pPr>
        <w:pStyle w:val="Paragraphedeliste"/>
        <w:numPr>
          <w:ilvl w:val="0"/>
          <w:numId w:val="6"/>
        </w:numPr>
        <w:jc w:val="both"/>
      </w:pPr>
      <w:r>
        <w:t>Fix(QRCOF-65) : Fix de la génération du QRCode Localisation</w:t>
      </w:r>
      <w:r w:rsidR="000043A6">
        <w:br w:type="page"/>
      </w:r>
    </w:p>
    <w:p w14:paraId="47427F4B" w14:textId="6D5F2C96" w:rsidR="00B02588" w:rsidRPr="00C40658" w:rsidRDefault="00B02588" w:rsidP="00CF28A6">
      <w:pPr>
        <w:pStyle w:val="Titre4"/>
        <w:spacing w:line="276" w:lineRule="auto"/>
        <w:jc w:val="both"/>
        <w:rPr>
          <w:rFonts w:cs="Arial"/>
          <w:iCs w:val="0"/>
          <w:color w:val="auto"/>
        </w:rPr>
      </w:pPr>
      <w:r w:rsidRPr="00C40658">
        <w:rPr>
          <w:rFonts w:cs="Arial"/>
          <w:iCs w:val="0"/>
          <w:color w:val="auto"/>
        </w:rPr>
        <w:lastRenderedPageBreak/>
        <w:t>Jira Software</w:t>
      </w:r>
    </w:p>
    <w:p w14:paraId="559E7E25" w14:textId="19570642" w:rsidR="00B02588" w:rsidRPr="00C40658" w:rsidRDefault="00B02588" w:rsidP="00CF28A6">
      <w:pPr>
        <w:spacing w:line="276" w:lineRule="auto"/>
        <w:jc w:val="both"/>
        <w:rPr>
          <w:rFonts w:cs="Arial"/>
        </w:rPr>
      </w:pPr>
      <w:r w:rsidRPr="00C40658">
        <w:rPr>
          <w:rFonts w:cs="Arial"/>
        </w:rPr>
        <w:t>Jira Software est un outil de planification, de suivi et de génération de rapport</w:t>
      </w:r>
      <w:r w:rsidR="001E500A" w:rsidRPr="00C40658">
        <w:rPr>
          <w:rFonts w:cs="Arial"/>
        </w:rPr>
        <w:t>s</w:t>
      </w:r>
      <w:r w:rsidRPr="00C40658">
        <w:rPr>
          <w:rFonts w:cs="Arial"/>
        </w:rPr>
        <w:t xml:space="preserve"> sur le travail. Avec cette solution, nous pouvons créer des « Sprints ». Ces Sprints (de 1 mois) vont nous permettre de nous donner des objectifs à réaliser.</w:t>
      </w:r>
    </w:p>
    <w:p w14:paraId="3C5A3698" w14:textId="77777777" w:rsidR="00B02588" w:rsidRPr="00C40658" w:rsidRDefault="00B02588" w:rsidP="00CF28A6">
      <w:pPr>
        <w:spacing w:line="276" w:lineRule="auto"/>
        <w:jc w:val="both"/>
        <w:rPr>
          <w:rFonts w:cs="Arial"/>
        </w:rPr>
      </w:pPr>
    </w:p>
    <w:p w14:paraId="6BED474C" w14:textId="77777777" w:rsidR="00B02588" w:rsidRPr="00C40658" w:rsidRDefault="00B02588" w:rsidP="00CF28A6">
      <w:pPr>
        <w:spacing w:line="276" w:lineRule="auto"/>
        <w:jc w:val="both"/>
        <w:rPr>
          <w:rFonts w:cs="Arial"/>
        </w:rPr>
      </w:pPr>
      <w:r w:rsidRPr="00C40658">
        <w:rPr>
          <w:rFonts w:cs="Arial"/>
        </w:rPr>
        <w:t xml:space="preserve">Nous parlerons alors de ticket. </w:t>
      </w:r>
    </w:p>
    <w:p w14:paraId="08D525E6" w14:textId="77777777" w:rsidR="00B02588" w:rsidRPr="00C40658" w:rsidRDefault="00B02588" w:rsidP="00CF28A6">
      <w:pPr>
        <w:spacing w:line="276" w:lineRule="auto"/>
        <w:jc w:val="both"/>
        <w:rPr>
          <w:rFonts w:cs="Arial"/>
        </w:rPr>
      </w:pPr>
    </w:p>
    <w:p w14:paraId="361BBEFE" w14:textId="617AF761" w:rsidR="005471DF" w:rsidRPr="00C40658" w:rsidRDefault="00B02588" w:rsidP="00CF28A6">
      <w:pPr>
        <w:spacing w:line="276" w:lineRule="auto"/>
        <w:jc w:val="both"/>
        <w:rPr>
          <w:rFonts w:cs="Arial"/>
        </w:rPr>
      </w:pPr>
      <w:r w:rsidRPr="00C40658">
        <w:rPr>
          <w:rFonts w:cs="Arial"/>
        </w:rPr>
        <w:t xml:space="preserve">Ces tickets vont être associé à une tâche spécifique du gant. Lors de chaque Sprint, nous allons créer des tickets en lien avec les tâches à réaliser. </w:t>
      </w:r>
    </w:p>
    <w:p w14:paraId="5BE05DAF" w14:textId="6565AC01" w:rsidR="00B02588" w:rsidRPr="00C40658" w:rsidRDefault="00F1298E" w:rsidP="00CF28A6">
      <w:pPr>
        <w:spacing w:line="276" w:lineRule="auto"/>
        <w:jc w:val="both"/>
        <w:rPr>
          <w:rFonts w:cs="Arial"/>
        </w:rPr>
      </w:pPr>
      <w:r w:rsidRPr="00C40658">
        <w:rPr>
          <w:rFonts w:cs="Arial"/>
          <w:noProof/>
        </w:rPr>
        <w:drawing>
          <wp:anchor distT="0" distB="0" distL="114300" distR="114300" simplePos="0" relativeHeight="251674624" behindDoc="1" locked="0" layoutInCell="1" allowOverlap="1" wp14:anchorId="03CB32D2" wp14:editId="064E88D1">
            <wp:simplePos x="0" y="0"/>
            <wp:positionH relativeFrom="margin">
              <wp:align>center</wp:align>
            </wp:positionH>
            <wp:positionV relativeFrom="paragraph">
              <wp:posOffset>23495</wp:posOffset>
            </wp:positionV>
            <wp:extent cx="4458060" cy="2128552"/>
            <wp:effectExtent l="19050" t="19050" r="19050" b="24130"/>
            <wp:wrapNone/>
            <wp:docPr id="26" name="Image 26"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ordinateur&#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58060" cy="21285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76D957" w14:textId="4673D957" w:rsidR="00B02588" w:rsidRPr="00C40658" w:rsidRDefault="00B02588" w:rsidP="00CF28A6">
      <w:pPr>
        <w:spacing w:line="276" w:lineRule="auto"/>
        <w:jc w:val="both"/>
        <w:rPr>
          <w:rFonts w:cs="Arial"/>
        </w:rPr>
      </w:pPr>
    </w:p>
    <w:p w14:paraId="6F7CC57B" w14:textId="6D4A3220" w:rsidR="00B02588" w:rsidRPr="00C40658" w:rsidRDefault="00B02588" w:rsidP="00CF28A6">
      <w:pPr>
        <w:spacing w:line="276" w:lineRule="auto"/>
        <w:jc w:val="both"/>
        <w:rPr>
          <w:rFonts w:cs="Arial"/>
        </w:rPr>
      </w:pPr>
    </w:p>
    <w:p w14:paraId="20B0E896" w14:textId="2F485E21" w:rsidR="00B02588" w:rsidRPr="00C40658" w:rsidRDefault="00B02588" w:rsidP="00CF28A6">
      <w:pPr>
        <w:spacing w:line="276" w:lineRule="auto"/>
        <w:jc w:val="both"/>
        <w:rPr>
          <w:rFonts w:cs="Arial"/>
        </w:rPr>
      </w:pPr>
    </w:p>
    <w:p w14:paraId="3DD7815C" w14:textId="77777777" w:rsidR="00B02588" w:rsidRPr="00C40658" w:rsidRDefault="00B02588" w:rsidP="00CF28A6">
      <w:pPr>
        <w:spacing w:line="276" w:lineRule="auto"/>
        <w:jc w:val="both"/>
        <w:rPr>
          <w:rFonts w:cs="Arial"/>
        </w:rPr>
      </w:pPr>
    </w:p>
    <w:p w14:paraId="0F8A691D" w14:textId="77777777" w:rsidR="00B02588" w:rsidRPr="00C40658" w:rsidRDefault="00B02588" w:rsidP="00CF28A6">
      <w:pPr>
        <w:spacing w:line="276" w:lineRule="auto"/>
        <w:jc w:val="both"/>
        <w:rPr>
          <w:rFonts w:cs="Arial"/>
        </w:rPr>
      </w:pPr>
    </w:p>
    <w:p w14:paraId="4BEF23F9" w14:textId="77777777" w:rsidR="00B02588" w:rsidRPr="00C40658" w:rsidRDefault="00B02588" w:rsidP="00CF28A6">
      <w:pPr>
        <w:spacing w:line="276" w:lineRule="auto"/>
        <w:jc w:val="both"/>
        <w:rPr>
          <w:rFonts w:cs="Arial"/>
        </w:rPr>
      </w:pPr>
    </w:p>
    <w:p w14:paraId="3043E844" w14:textId="77777777" w:rsidR="00B02588" w:rsidRPr="00C40658" w:rsidRDefault="00B02588" w:rsidP="00CF28A6">
      <w:pPr>
        <w:spacing w:line="276" w:lineRule="auto"/>
        <w:jc w:val="both"/>
        <w:rPr>
          <w:rFonts w:cs="Arial"/>
        </w:rPr>
      </w:pPr>
    </w:p>
    <w:p w14:paraId="38324641" w14:textId="77777777" w:rsidR="00B02588" w:rsidRPr="00C40658" w:rsidRDefault="00B02588" w:rsidP="00CF28A6">
      <w:pPr>
        <w:spacing w:line="276" w:lineRule="auto"/>
        <w:jc w:val="both"/>
        <w:rPr>
          <w:rFonts w:cs="Arial"/>
        </w:rPr>
      </w:pPr>
    </w:p>
    <w:p w14:paraId="7BBE0560" w14:textId="77777777" w:rsidR="00B02588" w:rsidRPr="00C40658" w:rsidRDefault="00B02588" w:rsidP="00CF28A6">
      <w:pPr>
        <w:spacing w:line="276" w:lineRule="auto"/>
        <w:jc w:val="both"/>
        <w:rPr>
          <w:rFonts w:cs="Arial"/>
        </w:rPr>
      </w:pPr>
    </w:p>
    <w:p w14:paraId="43E124F1" w14:textId="77777777" w:rsidR="00B02588" w:rsidRPr="00C40658" w:rsidRDefault="00B02588" w:rsidP="00CF28A6">
      <w:pPr>
        <w:spacing w:line="276" w:lineRule="auto"/>
        <w:jc w:val="both"/>
        <w:rPr>
          <w:rFonts w:cs="Arial"/>
        </w:rPr>
      </w:pPr>
    </w:p>
    <w:p w14:paraId="2F530F23" w14:textId="77777777" w:rsidR="00B02588" w:rsidRPr="00C40658" w:rsidRDefault="00B02588" w:rsidP="00CF28A6">
      <w:pPr>
        <w:spacing w:line="276" w:lineRule="auto"/>
        <w:jc w:val="both"/>
        <w:rPr>
          <w:rFonts w:cs="Arial"/>
        </w:rPr>
      </w:pPr>
    </w:p>
    <w:p w14:paraId="16CD1014" w14:textId="08FDFDA5" w:rsidR="00B02588" w:rsidRPr="00C40658" w:rsidRDefault="00B02588" w:rsidP="00CF28A6">
      <w:pPr>
        <w:spacing w:line="276" w:lineRule="auto"/>
        <w:jc w:val="both"/>
        <w:rPr>
          <w:rFonts w:cs="Arial"/>
        </w:rPr>
      </w:pPr>
      <w:r w:rsidRPr="00C40658">
        <w:rPr>
          <w:rFonts w:cs="Arial"/>
        </w:rPr>
        <w:t>Nous avons défini le tableau Kanban en 4 colonnes :</w:t>
      </w:r>
    </w:p>
    <w:p w14:paraId="6C61EA09" w14:textId="77777777" w:rsidR="00B02588" w:rsidRPr="00C40658" w:rsidRDefault="00B02588" w:rsidP="00CF28A6">
      <w:pPr>
        <w:spacing w:line="276" w:lineRule="auto"/>
        <w:jc w:val="both"/>
        <w:rPr>
          <w:rFonts w:cs="Arial"/>
        </w:rPr>
      </w:pPr>
    </w:p>
    <w:p w14:paraId="53EE9E2A" w14:textId="77777777" w:rsidR="00B02588" w:rsidRPr="00C40658" w:rsidRDefault="00B02588" w:rsidP="00CF28A6">
      <w:pPr>
        <w:spacing w:line="276" w:lineRule="auto"/>
        <w:jc w:val="both"/>
        <w:rPr>
          <w:rFonts w:cs="Arial"/>
        </w:rPr>
      </w:pPr>
      <w:r w:rsidRPr="00C40658">
        <w:rPr>
          <w:rFonts w:cs="Arial"/>
        </w:rPr>
        <w:t>La colonne Backlog :</w:t>
      </w:r>
    </w:p>
    <w:p w14:paraId="0436955E" w14:textId="5B3B4FCF" w:rsidR="00B02588" w:rsidRPr="00C40658" w:rsidRDefault="00B02588" w:rsidP="00CF28A6">
      <w:pPr>
        <w:spacing w:line="276" w:lineRule="auto"/>
        <w:jc w:val="both"/>
        <w:rPr>
          <w:rFonts w:cs="Arial"/>
        </w:rPr>
      </w:pPr>
      <w:r w:rsidRPr="00C40658">
        <w:rPr>
          <w:rFonts w:cs="Arial"/>
        </w:rPr>
        <w:t>Cette colonne permet de stockage des tickets qui n’ont pas encore été affecté</w:t>
      </w:r>
      <w:r w:rsidR="001F328E" w:rsidRPr="00C40658">
        <w:rPr>
          <w:rFonts w:cs="Arial"/>
        </w:rPr>
        <w:t>s</w:t>
      </w:r>
      <w:r w:rsidRPr="00C40658">
        <w:rPr>
          <w:rFonts w:cs="Arial"/>
        </w:rPr>
        <w:t>.</w:t>
      </w:r>
    </w:p>
    <w:p w14:paraId="3D0CDE09" w14:textId="646E026A" w:rsidR="00B02588" w:rsidRPr="00C40658" w:rsidRDefault="00B02588" w:rsidP="00CF28A6">
      <w:pPr>
        <w:spacing w:line="276" w:lineRule="auto"/>
        <w:jc w:val="both"/>
        <w:rPr>
          <w:rFonts w:cs="Arial"/>
        </w:rPr>
      </w:pPr>
      <w:r w:rsidRPr="00C40658">
        <w:rPr>
          <w:rFonts w:cs="Arial"/>
        </w:rPr>
        <w:t>Nous créons les tickets de chaque sprint juste avant que celui-ci ne commence. Cette colonne est vide 90% du temps</w:t>
      </w:r>
    </w:p>
    <w:p w14:paraId="2E65EA95" w14:textId="77777777" w:rsidR="00B02588" w:rsidRPr="00C40658" w:rsidRDefault="00B02588" w:rsidP="00CF28A6">
      <w:pPr>
        <w:spacing w:line="276" w:lineRule="auto"/>
        <w:jc w:val="both"/>
        <w:rPr>
          <w:rFonts w:cs="Arial"/>
        </w:rPr>
      </w:pPr>
    </w:p>
    <w:p w14:paraId="31AEE386" w14:textId="77777777" w:rsidR="00B02588" w:rsidRPr="00C40658" w:rsidRDefault="00B02588" w:rsidP="00CF28A6">
      <w:pPr>
        <w:spacing w:line="276" w:lineRule="auto"/>
        <w:jc w:val="both"/>
        <w:rPr>
          <w:rFonts w:cs="Arial"/>
        </w:rPr>
      </w:pPr>
      <w:r w:rsidRPr="00C40658">
        <w:rPr>
          <w:rFonts w:cs="Arial"/>
        </w:rPr>
        <w:t>La colonne « To Do » :</w:t>
      </w:r>
    </w:p>
    <w:p w14:paraId="1D5B66DF" w14:textId="77777777" w:rsidR="00B02588" w:rsidRPr="00C40658" w:rsidRDefault="00B02588" w:rsidP="00CF28A6">
      <w:pPr>
        <w:spacing w:line="276" w:lineRule="auto"/>
        <w:jc w:val="both"/>
        <w:rPr>
          <w:rFonts w:cs="Arial"/>
        </w:rPr>
      </w:pPr>
      <w:r w:rsidRPr="00C40658">
        <w:rPr>
          <w:rFonts w:cs="Arial"/>
        </w:rPr>
        <w:t>Cette colonne est celle qui indique les tickets à réaliser durant le sprint.</w:t>
      </w:r>
    </w:p>
    <w:p w14:paraId="56862EA9" w14:textId="4EBF8D48" w:rsidR="00B02588" w:rsidRPr="00C40658" w:rsidRDefault="00B02588" w:rsidP="00CF28A6">
      <w:pPr>
        <w:spacing w:line="276" w:lineRule="auto"/>
        <w:jc w:val="both"/>
        <w:rPr>
          <w:rFonts w:cs="Arial"/>
        </w:rPr>
      </w:pPr>
      <w:r w:rsidRPr="00C40658">
        <w:rPr>
          <w:rFonts w:cs="Arial"/>
        </w:rPr>
        <w:t>Chaque membre de l’équipe peut filtrer les tickets sur ceux qui lui son</w:t>
      </w:r>
      <w:r w:rsidR="00B14082" w:rsidRPr="00C40658">
        <w:rPr>
          <w:rFonts w:cs="Arial"/>
        </w:rPr>
        <w:t>t</w:t>
      </w:r>
      <w:r w:rsidRPr="00C40658">
        <w:rPr>
          <w:rFonts w:cs="Arial"/>
        </w:rPr>
        <w:t xml:space="preserve"> affecté</w:t>
      </w:r>
      <w:r w:rsidR="00B14082" w:rsidRPr="00C40658">
        <w:rPr>
          <w:rFonts w:cs="Arial"/>
        </w:rPr>
        <w:t>s</w:t>
      </w:r>
      <w:r w:rsidRPr="00C40658">
        <w:rPr>
          <w:rFonts w:cs="Arial"/>
        </w:rPr>
        <w:t>. Il verra alors l’ensemble des tickets qu’il doit réaliser.</w:t>
      </w:r>
    </w:p>
    <w:p w14:paraId="74B8E554" w14:textId="77777777" w:rsidR="00B02588" w:rsidRPr="00C40658" w:rsidRDefault="00B02588" w:rsidP="00CF28A6">
      <w:pPr>
        <w:spacing w:line="276" w:lineRule="auto"/>
        <w:jc w:val="both"/>
        <w:rPr>
          <w:rFonts w:cs="Arial"/>
        </w:rPr>
      </w:pPr>
    </w:p>
    <w:p w14:paraId="7442C2D8" w14:textId="77777777" w:rsidR="00B02588" w:rsidRPr="00C40658" w:rsidRDefault="00B02588" w:rsidP="00CF28A6">
      <w:pPr>
        <w:spacing w:line="276" w:lineRule="auto"/>
        <w:jc w:val="both"/>
        <w:rPr>
          <w:rFonts w:cs="Arial"/>
        </w:rPr>
      </w:pPr>
      <w:r w:rsidRPr="00C40658">
        <w:rPr>
          <w:rFonts w:cs="Arial"/>
        </w:rPr>
        <w:t>La colonne « En cours » :</w:t>
      </w:r>
    </w:p>
    <w:p w14:paraId="4039D812" w14:textId="77777777" w:rsidR="00B02588" w:rsidRPr="00C40658" w:rsidRDefault="00B02588" w:rsidP="00CF28A6">
      <w:pPr>
        <w:spacing w:line="276" w:lineRule="auto"/>
        <w:jc w:val="both"/>
        <w:rPr>
          <w:rFonts w:cs="Arial"/>
        </w:rPr>
      </w:pPr>
      <w:r w:rsidRPr="00C40658">
        <w:rPr>
          <w:rFonts w:cs="Arial"/>
        </w:rPr>
        <w:t xml:space="preserve">Cette colonne indique les tickets qui sont en cours de réalisation par quelqu’un de l’équipe. </w:t>
      </w:r>
    </w:p>
    <w:p w14:paraId="06231145" w14:textId="72613D0A" w:rsidR="00B02588" w:rsidRPr="00C40658" w:rsidRDefault="00B02588" w:rsidP="00CF28A6">
      <w:pPr>
        <w:spacing w:line="276" w:lineRule="auto"/>
        <w:jc w:val="both"/>
        <w:rPr>
          <w:rFonts w:cs="Arial"/>
        </w:rPr>
      </w:pPr>
      <w:r w:rsidRPr="00C40658">
        <w:rPr>
          <w:rFonts w:cs="Arial"/>
        </w:rPr>
        <w:t>Par exemple, nous voyons que le ticket QRCOF-28 (c’est le ticket pour rédiger cette partie du cahier des charges) est en cours de réalisation.</w:t>
      </w:r>
    </w:p>
    <w:p w14:paraId="176F9475" w14:textId="77777777" w:rsidR="00B02588" w:rsidRPr="00C40658" w:rsidRDefault="00B02588" w:rsidP="00CF28A6">
      <w:pPr>
        <w:spacing w:line="276" w:lineRule="auto"/>
        <w:jc w:val="both"/>
        <w:rPr>
          <w:rFonts w:cs="Arial"/>
        </w:rPr>
      </w:pPr>
    </w:p>
    <w:p w14:paraId="0A5A38AB" w14:textId="77777777" w:rsidR="00B02588" w:rsidRPr="00C40658" w:rsidRDefault="00B02588" w:rsidP="00CF28A6">
      <w:pPr>
        <w:spacing w:line="276" w:lineRule="auto"/>
        <w:jc w:val="both"/>
        <w:rPr>
          <w:rFonts w:cs="Arial"/>
        </w:rPr>
      </w:pPr>
      <w:r w:rsidRPr="00C40658">
        <w:rPr>
          <w:rFonts w:cs="Arial"/>
        </w:rPr>
        <w:t>La colonne « Terminé » :</w:t>
      </w:r>
    </w:p>
    <w:p w14:paraId="423CBF3A" w14:textId="2DE88850" w:rsidR="00B02588" w:rsidRPr="00C40658" w:rsidRDefault="00B02588" w:rsidP="00CF28A6">
      <w:pPr>
        <w:spacing w:line="276" w:lineRule="auto"/>
        <w:jc w:val="both"/>
        <w:rPr>
          <w:rFonts w:cs="Arial"/>
        </w:rPr>
      </w:pPr>
      <w:r w:rsidRPr="00C40658">
        <w:rPr>
          <w:rFonts w:cs="Arial"/>
        </w:rPr>
        <w:t xml:space="preserve">Cette colonne indique les tickets terminés. Dès qu’un membre de l’équipe à terminer </w:t>
      </w:r>
      <w:r w:rsidR="00F30332" w:rsidRPr="00C40658">
        <w:rPr>
          <w:rFonts w:cs="Arial"/>
        </w:rPr>
        <w:t>son</w:t>
      </w:r>
      <w:r w:rsidRPr="00C40658">
        <w:rPr>
          <w:rFonts w:cs="Arial"/>
        </w:rPr>
        <w:t xml:space="preserve"> ticket, il le passe dans la colonne.</w:t>
      </w:r>
    </w:p>
    <w:p w14:paraId="2F80FC5F" w14:textId="77777777" w:rsidR="00B02588" w:rsidRPr="00C40658" w:rsidRDefault="00B02588" w:rsidP="00CF28A6">
      <w:pPr>
        <w:spacing w:line="276" w:lineRule="auto"/>
        <w:jc w:val="both"/>
        <w:rPr>
          <w:rFonts w:cs="Arial"/>
        </w:rPr>
      </w:pPr>
      <w:r w:rsidRPr="00C40658">
        <w:rPr>
          <w:rFonts w:cs="Arial"/>
        </w:rPr>
        <w:t>Par exemple, les tickets du sprint 1 sont tous dans la colonne « terminé »</w:t>
      </w:r>
    </w:p>
    <w:p w14:paraId="025E9C5C" w14:textId="77777777" w:rsidR="00B02588" w:rsidRPr="00C40658" w:rsidRDefault="00B02588" w:rsidP="00CF28A6">
      <w:pPr>
        <w:spacing w:line="276" w:lineRule="auto"/>
        <w:jc w:val="both"/>
        <w:rPr>
          <w:rFonts w:cs="Arial"/>
        </w:rPr>
      </w:pPr>
    </w:p>
    <w:p w14:paraId="02A132B8" w14:textId="77777777" w:rsidR="00B02588" w:rsidRPr="00C40658" w:rsidRDefault="00B02588" w:rsidP="00CF28A6">
      <w:pPr>
        <w:spacing w:line="276" w:lineRule="auto"/>
        <w:jc w:val="both"/>
        <w:rPr>
          <w:rFonts w:cs="Arial"/>
        </w:rPr>
      </w:pPr>
      <w:r w:rsidRPr="00C40658">
        <w:rPr>
          <w:rFonts w:cs="Arial"/>
        </w:rPr>
        <w:t>Jira permet aussi d’associer ces tickets créés à des branches de développement. Pour cela, le développeur va devoir :</w:t>
      </w:r>
    </w:p>
    <w:p w14:paraId="7D236049" w14:textId="7F9A6D7A" w:rsidR="00B02588" w:rsidRPr="00C40658" w:rsidRDefault="00B02588" w:rsidP="00CF28A6">
      <w:pPr>
        <w:pStyle w:val="Paragraphedeliste"/>
        <w:numPr>
          <w:ilvl w:val="0"/>
          <w:numId w:val="6"/>
        </w:numPr>
        <w:jc w:val="both"/>
      </w:pPr>
      <w:r w:rsidRPr="00C40658">
        <w:t>Fork le projet</w:t>
      </w:r>
      <w:r w:rsidR="003E2A3E" w:rsidRPr="00C40658">
        <w:t>.</w:t>
      </w:r>
    </w:p>
    <w:p w14:paraId="5131BE22" w14:textId="24F4A4D9" w:rsidR="00B02588" w:rsidRPr="00C40658" w:rsidRDefault="00B02588" w:rsidP="00CF28A6">
      <w:pPr>
        <w:pStyle w:val="Paragraphedeliste"/>
        <w:numPr>
          <w:ilvl w:val="0"/>
          <w:numId w:val="6"/>
        </w:numPr>
        <w:jc w:val="both"/>
      </w:pPr>
      <w:r w:rsidRPr="00C40658">
        <w:t>Créer une branche</w:t>
      </w:r>
      <w:r w:rsidR="003E2A3E" w:rsidRPr="00C40658">
        <w:t>.</w:t>
      </w:r>
    </w:p>
    <w:p w14:paraId="7C580D04" w14:textId="4CD0D689" w:rsidR="00B02588" w:rsidRPr="00C40658" w:rsidRDefault="00B02588" w:rsidP="00CF28A6">
      <w:pPr>
        <w:pStyle w:val="Paragraphedeliste"/>
        <w:numPr>
          <w:ilvl w:val="0"/>
          <w:numId w:val="6"/>
        </w:numPr>
        <w:jc w:val="both"/>
      </w:pPr>
      <w:r w:rsidRPr="00C40658">
        <w:t>Réaliser son développement sur cette branche</w:t>
      </w:r>
      <w:r w:rsidR="003E2A3E" w:rsidRPr="00C40658">
        <w:t>.</w:t>
      </w:r>
    </w:p>
    <w:p w14:paraId="58F85D85" w14:textId="49CC19D8" w:rsidR="00B02588" w:rsidRPr="00C40658" w:rsidRDefault="00B02588" w:rsidP="00CF28A6">
      <w:pPr>
        <w:pStyle w:val="Paragraphedeliste"/>
        <w:numPr>
          <w:ilvl w:val="0"/>
          <w:numId w:val="6"/>
        </w:numPr>
        <w:jc w:val="both"/>
      </w:pPr>
      <w:r w:rsidRPr="00C40658">
        <w:t>Push le commit de cette branche sur le répertoire distant</w:t>
      </w:r>
      <w:r w:rsidR="003E2A3E" w:rsidRPr="00C40658">
        <w:t>.</w:t>
      </w:r>
    </w:p>
    <w:p w14:paraId="4B2895F3" w14:textId="00A7948A" w:rsidR="00B02588" w:rsidRPr="00C40658" w:rsidRDefault="00B02588" w:rsidP="00CF28A6">
      <w:pPr>
        <w:pStyle w:val="Paragraphedeliste"/>
        <w:numPr>
          <w:ilvl w:val="0"/>
          <w:numId w:val="6"/>
        </w:numPr>
        <w:jc w:val="both"/>
      </w:pPr>
      <w:r w:rsidRPr="00C40658">
        <w:t>Créer un pull Request</w:t>
      </w:r>
    </w:p>
    <w:p w14:paraId="0D9A156D" w14:textId="0DE36F34" w:rsidR="00DD1A0F" w:rsidRDefault="00DD1A0F" w:rsidP="00CF28A6">
      <w:pPr>
        <w:pStyle w:val="Titre2"/>
        <w:spacing w:line="276" w:lineRule="auto"/>
        <w:jc w:val="both"/>
      </w:pPr>
      <w:bookmarkStart w:id="57" w:name="_Toc146458911"/>
      <w:r w:rsidRPr="00F8570E">
        <w:lastRenderedPageBreak/>
        <w:t>Méthodologie de gestion de projet</w:t>
      </w:r>
      <w:bookmarkEnd w:id="57"/>
    </w:p>
    <w:p w14:paraId="692DD6FC" w14:textId="77777777" w:rsidR="00F1298E" w:rsidRPr="00F1298E" w:rsidRDefault="00F1298E" w:rsidP="00CF28A6">
      <w:pPr>
        <w:spacing w:line="276" w:lineRule="auto"/>
        <w:jc w:val="both"/>
      </w:pPr>
    </w:p>
    <w:p w14:paraId="09ECB6CF" w14:textId="1122C4A8" w:rsidR="00DD1A0F" w:rsidRPr="00C40658" w:rsidRDefault="00DD1A0F" w:rsidP="00CF28A6">
      <w:pPr>
        <w:pStyle w:val="Titre3"/>
        <w:spacing w:line="276" w:lineRule="auto"/>
        <w:jc w:val="both"/>
        <w:rPr>
          <w:rFonts w:cs="Arial"/>
        </w:rPr>
      </w:pPr>
      <w:bookmarkStart w:id="58" w:name="_Toc146458912"/>
      <w:r w:rsidRPr="00C40658">
        <w:rPr>
          <w:rFonts w:cs="Arial"/>
        </w:rPr>
        <w:t xml:space="preserve">La méthode </w:t>
      </w:r>
      <w:r w:rsidR="00F30332" w:rsidRPr="00C40658">
        <w:rPr>
          <w:rFonts w:cs="Arial"/>
        </w:rPr>
        <w:t>en cascade</w:t>
      </w:r>
      <w:r w:rsidR="00CC3C3D" w:rsidRPr="00C40658">
        <w:rPr>
          <w:rFonts w:cs="Arial"/>
        </w:rPr>
        <w:t xml:space="preserve"> + Kanban</w:t>
      </w:r>
      <w:bookmarkEnd w:id="58"/>
    </w:p>
    <w:p w14:paraId="6D0B6AAF" w14:textId="5B307049" w:rsidR="00CC3C3D" w:rsidRPr="00C40658" w:rsidRDefault="00DD1A0F" w:rsidP="00CF28A6">
      <w:pPr>
        <w:spacing w:line="276" w:lineRule="auto"/>
        <w:jc w:val="both"/>
        <w:rPr>
          <w:rFonts w:cs="Arial"/>
        </w:rPr>
      </w:pPr>
      <w:r w:rsidRPr="00C40658">
        <w:rPr>
          <w:rFonts w:cs="Arial"/>
        </w:rPr>
        <w:t xml:space="preserve">Pour mener à bien notre projet, nous avons choisis d’utiliser la méthode </w:t>
      </w:r>
      <w:r w:rsidR="00CC3C3D" w:rsidRPr="00C40658">
        <w:rPr>
          <w:rFonts w:cs="Arial"/>
        </w:rPr>
        <w:t>« </w:t>
      </w:r>
      <w:r w:rsidR="00F30332" w:rsidRPr="00C40658">
        <w:rPr>
          <w:rFonts w:cs="Arial"/>
        </w:rPr>
        <w:t>e</w:t>
      </w:r>
      <w:r w:rsidR="00CC3C3D" w:rsidRPr="00C40658">
        <w:rPr>
          <w:rFonts w:cs="Arial"/>
        </w:rPr>
        <w:t>n cascade ». C’est un encha</w:t>
      </w:r>
      <w:r w:rsidR="000353AA" w:rsidRPr="00C40658">
        <w:rPr>
          <w:rFonts w:cs="Arial"/>
        </w:rPr>
        <w:t>î</w:t>
      </w:r>
      <w:r w:rsidR="00CC3C3D" w:rsidRPr="00C40658">
        <w:rPr>
          <w:rFonts w:cs="Arial"/>
        </w:rPr>
        <w:t>nement de tâches. Lorsque qu’une tâche est terminée, la suivante est déclenchée :</w:t>
      </w:r>
    </w:p>
    <w:p w14:paraId="6A08BA6D" w14:textId="0893B70A" w:rsidR="00CC3C3D" w:rsidRPr="00C40658" w:rsidRDefault="00CC3C3D" w:rsidP="00CF28A6">
      <w:pPr>
        <w:pStyle w:val="Paragraphedeliste"/>
        <w:numPr>
          <w:ilvl w:val="0"/>
          <w:numId w:val="6"/>
        </w:numPr>
        <w:jc w:val="both"/>
      </w:pPr>
      <w:r w:rsidRPr="00C40658">
        <w:t>Analyse du besoin</w:t>
      </w:r>
    </w:p>
    <w:p w14:paraId="6BE4D55E" w14:textId="73261740" w:rsidR="00CC3C3D" w:rsidRPr="00C40658" w:rsidRDefault="00CC3C3D" w:rsidP="00CF28A6">
      <w:pPr>
        <w:pStyle w:val="Paragraphedeliste"/>
        <w:numPr>
          <w:ilvl w:val="0"/>
          <w:numId w:val="6"/>
        </w:numPr>
        <w:jc w:val="both"/>
      </w:pPr>
      <w:r w:rsidRPr="00C40658">
        <w:t>Conception</w:t>
      </w:r>
    </w:p>
    <w:p w14:paraId="44DA54F5" w14:textId="0391B587" w:rsidR="00CC3C3D" w:rsidRPr="00C40658" w:rsidRDefault="00CC3C3D" w:rsidP="00CF28A6">
      <w:pPr>
        <w:pStyle w:val="Paragraphedeliste"/>
        <w:numPr>
          <w:ilvl w:val="0"/>
          <w:numId w:val="6"/>
        </w:numPr>
        <w:jc w:val="both"/>
      </w:pPr>
      <w:r w:rsidRPr="00C40658">
        <w:t>Planification</w:t>
      </w:r>
    </w:p>
    <w:p w14:paraId="06FA24BB" w14:textId="0AF440F0" w:rsidR="00CC3C3D" w:rsidRPr="00C40658" w:rsidRDefault="00CC3C3D" w:rsidP="00CF28A6">
      <w:pPr>
        <w:pStyle w:val="Paragraphedeliste"/>
        <w:numPr>
          <w:ilvl w:val="0"/>
          <w:numId w:val="6"/>
        </w:numPr>
        <w:jc w:val="both"/>
      </w:pPr>
      <w:r w:rsidRPr="00C40658">
        <w:t>Vérification</w:t>
      </w:r>
    </w:p>
    <w:p w14:paraId="455FD8B9" w14:textId="6910D8C0" w:rsidR="00CC3C3D" w:rsidRPr="00C40658" w:rsidRDefault="00CC3C3D" w:rsidP="00CF28A6">
      <w:pPr>
        <w:pStyle w:val="Paragraphedeliste"/>
        <w:numPr>
          <w:ilvl w:val="0"/>
          <w:numId w:val="6"/>
        </w:numPr>
        <w:jc w:val="both"/>
      </w:pPr>
      <w:r w:rsidRPr="00C40658">
        <w:t>Mise en production</w:t>
      </w:r>
    </w:p>
    <w:p w14:paraId="090A134B" w14:textId="5E182CE7" w:rsidR="00CC3C3D" w:rsidRPr="00C40658" w:rsidRDefault="00CC3C3D" w:rsidP="00CF28A6">
      <w:pPr>
        <w:pStyle w:val="Paragraphedeliste"/>
        <w:numPr>
          <w:ilvl w:val="0"/>
          <w:numId w:val="6"/>
        </w:numPr>
        <w:jc w:val="both"/>
      </w:pPr>
      <w:r w:rsidRPr="00C40658">
        <w:t>Maintenance</w:t>
      </w:r>
    </w:p>
    <w:p w14:paraId="2E938230" w14:textId="0855DB90" w:rsidR="00DD1A0F" w:rsidRPr="00C40658" w:rsidRDefault="00F1298E" w:rsidP="00CF28A6">
      <w:pPr>
        <w:spacing w:line="276" w:lineRule="auto"/>
        <w:jc w:val="both"/>
        <w:rPr>
          <w:rFonts w:cs="Arial"/>
        </w:rPr>
      </w:pPr>
      <w:r w:rsidRPr="00C40658">
        <w:rPr>
          <w:rFonts w:cs="Arial"/>
          <w:noProof/>
        </w:rPr>
        <w:drawing>
          <wp:anchor distT="0" distB="0" distL="114300" distR="114300" simplePos="0" relativeHeight="251677696" behindDoc="1" locked="0" layoutInCell="1" allowOverlap="1" wp14:anchorId="6878D371" wp14:editId="60D4E15A">
            <wp:simplePos x="0" y="0"/>
            <wp:positionH relativeFrom="margin">
              <wp:align>center</wp:align>
            </wp:positionH>
            <wp:positionV relativeFrom="paragraph">
              <wp:posOffset>26490</wp:posOffset>
            </wp:positionV>
            <wp:extent cx="4458060" cy="2229030"/>
            <wp:effectExtent l="19050" t="19050" r="19050" b="19050"/>
            <wp:wrapNone/>
            <wp:docPr id="7" name="Image 7" descr="Modèle en casca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èle en cascade — Wikipédi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8060" cy="222903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1D4612F9" w14:textId="1F07C679" w:rsidR="00CC3C3D" w:rsidRPr="00C40658" w:rsidRDefault="00CC3C3D" w:rsidP="00CF28A6">
      <w:pPr>
        <w:spacing w:line="276" w:lineRule="auto"/>
        <w:jc w:val="both"/>
        <w:rPr>
          <w:rFonts w:cs="Arial"/>
        </w:rPr>
      </w:pPr>
    </w:p>
    <w:p w14:paraId="0EFC1169" w14:textId="633A2021" w:rsidR="00CC3C3D" w:rsidRPr="00C40658" w:rsidRDefault="00CC3C3D" w:rsidP="00CF28A6">
      <w:pPr>
        <w:spacing w:line="276" w:lineRule="auto"/>
        <w:jc w:val="both"/>
        <w:rPr>
          <w:rFonts w:cs="Arial"/>
        </w:rPr>
      </w:pPr>
    </w:p>
    <w:p w14:paraId="3BEA2916" w14:textId="247B5DB3" w:rsidR="00CC3C3D" w:rsidRPr="00C40658" w:rsidRDefault="00CC3C3D" w:rsidP="00CF28A6">
      <w:pPr>
        <w:spacing w:line="276" w:lineRule="auto"/>
        <w:jc w:val="both"/>
        <w:rPr>
          <w:rFonts w:cs="Arial"/>
        </w:rPr>
      </w:pPr>
    </w:p>
    <w:p w14:paraId="54A501B6" w14:textId="77777777" w:rsidR="00CC3C3D" w:rsidRPr="00C40658" w:rsidRDefault="00CC3C3D" w:rsidP="00CF28A6">
      <w:pPr>
        <w:spacing w:line="276" w:lineRule="auto"/>
        <w:jc w:val="both"/>
        <w:rPr>
          <w:rFonts w:cs="Arial"/>
        </w:rPr>
      </w:pPr>
    </w:p>
    <w:p w14:paraId="2CFCDA4F" w14:textId="77777777" w:rsidR="00CC3C3D" w:rsidRPr="00C40658" w:rsidRDefault="00CC3C3D" w:rsidP="00CF28A6">
      <w:pPr>
        <w:spacing w:line="276" w:lineRule="auto"/>
        <w:jc w:val="both"/>
        <w:rPr>
          <w:rFonts w:cs="Arial"/>
        </w:rPr>
      </w:pPr>
    </w:p>
    <w:p w14:paraId="3E76EA90" w14:textId="77777777" w:rsidR="00CC3C3D" w:rsidRPr="00C40658" w:rsidRDefault="00CC3C3D" w:rsidP="00CF28A6">
      <w:pPr>
        <w:spacing w:line="276" w:lineRule="auto"/>
        <w:jc w:val="both"/>
        <w:rPr>
          <w:rFonts w:cs="Arial"/>
        </w:rPr>
      </w:pPr>
    </w:p>
    <w:p w14:paraId="7C173BB8" w14:textId="77777777" w:rsidR="00CC3C3D" w:rsidRPr="00C40658" w:rsidRDefault="00CC3C3D" w:rsidP="00CF28A6">
      <w:pPr>
        <w:spacing w:line="276" w:lineRule="auto"/>
        <w:jc w:val="both"/>
        <w:rPr>
          <w:rFonts w:cs="Arial"/>
        </w:rPr>
      </w:pPr>
    </w:p>
    <w:p w14:paraId="192DCF51" w14:textId="77777777" w:rsidR="00CC3C3D" w:rsidRPr="00C40658" w:rsidRDefault="00CC3C3D" w:rsidP="00CF28A6">
      <w:pPr>
        <w:spacing w:line="276" w:lineRule="auto"/>
        <w:jc w:val="both"/>
        <w:rPr>
          <w:rFonts w:cs="Arial"/>
        </w:rPr>
      </w:pPr>
    </w:p>
    <w:p w14:paraId="29FD5D84" w14:textId="77777777" w:rsidR="00CC3C3D" w:rsidRPr="00C40658" w:rsidRDefault="00CC3C3D" w:rsidP="00CF28A6">
      <w:pPr>
        <w:spacing w:line="276" w:lineRule="auto"/>
        <w:jc w:val="both"/>
        <w:rPr>
          <w:rFonts w:cs="Arial"/>
        </w:rPr>
      </w:pPr>
    </w:p>
    <w:p w14:paraId="3310471F" w14:textId="77777777" w:rsidR="00CC3C3D" w:rsidRPr="00C40658" w:rsidRDefault="00CC3C3D" w:rsidP="00CF28A6">
      <w:pPr>
        <w:spacing w:line="276" w:lineRule="auto"/>
        <w:jc w:val="both"/>
        <w:rPr>
          <w:rFonts w:cs="Arial"/>
        </w:rPr>
      </w:pPr>
    </w:p>
    <w:p w14:paraId="1E4A9B30" w14:textId="77777777" w:rsidR="00CC3C3D" w:rsidRPr="00C40658" w:rsidRDefault="00CC3C3D" w:rsidP="00CF28A6">
      <w:pPr>
        <w:spacing w:line="276" w:lineRule="auto"/>
        <w:jc w:val="both"/>
        <w:rPr>
          <w:rFonts w:cs="Arial"/>
        </w:rPr>
      </w:pPr>
    </w:p>
    <w:p w14:paraId="6B54FADD" w14:textId="77777777" w:rsidR="00CC3C3D" w:rsidRPr="00C40658" w:rsidRDefault="00CC3C3D" w:rsidP="00CF28A6">
      <w:pPr>
        <w:spacing w:line="276" w:lineRule="auto"/>
        <w:jc w:val="both"/>
        <w:rPr>
          <w:rFonts w:cs="Arial"/>
        </w:rPr>
      </w:pPr>
    </w:p>
    <w:p w14:paraId="50C7E325" w14:textId="77777777" w:rsidR="00086F27" w:rsidRDefault="00E561BC" w:rsidP="00CF28A6">
      <w:pPr>
        <w:spacing w:line="276" w:lineRule="auto"/>
        <w:jc w:val="both"/>
        <w:rPr>
          <w:rFonts w:cs="Arial"/>
        </w:rPr>
      </w:pPr>
      <w:r w:rsidRPr="00C40658">
        <w:rPr>
          <w:rFonts w:cs="Arial"/>
        </w:rPr>
        <w:t>Avantage de la méthode en cascade :</w:t>
      </w:r>
    </w:p>
    <w:p w14:paraId="09338847" w14:textId="445B62DA" w:rsidR="00E561BC" w:rsidRPr="00086F27" w:rsidRDefault="00E561BC" w:rsidP="00CF28A6">
      <w:pPr>
        <w:pStyle w:val="Paragraphedeliste"/>
        <w:numPr>
          <w:ilvl w:val="0"/>
          <w:numId w:val="6"/>
        </w:numPr>
        <w:jc w:val="both"/>
        <w:rPr>
          <w:rFonts w:eastAsia="Calibri"/>
        </w:rPr>
      </w:pPr>
      <w:r w:rsidRPr="00086F27">
        <w:rPr>
          <w:rFonts w:eastAsia="Calibri"/>
        </w:rPr>
        <w:t>Les délais sont connus de tous</w:t>
      </w:r>
    </w:p>
    <w:p w14:paraId="18FFBD9F" w14:textId="6C7C5667" w:rsidR="00E561BC" w:rsidRPr="00C40658" w:rsidRDefault="00E561BC" w:rsidP="00CF28A6">
      <w:pPr>
        <w:pStyle w:val="Paragraphedeliste"/>
        <w:numPr>
          <w:ilvl w:val="0"/>
          <w:numId w:val="6"/>
        </w:numPr>
        <w:jc w:val="both"/>
        <w:rPr>
          <w:rFonts w:eastAsia="Calibri"/>
        </w:rPr>
      </w:pPr>
      <w:r w:rsidRPr="00C40658">
        <w:rPr>
          <w:rFonts w:eastAsia="Calibri"/>
        </w:rPr>
        <w:t>Les tâches se succède les unes après les autres</w:t>
      </w:r>
    </w:p>
    <w:p w14:paraId="261A4E96" w14:textId="4BA3C2BB" w:rsidR="00E561BC" w:rsidRPr="00C40658" w:rsidRDefault="00E561BC" w:rsidP="00CF28A6">
      <w:pPr>
        <w:pStyle w:val="Paragraphedeliste"/>
        <w:numPr>
          <w:ilvl w:val="0"/>
          <w:numId w:val="6"/>
        </w:numPr>
        <w:jc w:val="both"/>
        <w:rPr>
          <w:rFonts w:eastAsia="Calibri"/>
        </w:rPr>
      </w:pPr>
      <w:r w:rsidRPr="00C40658">
        <w:rPr>
          <w:rFonts w:eastAsia="Calibri"/>
        </w:rPr>
        <w:t>Le suivi du projet est linéaire.</w:t>
      </w:r>
    </w:p>
    <w:p w14:paraId="5A459174" w14:textId="12470C30" w:rsidR="00E561BC" w:rsidRPr="00C40658" w:rsidRDefault="00E561BC" w:rsidP="00CF28A6">
      <w:pPr>
        <w:pStyle w:val="Paragraphedeliste"/>
        <w:numPr>
          <w:ilvl w:val="0"/>
          <w:numId w:val="6"/>
        </w:numPr>
        <w:jc w:val="both"/>
        <w:rPr>
          <w:rFonts w:eastAsia="Calibri"/>
        </w:rPr>
      </w:pPr>
      <w:r w:rsidRPr="00C40658">
        <w:rPr>
          <w:rFonts w:eastAsia="Calibri"/>
        </w:rPr>
        <w:t>Requiert peu de personnel</w:t>
      </w:r>
      <w:r w:rsidR="00C40658" w:rsidRPr="00C40658">
        <w:rPr>
          <w:rFonts w:eastAsia="Calibri"/>
        </w:rPr>
        <w:t>.</w:t>
      </w:r>
    </w:p>
    <w:p w14:paraId="39E9FB7D" w14:textId="4F28F5B6" w:rsidR="00E561BC" w:rsidRPr="00C40658" w:rsidRDefault="00E561BC" w:rsidP="00CF28A6">
      <w:pPr>
        <w:pStyle w:val="Paragraphedeliste"/>
        <w:numPr>
          <w:ilvl w:val="0"/>
          <w:numId w:val="6"/>
        </w:numPr>
        <w:jc w:val="both"/>
        <w:rPr>
          <w:rFonts w:eastAsia="Calibri"/>
        </w:rPr>
      </w:pPr>
      <w:r w:rsidRPr="00C40658">
        <w:rPr>
          <w:rFonts w:eastAsia="Calibri"/>
        </w:rPr>
        <w:t>Adapté au petit projet (site Web)</w:t>
      </w:r>
    </w:p>
    <w:p w14:paraId="71671C62" w14:textId="77777777" w:rsidR="00E561BC" w:rsidRPr="00C40658" w:rsidRDefault="00E561BC" w:rsidP="00CF28A6">
      <w:pPr>
        <w:pStyle w:val="Paragraphedeliste"/>
        <w:jc w:val="both"/>
        <w:rPr>
          <w:rFonts w:eastAsia="Calibri"/>
        </w:rPr>
      </w:pPr>
    </w:p>
    <w:p w14:paraId="1FB2F3F2" w14:textId="06D25C3B" w:rsidR="00E561BC" w:rsidRPr="00C40658" w:rsidRDefault="00E561BC" w:rsidP="00CF28A6">
      <w:pPr>
        <w:spacing w:line="276" w:lineRule="auto"/>
        <w:jc w:val="both"/>
        <w:rPr>
          <w:rFonts w:cs="Arial"/>
        </w:rPr>
      </w:pPr>
      <w:r w:rsidRPr="00C40658">
        <w:rPr>
          <w:rFonts w:cs="Arial"/>
        </w:rPr>
        <w:t>Cependant, cette méthode possède des inconvénients :</w:t>
      </w:r>
    </w:p>
    <w:p w14:paraId="2F454296" w14:textId="34E4DF93" w:rsidR="00E561BC" w:rsidRPr="00C40658" w:rsidRDefault="00E561BC" w:rsidP="00CF28A6">
      <w:pPr>
        <w:spacing w:line="276" w:lineRule="auto"/>
        <w:jc w:val="both"/>
        <w:rPr>
          <w:rFonts w:eastAsia="Calibri" w:cs="Arial"/>
        </w:rPr>
      </w:pPr>
      <w:r w:rsidRPr="00C40658">
        <w:rPr>
          <w:rFonts w:eastAsia="Calibri" w:cs="Arial"/>
        </w:rPr>
        <w:t xml:space="preserve">Très peu flexible (s’il y a un problème, </w:t>
      </w:r>
      <w:r w:rsidR="00C40658" w:rsidRPr="00C40658">
        <w:rPr>
          <w:rFonts w:eastAsia="Calibri" w:cs="Arial"/>
        </w:rPr>
        <w:t>nous</w:t>
      </w:r>
      <w:r w:rsidRPr="00C40658">
        <w:rPr>
          <w:rFonts w:eastAsia="Calibri" w:cs="Arial"/>
        </w:rPr>
        <w:t xml:space="preserve"> recommen</w:t>
      </w:r>
      <w:r w:rsidR="00C40658" w:rsidRPr="00C40658">
        <w:rPr>
          <w:rFonts w:eastAsia="Calibri" w:cs="Arial"/>
        </w:rPr>
        <w:t>çons</w:t>
      </w:r>
      <w:r w:rsidRPr="00C40658">
        <w:rPr>
          <w:rFonts w:eastAsia="Calibri" w:cs="Arial"/>
        </w:rPr>
        <w:t xml:space="preserve"> tout)</w:t>
      </w:r>
    </w:p>
    <w:p w14:paraId="59089ECC" w14:textId="4B61D3E8" w:rsidR="00F30332" w:rsidRPr="00C40658" w:rsidRDefault="00E561BC" w:rsidP="00CF28A6">
      <w:pPr>
        <w:spacing w:line="276" w:lineRule="auto"/>
        <w:jc w:val="both"/>
        <w:rPr>
          <w:rFonts w:eastAsia="Calibri" w:cs="Arial"/>
        </w:rPr>
      </w:pPr>
      <w:r w:rsidRPr="00C40658">
        <w:rPr>
          <w:rFonts w:eastAsia="Calibri" w:cs="Arial"/>
        </w:rPr>
        <w:t>Ne convient pas au moyen et gros projets</w:t>
      </w:r>
      <w:r w:rsidR="00C40658" w:rsidRPr="00C40658">
        <w:rPr>
          <w:rFonts w:eastAsia="Calibri" w:cs="Arial"/>
        </w:rPr>
        <w:t>.</w:t>
      </w:r>
    </w:p>
    <w:p w14:paraId="6CB536CB" w14:textId="77777777" w:rsidR="006A3629" w:rsidRPr="00C40658" w:rsidRDefault="006A3629" w:rsidP="00CF28A6">
      <w:pPr>
        <w:spacing w:line="276" w:lineRule="auto"/>
        <w:jc w:val="both"/>
        <w:rPr>
          <w:rFonts w:eastAsia="Calibri" w:cs="Arial"/>
        </w:rPr>
      </w:pPr>
    </w:p>
    <w:p w14:paraId="37F4674A" w14:textId="319281AB" w:rsidR="00F30332" w:rsidRPr="00C40658" w:rsidRDefault="00F30332" w:rsidP="00CF28A6">
      <w:pPr>
        <w:spacing w:line="276" w:lineRule="auto"/>
        <w:jc w:val="both"/>
        <w:rPr>
          <w:rFonts w:cs="Arial"/>
        </w:rPr>
      </w:pPr>
      <w:r w:rsidRPr="00C40658">
        <w:rPr>
          <w:rFonts w:cs="Arial"/>
        </w:rPr>
        <w:t xml:space="preserve">Pour essayer de contrebalancer les inconvénients, nous utilisons aussi </w:t>
      </w:r>
      <w:r w:rsidR="00CC3C3D" w:rsidRPr="00C40658">
        <w:rPr>
          <w:rFonts w:cs="Arial"/>
        </w:rPr>
        <w:t xml:space="preserve">la méthode Kanban. </w:t>
      </w:r>
      <w:r w:rsidRPr="00C40658">
        <w:rPr>
          <w:rFonts w:cs="Arial"/>
        </w:rPr>
        <w:t>Introduite chez Toyota dans les années 1950, la méthode Kanban vise à améliorer la production en se basant sur le juste</w:t>
      </w:r>
      <w:r w:rsidR="00C94A90">
        <w:rPr>
          <w:rFonts w:cs="Arial"/>
        </w:rPr>
        <w:t xml:space="preserve"> </w:t>
      </w:r>
      <w:r w:rsidRPr="00C40658">
        <w:rPr>
          <w:rFonts w:cs="Arial"/>
        </w:rPr>
        <w:t>temps et sur un processus évolutif.</w:t>
      </w:r>
    </w:p>
    <w:p w14:paraId="37A722AD" w14:textId="77777777" w:rsidR="00F30332" w:rsidRPr="00C40658" w:rsidRDefault="00F30332" w:rsidP="00CF28A6">
      <w:pPr>
        <w:spacing w:line="276" w:lineRule="auto"/>
        <w:jc w:val="both"/>
        <w:rPr>
          <w:rFonts w:cs="Arial"/>
        </w:rPr>
      </w:pPr>
    </w:p>
    <w:p w14:paraId="1973E37C" w14:textId="27B5B040" w:rsidR="00CC3C3D" w:rsidRPr="00C40658" w:rsidRDefault="00CC3C3D" w:rsidP="00CF28A6">
      <w:pPr>
        <w:spacing w:line="276" w:lineRule="auto"/>
        <w:jc w:val="both"/>
        <w:rPr>
          <w:rFonts w:cs="Arial"/>
        </w:rPr>
      </w:pPr>
      <w:r w:rsidRPr="00C40658">
        <w:rPr>
          <w:rFonts w:cs="Arial"/>
        </w:rPr>
        <w:t>Elle fonction avec un système de ticket et permet de se situer sur l’avancement des différentes tâches du sprint en cours</w:t>
      </w:r>
      <w:r w:rsidR="00C94A90">
        <w:rPr>
          <w:rFonts w:cs="Arial"/>
        </w:rPr>
        <w:t>.</w:t>
      </w:r>
    </w:p>
    <w:p w14:paraId="5715AB25" w14:textId="755388B3" w:rsidR="00F30332" w:rsidRPr="00C40658" w:rsidRDefault="00F30332" w:rsidP="00CF28A6">
      <w:pPr>
        <w:spacing w:line="276" w:lineRule="auto"/>
        <w:jc w:val="both"/>
        <w:rPr>
          <w:rFonts w:cs="Arial"/>
        </w:rPr>
      </w:pPr>
    </w:p>
    <w:p w14:paraId="20B02833" w14:textId="235A6B13" w:rsidR="00F30332" w:rsidRPr="00C40658" w:rsidRDefault="00F30332" w:rsidP="00CF28A6">
      <w:pPr>
        <w:spacing w:line="276" w:lineRule="auto"/>
        <w:jc w:val="both"/>
        <w:rPr>
          <w:rFonts w:cs="Arial"/>
        </w:rPr>
      </w:pPr>
      <w:r w:rsidRPr="00C40658">
        <w:rPr>
          <w:rFonts w:cs="Arial"/>
        </w:rPr>
        <w:t>Les tâches (tickets) sont réparties en colonnes. Pour notre projet, nous avons créé 4 colonnes :</w:t>
      </w:r>
    </w:p>
    <w:p w14:paraId="13550CAC" w14:textId="753A4E68" w:rsidR="00F30332" w:rsidRPr="00C40658" w:rsidRDefault="00F30332" w:rsidP="00CF28A6">
      <w:pPr>
        <w:pStyle w:val="Paragraphedeliste"/>
        <w:numPr>
          <w:ilvl w:val="0"/>
          <w:numId w:val="6"/>
        </w:numPr>
        <w:jc w:val="both"/>
      </w:pPr>
      <w:r w:rsidRPr="00C40658">
        <w:t>Backlog</w:t>
      </w:r>
    </w:p>
    <w:p w14:paraId="1EA758C3" w14:textId="1F08B002" w:rsidR="00F30332" w:rsidRPr="00C40658" w:rsidRDefault="00F30332" w:rsidP="00CF28A6">
      <w:pPr>
        <w:pStyle w:val="Paragraphedeliste"/>
        <w:numPr>
          <w:ilvl w:val="0"/>
          <w:numId w:val="6"/>
        </w:numPr>
        <w:jc w:val="both"/>
      </w:pPr>
      <w:r w:rsidRPr="00C40658">
        <w:t>To Do</w:t>
      </w:r>
    </w:p>
    <w:p w14:paraId="5912E0B3" w14:textId="2F8839BB" w:rsidR="00F30332" w:rsidRPr="00C40658" w:rsidRDefault="00F30332" w:rsidP="00CF28A6">
      <w:pPr>
        <w:pStyle w:val="Paragraphedeliste"/>
        <w:numPr>
          <w:ilvl w:val="0"/>
          <w:numId w:val="6"/>
        </w:numPr>
        <w:jc w:val="both"/>
      </w:pPr>
      <w:r w:rsidRPr="00C40658">
        <w:t>En cours</w:t>
      </w:r>
    </w:p>
    <w:p w14:paraId="288872AB" w14:textId="0B3F46CF" w:rsidR="006A3629" w:rsidRPr="00C40658" w:rsidRDefault="00F30332" w:rsidP="00CF28A6">
      <w:pPr>
        <w:pStyle w:val="Paragraphedeliste"/>
        <w:numPr>
          <w:ilvl w:val="0"/>
          <w:numId w:val="6"/>
        </w:numPr>
        <w:jc w:val="both"/>
      </w:pPr>
      <w:r w:rsidRPr="00C40658">
        <w:t>Terminé</w:t>
      </w:r>
    </w:p>
    <w:p w14:paraId="636BB443" w14:textId="4A52F3DF" w:rsidR="006A3629" w:rsidRPr="00C40658" w:rsidRDefault="006A3629" w:rsidP="00CF28A6">
      <w:pPr>
        <w:pStyle w:val="Titre2"/>
        <w:spacing w:line="276" w:lineRule="auto"/>
        <w:jc w:val="both"/>
        <w:rPr>
          <w:rFonts w:cs="Arial"/>
        </w:rPr>
      </w:pPr>
      <w:r w:rsidRPr="00C40658">
        <w:rPr>
          <w:rFonts w:cs="Arial"/>
        </w:rPr>
        <w:br w:type="page"/>
      </w:r>
      <w:bookmarkStart w:id="59" w:name="_Toc146458913"/>
      <w:r w:rsidRPr="00C40658">
        <w:rPr>
          <w:rFonts w:cs="Arial"/>
        </w:rPr>
        <w:lastRenderedPageBreak/>
        <w:t>Architecture de l’application</w:t>
      </w:r>
      <w:bookmarkEnd w:id="59"/>
    </w:p>
    <w:p w14:paraId="60645AFE" w14:textId="572DC0CF" w:rsidR="006A3629" w:rsidRPr="00C40658" w:rsidRDefault="005F2FAC" w:rsidP="00CF28A6">
      <w:pPr>
        <w:spacing w:line="276" w:lineRule="auto"/>
        <w:jc w:val="both"/>
      </w:pPr>
      <w:r w:rsidRPr="00C40658">
        <w:t>Notre application web est conçue avec une architecture moderne pour répondre aux besoin actuels et futur de nos utilisateurs. Nous avons choisi des technologies réputées pour garantir une expérience utilisateur fluide, des performances élevées et une sécurité renforcée.</w:t>
      </w:r>
    </w:p>
    <w:p w14:paraId="114AA124" w14:textId="771490AE" w:rsidR="005F2FAC" w:rsidRPr="00C40658" w:rsidRDefault="005F2FAC" w:rsidP="00CF28A6">
      <w:pPr>
        <w:spacing w:line="276" w:lineRule="auto"/>
        <w:jc w:val="both"/>
        <w:rPr>
          <w:rFonts w:cs="Arial"/>
        </w:rPr>
      </w:pPr>
    </w:p>
    <w:p w14:paraId="6278EC8C" w14:textId="1503DF25" w:rsidR="005F2FAC" w:rsidRPr="00C40658" w:rsidRDefault="005F2FAC" w:rsidP="00CF28A6">
      <w:pPr>
        <w:pStyle w:val="Titre3"/>
        <w:spacing w:line="276" w:lineRule="auto"/>
        <w:jc w:val="both"/>
        <w:rPr>
          <w:rFonts w:cs="Arial"/>
        </w:rPr>
      </w:pPr>
      <w:bookmarkStart w:id="60" w:name="_Toc146458914"/>
      <w:r w:rsidRPr="00C40658">
        <w:rPr>
          <w:rFonts w:cs="Arial"/>
        </w:rPr>
        <w:t xml:space="preserve">Architecture </w:t>
      </w:r>
      <w:r w:rsidR="00D77FB3" w:rsidRPr="00C40658">
        <w:rPr>
          <w:rFonts w:cs="Arial"/>
        </w:rPr>
        <w:t>FrontOffice</w:t>
      </w:r>
      <w:bookmarkEnd w:id="60"/>
    </w:p>
    <w:p w14:paraId="47E6DD21" w14:textId="6719B70E" w:rsidR="000F22FF" w:rsidRPr="00C40658" w:rsidRDefault="000F22FF" w:rsidP="00CF28A6">
      <w:pPr>
        <w:spacing w:line="276" w:lineRule="auto"/>
        <w:jc w:val="both"/>
        <w:rPr>
          <w:rFonts w:cs="Arial"/>
        </w:rPr>
      </w:pPr>
    </w:p>
    <w:p w14:paraId="5BF5A8E9" w14:textId="3136304D" w:rsidR="000F22FF" w:rsidRPr="00C40658" w:rsidRDefault="000C0A6E" w:rsidP="00CF28A6">
      <w:pPr>
        <w:spacing w:line="276" w:lineRule="auto"/>
        <w:jc w:val="both"/>
        <w:rPr>
          <w:rFonts w:cs="Arial"/>
        </w:rPr>
      </w:pPr>
      <w:r w:rsidRPr="00C40658">
        <w:rPr>
          <w:rFonts w:cs="Arial"/>
          <w:noProof/>
        </w:rPr>
        <w:drawing>
          <wp:anchor distT="0" distB="0" distL="114300" distR="114300" simplePos="0" relativeHeight="251680768" behindDoc="1" locked="0" layoutInCell="1" allowOverlap="1" wp14:anchorId="3915A220" wp14:editId="207C1464">
            <wp:simplePos x="0" y="0"/>
            <wp:positionH relativeFrom="margin">
              <wp:posOffset>1082040</wp:posOffset>
            </wp:positionH>
            <wp:positionV relativeFrom="paragraph">
              <wp:posOffset>5080</wp:posOffset>
            </wp:positionV>
            <wp:extent cx="1303020" cy="729691"/>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9">
                      <a:extLst>
                        <a:ext uri="{28A0092B-C50C-407E-A947-70E740481C1C}">
                          <a14:useLocalDpi xmlns:a14="http://schemas.microsoft.com/office/drawing/2010/main" val="0"/>
                        </a:ext>
                      </a:extLst>
                    </a:blip>
                    <a:stretch>
                      <a:fillRect/>
                    </a:stretch>
                  </pic:blipFill>
                  <pic:spPr>
                    <a:xfrm>
                      <a:off x="0" y="0"/>
                      <a:ext cx="1303020" cy="729691"/>
                    </a:xfrm>
                    <a:prstGeom prst="rect">
                      <a:avLst/>
                    </a:prstGeom>
                  </pic:spPr>
                </pic:pic>
              </a:graphicData>
            </a:graphic>
            <wp14:sizeRelH relativeFrom="margin">
              <wp14:pctWidth>0</wp14:pctWidth>
            </wp14:sizeRelH>
            <wp14:sizeRelV relativeFrom="margin">
              <wp14:pctHeight>0</wp14:pctHeight>
            </wp14:sizeRelV>
          </wp:anchor>
        </w:drawing>
      </w:r>
      <w:r w:rsidRPr="00C40658">
        <w:rPr>
          <w:rFonts w:cs="Arial"/>
          <w:noProof/>
        </w:rPr>
        <w:drawing>
          <wp:anchor distT="0" distB="0" distL="114300" distR="114300" simplePos="0" relativeHeight="251682816" behindDoc="1" locked="0" layoutInCell="1" allowOverlap="1" wp14:anchorId="768D673E" wp14:editId="47CA6BFD">
            <wp:simplePos x="0" y="0"/>
            <wp:positionH relativeFrom="margin">
              <wp:posOffset>3764280</wp:posOffset>
            </wp:positionH>
            <wp:positionV relativeFrom="paragraph">
              <wp:posOffset>5080</wp:posOffset>
            </wp:positionV>
            <wp:extent cx="1892635" cy="655320"/>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92635" cy="655320"/>
                    </a:xfrm>
                    <a:prstGeom prst="rect">
                      <a:avLst/>
                    </a:prstGeom>
                  </pic:spPr>
                </pic:pic>
              </a:graphicData>
            </a:graphic>
            <wp14:sizeRelH relativeFrom="margin">
              <wp14:pctWidth>0</wp14:pctWidth>
            </wp14:sizeRelH>
            <wp14:sizeRelV relativeFrom="margin">
              <wp14:pctHeight>0</wp14:pctHeight>
            </wp14:sizeRelV>
          </wp:anchor>
        </w:drawing>
      </w:r>
    </w:p>
    <w:p w14:paraId="001ACD71" w14:textId="2E0B2B4D" w:rsidR="000F22FF" w:rsidRPr="00C40658" w:rsidRDefault="000F22FF" w:rsidP="00CF28A6">
      <w:pPr>
        <w:spacing w:line="276" w:lineRule="auto"/>
        <w:jc w:val="both"/>
        <w:rPr>
          <w:rFonts w:cs="Arial"/>
        </w:rPr>
      </w:pPr>
    </w:p>
    <w:p w14:paraId="2EB4A772" w14:textId="249C63BC" w:rsidR="000F22FF" w:rsidRPr="00C40658" w:rsidRDefault="000F22FF" w:rsidP="00CF28A6">
      <w:pPr>
        <w:spacing w:line="276" w:lineRule="auto"/>
        <w:jc w:val="both"/>
        <w:rPr>
          <w:rFonts w:cs="Arial"/>
        </w:rPr>
      </w:pPr>
    </w:p>
    <w:p w14:paraId="06A18EAF" w14:textId="6F18FA5D" w:rsidR="000F22FF" w:rsidRPr="00C40658" w:rsidRDefault="000F22FF" w:rsidP="00CF28A6">
      <w:pPr>
        <w:spacing w:line="276" w:lineRule="auto"/>
        <w:jc w:val="both"/>
        <w:rPr>
          <w:rFonts w:cs="Arial"/>
        </w:rPr>
      </w:pPr>
    </w:p>
    <w:p w14:paraId="2A4C0FB3" w14:textId="39E30DA8" w:rsidR="000F22FF" w:rsidRPr="00C40658" w:rsidRDefault="000F22FF" w:rsidP="00CF28A6">
      <w:pPr>
        <w:spacing w:line="276" w:lineRule="auto"/>
        <w:jc w:val="both"/>
        <w:rPr>
          <w:rFonts w:cs="Arial"/>
        </w:rPr>
      </w:pPr>
    </w:p>
    <w:p w14:paraId="6915A2E3" w14:textId="179970DD" w:rsidR="000F22FF" w:rsidRPr="00C40658" w:rsidRDefault="000F22FF" w:rsidP="00CF28A6">
      <w:pPr>
        <w:spacing w:line="276" w:lineRule="auto"/>
        <w:jc w:val="both"/>
        <w:rPr>
          <w:rFonts w:cs="Arial"/>
        </w:rPr>
      </w:pPr>
    </w:p>
    <w:p w14:paraId="6AFF62A9" w14:textId="2F31CA54" w:rsidR="005F2FAC" w:rsidRPr="00C40658" w:rsidRDefault="005F2FAC" w:rsidP="00CF28A6">
      <w:pPr>
        <w:spacing w:line="276" w:lineRule="auto"/>
        <w:jc w:val="both"/>
      </w:pPr>
      <w:r w:rsidRPr="00C40658">
        <w:t>Pour le Front, nous avons décidé d’utiliser la librairie React avec TypeScript. A cela, nous avons</w:t>
      </w:r>
      <w:r w:rsidR="00C94A90">
        <w:t xml:space="preserve"> choisi</w:t>
      </w:r>
      <w:r w:rsidRPr="00C40658">
        <w:t xml:space="preserve"> d’utiliser le Framework CSS Tailwind. </w:t>
      </w:r>
    </w:p>
    <w:p w14:paraId="0C90E009" w14:textId="4BB2FF5D" w:rsidR="005F2FAC" w:rsidRPr="00C40658" w:rsidRDefault="005F2FAC" w:rsidP="00CF28A6">
      <w:pPr>
        <w:spacing w:line="276" w:lineRule="auto"/>
        <w:jc w:val="both"/>
      </w:pPr>
      <w:r w:rsidRPr="00C40658">
        <w:t>Le gros avantage d’utiliser TypeScript par rapport à Javascript est de pouvoir typer fortement nos variables. Cela permet de rendre notre application moins sensible aux bugs.</w:t>
      </w:r>
    </w:p>
    <w:p w14:paraId="2CFB7F6F" w14:textId="37C8B72B" w:rsidR="005F2FAC" w:rsidRDefault="005F2FAC" w:rsidP="00CF28A6">
      <w:pPr>
        <w:spacing w:line="276" w:lineRule="auto"/>
        <w:jc w:val="both"/>
      </w:pPr>
      <w:r w:rsidRPr="00C40658">
        <w:t xml:space="preserve">L’utilisation du </w:t>
      </w:r>
      <w:r w:rsidR="000F22FF" w:rsidRPr="00C40658">
        <w:t>Framework</w:t>
      </w:r>
      <w:r w:rsidRPr="00C40658">
        <w:t xml:space="preserve"> CSS Tailwind va nous </w:t>
      </w:r>
      <w:r w:rsidR="000F22FF" w:rsidRPr="00C40658">
        <w:t>permettre de faciliter la conception des pages web de notre application.</w:t>
      </w:r>
    </w:p>
    <w:p w14:paraId="2A27B3BB" w14:textId="77777777" w:rsidR="00CC4745" w:rsidRPr="00C40658" w:rsidRDefault="00CC4745" w:rsidP="00CF28A6">
      <w:pPr>
        <w:spacing w:line="276" w:lineRule="auto"/>
        <w:ind w:left="360"/>
        <w:jc w:val="both"/>
      </w:pPr>
    </w:p>
    <w:p w14:paraId="39D2C13D" w14:textId="646238C3" w:rsidR="000C0A6E" w:rsidRDefault="000C0A6E" w:rsidP="00CF28A6">
      <w:pPr>
        <w:pStyle w:val="Titre4"/>
        <w:spacing w:line="276" w:lineRule="auto"/>
        <w:jc w:val="both"/>
      </w:pPr>
      <w:r>
        <w:t>Organisation du Front</w:t>
      </w:r>
    </w:p>
    <w:p w14:paraId="654C20C4" w14:textId="77777777" w:rsidR="000C0A6E" w:rsidRDefault="000C0A6E" w:rsidP="00CF28A6">
      <w:pPr>
        <w:spacing w:line="276" w:lineRule="auto"/>
        <w:jc w:val="both"/>
        <w:rPr>
          <w:rFonts w:cs="Arial"/>
        </w:rPr>
      </w:pPr>
    </w:p>
    <w:p w14:paraId="3491F6B7" w14:textId="05A7AA8E" w:rsidR="000C0A6E" w:rsidRDefault="000C0A6E" w:rsidP="00CF28A6">
      <w:pPr>
        <w:spacing w:line="276" w:lineRule="auto"/>
        <w:jc w:val="both"/>
        <w:rPr>
          <w:rFonts w:cs="Arial"/>
        </w:rPr>
      </w:pPr>
      <w:r w:rsidRPr="00BC58EF">
        <w:rPr>
          <w:rFonts w:cs="Arial"/>
        </w:rPr>
        <w:t xml:space="preserve">Notre </w:t>
      </w:r>
      <w:r>
        <w:rPr>
          <w:rFonts w:cs="Arial"/>
        </w:rPr>
        <w:t>code</w:t>
      </w:r>
      <w:r w:rsidRPr="00BC58EF">
        <w:rPr>
          <w:rFonts w:cs="Arial"/>
        </w:rPr>
        <w:t xml:space="preserve"> repose sur une structure en couches, où chaque couche joue un rôle bien défini dans le flux de traitement des requêtes. Voici un aperçu des différentes composantes de notre architecture :</w:t>
      </w:r>
    </w:p>
    <w:p w14:paraId="120EF222" w14:textId="77777777" w:rsidR="000C0A6E" w:rsidRDefault="000C0A6E" w:rsidP="00CF28A6">
      <w:pPr>
        <w:spacing w:line="276" w:lineRule="auto"/>
        <w:jc w:val="both"/>
        <w:rPr>
          <w:rFonts w:cs="Arial"/>
        </w:rPr>
      </w:pPr>
    </w:p>
    <w:p w14:paraId="0E243886" w14:textId="77777777" w:rsidR="000C0A6E" w:rsidRPr="000C0A6E" w:rsidRDefault="000C0A6E" w:rsidP="00CF28A6">
      <w:pPr>
        <w:spacing w:line="276" w:lineRule="auto"/>
        <w:jc w:val="both"/>
        <w:rPr>
          <w:rFonts w:cs="Arial"/>
        </w:rPr>
      </w:pPr>
      <w:r w:rsidRPr="000C0A6E">
        <w:rPr>
          <w:rFonts w:cs="Arial"/>
          <w:b/>
          <w:bCs/>
        </w:rPr>
        <w:t>Dossier Composant</w:t>
      </w:r>
      <w:r w:rsidRPr="000C0A6E">
        <w:rPr>
          <w:rFonts w:cs="Arial"/>
        </w:rPr>
        <w:t xml:space="preserve"> : Ce dossier regroupe les composants React réutilisables de notre application. Chaque composant est conçu pour être autonome et modulaire, facilitant ainsi la construction de l'interface utilisateur. Cette approche favorise la réutilisation du code et simplifie la maintenance à long terme.</w:t>
      </w:r>
    </w:p>
    <w:p w14:paraId="1E992E2B" w14:textId="77777777" w:rsidR="000C0A6E" w:rsidRPr="000C0A6E" w:rsidRDefault="000C0A6E" w:rsidP="00CF28A6">
      <w:pPr>
        <w:spacing w:line="276" w:lineRule="auto"/>
        <w:jc w:val="both"/>
        <w:rPr>
          <w:rFonts w:cs="Arial"/>
        </w:rPr>
      </w:pPr>
    </w:p>
    <w:p w14:paraId="758CF804" w14:textId="77777777" w:rsidR="000C0A6E" w:rsidRPr="000C0A6E" w:rsidRDefault="000C0A6E" w:rsidP="00CF28A6">
      <w:pPr>
        <w:spacing w:line="276" w:lineRule="auto"/>
        <w:jc w:val="both"/>
        <w:rPr>
          <w:rFonts w:cs="Arial"/>
        </w:rPr>
      </w:pPr>
      <w:r w:rsidRPr="000C0A6E">
        <w:rPr>
          <w:rFonts w:cs="Arial"/>
          <w:b/>
          <w:bCs/>
        </w:rPr>
        <w:t>Dossier Composant en commun</w:t>
      </w:r>
      <w:r w:rsidRPr="000C0A6E">
        <w:rPr>
          <w:rFonts w:cs="Arial"/>
        </w:rPr>
        <w:t xml:space="preserve"> : Dans ce dossier, nous stockons les composants qui sont partagés entre plusieurs fonctionnalités de notre application. Il s'agit de composants génériques qui peuvent être utilisés dans différentes parties de l'interface utilisateur pour garantir une cohérence visuelle et une réutilisation efficace du code.</w:t>
      </w:r>
    </w:p>
    <w:p w14:paraId="3C13ADD6" w14:textId="77777777" w:rsidR="000C0A6E" w:rsidRPr="000C0A6E" w:rsidRDefault="000C0A6E" w:rsidP="00CF28A6">
      <w:pPr>
        <w:spacing w:line="276" w:lineRule="auto"/>
        <w:jc w:val="both"/>
        <w:rPr>
          <w:rFonts w:cs="Arial"/>
        </w:rPr>
      </w:pPr>
    </w:p>
    <w:p w14:paraId="5A00B24C" w14:textId="77777777" w:rsidR="000C0A6E" w:rsidRPr="000C0A6E" w:rsidRDefault="000C0A6E" w:rsidP="00CF28A6">
      <w:pPr>
        <w:spacing w:line="276" w:lineRule="auto"/>
        <w:jc w:val="both"/>
        <w:rPr>
          <w:rFonts w:cs="Arial"/>
        </w:rPr>
      </w:pPr>
      <w:r w:rsidRPr="000C0A6E">
        <w:rPr>
          <w:rFonts w:cs="Arial"/>
          <w:b/>
          <w:bCs/>
        </w:rPr>
        <w:t>Dossier Constantes</w:t>
      </w:r>
      <w:r w:rsidRPr="000C0A6E">
        <w:rPr>
          <w:rFonts w:cs="Arial"/>
        </w:rPr>
        <w:t xml:space="preserve"> : Ce dossier abrite les constantes spécifiques à notre front-end. Il peut contenir des valeurs telles que les URLs des API, les clés de configuration ou d'autres éléments qui nécessitent une utilisation fréquente et centralisée dans notre application.</w:t>
      </w:r>
    </w:p>
    <w:p w14:paraId="67C4F95B" w14:textId="77777777" w:rsidR="000C0A6E" w:rsidRPr="000C0A6E" w:rsidRDefault="000C0A6E" w:rsidP="00CF28A6">
      <w:pPr>
        <w:spacing w:line="276" w:lineRule="auto"/>
        <w:jc w:val="both"/>
        <w:rPr>
          <w:rFonts w:cs="Arial"/>
        </w:rPr>
      </w:pPr>
    </w:p>
    <w:p w14:paraId="0A9EF98B" w14:textId="77777777" w:rsidR="000C0A6E" w:rsidRPr="000C0A6E" w:rsidRDefault="000C0A6E" w:rsidP="00CF28A6">
      <w:pPr>
        <w:spacing w:line="276" w:lineRule="auto"/>
        <w:jc w:val="both"/>
        <w:rPr>
          <w:rFonts w:cs="Arial"/>
        </w:rPr>
      </w:pPr>
      <w:r w:rsidRPr="000C0A6E">
        <w:rPr>
          <w:rFonts w:cs="Arial"/>
          <w:b/>
          <w:bCs/>
        </w:rPr>
        <w:t>Dossier Helpers</w:t>
      </w:r>
      <w:r w:rsidRPr="000C0A6E">
        <w:rPr>
          <w:rFonts w:cs="Arial"/>
        </w:rPr>
        <w:t xml:space="preserve"> : Les helpers sont des fonctions utilitaires qui aident à simplifier certaines tâches ou à effectuer des opérations récurrentes dans notre front-end. Ils peuvent inclure des fonctions de formatage de dates, de manipulation de chaînes, de gestion des erreurs, etc. Le regroupement de ces fonctions dans un dossier dédié facilite leur utilisation et leur maintenabilité.</w:t>
      </w:r>
    </w:p>
    <w:p w14:paraId="0FD8090A" w14:textId="77777777" w:rsidR="000C0A6E" w:rsidRPr="000C0A6E" w:rsidRDefault="000C0A6E" w:rsidP="00CF28A6">
      <w:pPr>
        <w:spacing w:line="276" w:lineRule="auto"/>
        <w:jc w:val="both"/>
        <w:rPr>
          <w:rFonts w:cs="Arial"/>
        </w:rPr>
      </w:pPr>
    </w:p>
    <w:p w14:paraId="6DDF794E" w14:textId="77777777" w:rsidR="000C0A6E" w:rsidRPr="000C0A6E" w:rsidRDefault="000C0A6E" w:rsidP="00CF28A6">
      <w:pPr>
        <w:spacing w:line="276" w:lineRule="auto"/>
        <w:jc w:val="both"/>
        <w:rPr>
          <w:rFonts w:cs="Arial"/>
        </w:rPr>
      </w:pPr>
      <w:r w:rsidRPr="000C0A6E">
        <w:rPr>
          <w:rFonts w:cs="Arial"/>
          <w:b/>
          <w:bCs/>
        </w:rPr>
        <w:t>Dossier Images</w:t>
      </w:r>
      <w:r w:rsidRPr="000C0A6E">
        <w:rPr>
          <w:rFonts w:cs="Arial"/>
        </w:rPr>
        <w:t xml:space="preserve"> : Ce dossier contient toutes les images utilisées dans notre interface utilisateur. En les stockant de manière centralisée, nous améliorons l'organisation et la gestion des ressources visuelles de notre application.</w:t>
      </w:r>
    </w:p>
    <w:p w14:paraId="313D99C7" w14:textId="77777777" w:rsidR="000C0A6E" w:rsidRPr="000C0A6E" w:rsidRDefault="000C0A6E" w:rsidP="00CF28A6">
      <w:pPr>
        <w:spacing w:line="276" w:lineRule="auto"/>
        <w:jc w:val="both"/>
        <w:rPr>
          <w:rFonts w:cs="Arial"/>
        </w:rPr>
      </w:pPr>
    </w:p>
    <w:p w14:paraId="23412543" w14:textId="77777777" w:rsidR="000C0A6E" w:rsidRPr="000C0A6E" w:rsidRDefault="000C0A6E" w:rsidP="00CF28A6">
      <w:pPr>
        <w:spacing w:line="276" w:lineRule="auto"/>
        <w:jc w:val="both"/>
        <w:rPr>
          <w:rFonts w:cs="Arial"/>
        </w:rPr>
      </w:pPr>
      <w:r w:rsidRPr="000C0A6E">
        <w:rPr>
          <w:rFonts w:cs="Arial"/>
          <w:b/>
          <w:bCs/>
        </w:rPr>
        <w:lastRenderedPageBreak/>
        <w:t>Dossier Interface</w:t>
      </w:r>
      <w:r w:rsidRPr="000C0A6E">
        <w:rPr>
          <w:rFonts w:cs="Arial"/>
        </w:rPr>
        <w:t xml:space="preserve"> : Ce dossier comprend les interfaces TypeScript définissant la structure des données manipulées dans notre front-end. Les interfaces aident à garantir la cohérence des données et facilitent la collaboration entre les membres de l'équipe de développement.</w:t>
      </w:r>
    </w:p>
    <w:p w14:paraId="153F3723" w14:textId="77777777" w:rsidR="000C0A6E" w:rsidRPr="000C0A6E" w:rsidRDefault="000C0A6E" w:rsidP="00CF28A6">
      <w:pPr>
        <w:spacing w:line="276" w:lineRule="auto"/>
        <w:jc w:val="both"/>
        <w:rPr>
          <w:rFonts w:cs="Arial"/>
        </w:rPr>
      </w:pPr>
    </w:p>
    <w:p w14:paraId="3532EB3E" w14:textId="77777777" w:rsidR="000C0A6E" w:rsidRPr="000C0A6E" w:rsidRDefault="000C0A6E" w:rsidP="00CF28A6">
      <w:pPr>
        <w:spacing w:line="276" w:lineRule="auto"/>
        <w:jc w:val="both"/>
        <w:rPr>
          <w:rFonts w:cs="Arial"/>
        </w:rPr>
      </w:pPr>
      <w:r w:rsidRPr="000C0A6E">
        <w:rPr>
          <w:rFonts w:cs="Arial"/>
          <w:b/>
          <w:bCs/>
        </w:rPr>
        <w:t>Dossier StylesCss</w:t>
      </w:r>
      <w:r w:rsidRPr="000C0A6E">
        <w:rPr>
          <w:rFonts w:cs="Arial"/>
        </w:rPr>
        <w:t xml:space="preserve"> : Dans ce dossier, nous stockons les fichiers de styles CSS spécifiques à notre application. Nous utilisons des feuilles de styles modulaires pour garantir l'encapsulation des styles et éviter les conflits.</w:t>
      </w:r>
    </w:p>
    <w:p w14:paraId="1F1D005D" w14:textId="77777777" w:rsidR="000C0A6E" w:rsidRPr="000C0A6E" w:rsidRDefault="000C0A6E" w:rsidP="00CF28A6">
      <w:pPr>
        <w:spacing w:line="276" w:lineRule="auto"/>
        <w:jc w:val="both"/>
        <w:rPr>
          <w:rFonts w:cs="Arial"/>
        </w:rPr>
      </w:pPr>
    </w:p>
    <w:p w14:paraId="36A3AB0E" w14:textId="77777777" w:rsidR="000C0A6E" w:rsidRPr="000C0A6E" w:rsidRDefault="000C0A6E" w:rsidP="00CF28A6">
      <w:pPr>
        <w:spacing w:line="276" w:lineRule="auto"/>
        <w:jc w:val="both"/>
        <w:rPr>
          <w:rFonts w:cs="Arial"/>
        </w:rPr>
      </w:pPr>
      <w:r w:rsidRPr="000C0A6E">
        <w:rPr>
          <w:rFonts w:cs="Arial"/>
          <w:b/>
          <w:bCs/>
        </w:rPr>
        <w:t>Dossier View</w:t>
      </w:r>
      <w:r w:rsidRPr="000C0A6E">
        <w:rPr>
          <w:rFonts w:cs="Arial"/>
        </w:rPr>
        <w:t xml:space="preserve"> : Ce dossier contient les différentes vues de notre application, organisées par fonctionnalité ou page. Chaque vue est composée de composants réutilisables et est responsable de l'affichage et de la gestion des données spécifiques à cette fonctionnalité.</w:t>
      </w:r>
    </w:p>
    <w:p w14:paraId="3FE60590" w14:textId="77777777" w:rsidR="000C0A6E" w:rsidRPr="000C0A6E" w:rsidRDefault="000C0A6E" w:rsidP="00CF28A6">
      <w:pPr>
        <w:spacing w:line="276" w:lineRule="auto"/>
        <w:jc w:val="both"/>
        <w:rPr>
          <w:rFonts w:cs="Arial"/>
        </w:rPr>
      </w:pPr>
    </w:p>
    <w:p w14:paraId="598A336B" w14:textId="7670381B" w:rsidR="000C0A6E" w:rsidRPr="00BC58EF" w:rsidRDefault="000C0A6E" w:rsidP="00CF28A6">
      <w:pPr>
        <w:spacing w:line="276" w:lineRule="auto"/>
        <w:jc w:val="both"/>
        <w:rPr>
          <w:rFonts w:cs="Arial"/>
        </w:rPr>
      </w:pPr>
      <w:r w:rsidRPr="000C0A6E">
        <w:rPr>
          <w:rFonts w:cs="Arial"/>
        </w:rPr>
        <w:t>Cette architecture organisée et modulaire nous permet de développer notre front-end de manière efficace et maintenable. Elle favorise la réutilisation du code, la cohérence visuelle et la scalabilité de notre application. En utilisant React TSX, nous bénéficions des avantages de TypeScript, tels que la vérification statique des types et l'intelligence</w:t>
      </w:r>
    </w:p>
    <w:p w14:paraId="4DDCA647" w14:textId="1649E51A" w:rsidR="000F22FF" w:rsidRPr="00C40658" w:rsidRDefault="000F22FF" w:rsidP="00CF28A6">
      <w:pPr>
        <w:spacing w:line="276" w:lineRule="auto"/>
        <w:jc w:val="both"/>
        <w:rPr>
          <w:rFonts w:cs="Arial"/>
        </w:rPr>
      </w:pPr>
    </w:p>
    <w:p w14:paraId="05F522A6" w14:textId="0AA4F7BF" w:rsidR="000F22FF" w:rsidRPr="00C40658" w:rsidRDefault="000F22FF" w:rsidP="00CF28A6">
      <w:pPr>
        <w:spacing w:line="276" w:lineRule="auto"/>
        <w:jc w:val="both"/>
        <w:rPr>
          <w:rFonts w:cs="Arial"/>
        </w:rPr>
      </w:pPr>
    </w:p>
    <w:p w14:paraId="1C613F29" w14:textId="6EE43846" w:rsidR="000F22FF" w:rsidRPr="00C40658" w:rsidRDefault="000F22FF" w:rsidP="00CF28A6">
      <w:pPr>
        <w:spacing w:line="276" w:lineRule="auto"/>
        <w:jc w:val="both"/>
        <w:rPr>
          <w:rFonts w:cs="Arial"/>
        </w:rPr>
      </w:pPr>
    </w:p>
    <w:p w14:paraId="6C71880E" w14:textId="6C2ADCB0" w:rsidR="00222E34" w:rsidRDefault="00222E34" w:rsidP="00CF28A6">
      <w:pPr>
        <w:spacing w:line="276" w:lineRule="auto"/>
        <w:jc w:val="both"/>
        <w:rPr>
          <w:rFonts w:cs="Arial"/>
        </w:rPr>
      </w:pPr>
      <w:r>
        <w:rPr>
          <w:rFonts w:cs="Arial"/>
        </w:rPr>
        <w:br w:type="page"/>
      </w:r>
    </w:p>
    <w:p w14:paraId="1143876F" w14:textId="0C9AA079" w:rsidR="000F22FF" w:rsidRPr="00C40658" w:rsidRDefault="000F22FF" w:rsidP="00CF28A6">
      <w:pPr>
        <w:spacing w:line="276" w:lineRule="auto"/>
        <w:jc w:val="both"/>
        <w:rPr>
          <w:rFonts w:cs="Arial"/>
        </w:rPr>
      </w:pPr>
    </w:p>
    <w:p w14:paraId="1B854941" w14:textId="41737E47" w:rsidR="000F22FF" w:rsidRPr="00087774" w:rsidRDefault="00087774" w:rsidP="00CF28A6">
      <w:pPr>
        <w:pStyle w:val="Titre3"/>
        <w:spacing w:line="276" w:lineRule="auto"/>
        <w:jc w:val="both"/>
      </w:pPr>
      <w:bookmarkStart w:id="61" w:name="_Toc146458915"/>
      <w:r w:rsidRPr="00087774">
        <w:t>Architecture de l’authentification</w:t>
      </w:r>
      <w:bookmarkEnd w:id="61"/>
    </w:p>
    <w:p w14:paraId="46AD2E80" w14:textId="77777777" w:rsidR="00087774" w:rsidRDefault="00087774" w:rsidP="00CF28A6">
      <w:pPr>
        <w:spacing w:line="276" w:lineRule="auto"/>
        <w:jc w:val="both"/>
        <w:rPr>
          <w:rFonts w:cs="Arial"/>
        </w:rPr>
      </w:pPr>
    </w:p>
    <w:p w14:paraId="2457FBBF" w14:textId="16BC08E0" w:rsidR="000F22FF" w:rsidRPr="00C40658" w:rsidRDefault="00087774" w:rsidP="00CF28A6">
      <w:pPr>
        <w:spacing w:line="276" w:lineRule="auto"/>
        <w:jc w:val="both"/>
        <w:rPr>
          <w:rFonts w:cs="Arial"/>
        </w:rPr>
      </w:pPr>
      <w:r w:rsidRPr="00087774">
        <w:rPr>
          <w:noProof/>
        </w:rPr>
        <w:drawing>
          <wp:anchor distT="0" distB="0" distL="114300" distR="114300" simplePos="0" relativeHeight="251725824" behindDoc="1" locked="0" layoutInCell="1" allowOverlap="1" wp14:anchorId="77B7E087" wp14:editId="04B82E50">
            <wp:simplePos x="0" y="0"/>
            <wp:positionH relativeFrom="margin">
              <wp:posOffset>3328035</wp:posOffset>
            </wp:positionH>
            <wp:positionV relativeFrom="paragraph">
              <wp:posOffset>124460</wp:posOffset>
            </wp:positionV>
            <wp:extent cx="2089150" cy="533400"/>
            <wp:effectExtent l="0" t="0" r="6350" b="0"/>
            <wp:wrapNone/>
            <wp:docPr id="50075052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50526" name="Graphique 500750526"/>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089150" cy="533400"/>
                    </a:xfrm>
                    <a:prstGeom prst="rect">
                      <a:avLst/>
                    </a:prstGeom>
                  </pic:spPr>
                </pic:pic>
              </a:graphicData>
            </a:graphic>
            <wp14:sizeRelH relativeFrom="margin">
              <wp14:pctWidth>0</wp14:pctWidth>
            </wp14:sizeRelH>
            <wp14:sizeRelV relativeFrom="margin">
              <wp14:pctHeight>0</wp14:pctHeight>
            </wp14:sizeRelV>
          </wp:anchor>
        </w:drawing>
      </w:r>
      <w:r w:rsidRPr="00087774">
        <w:rPr>
          <w:noProof/>
        </w:rPr>
        <w:drawing>
          <wp:anchor distT="0" distB="0" distL="114300" distR="114300" simplePos="0" relativeHeight="251681792" behindDoc="1" locked="0" layoutInCell="1" allowOverlap="1" wp14:anchorId="015EB153" wp14:editId="6FF73B19">
            <wp:simplePos x="0" y="0"/>
            <wp:positionH relativeFrom="margin">
              <wp:posOffset>822960</wp:posOffset>
            </wp:positionH>
            <wp:positionV relativeFrom="paragraph">
              <wp:posOffset>95885</wp:posOffset>
            </wp:positionV>
            <wp:extent cx="1711460" cy="533400"/>
            <wp:effectExtent l="0" t="0" r="3175" b="0"/>
            <wp:wrapNone/>
            <wp:docPr id="23" name="Graphiqu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23"/>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1711460" cy="533400"/>
                    </a:xfrm>
                    <a:prstGeom prst="rect">
                      <a:avLst/>
                    </a:prstGeom>
                  </pic:spPr>
                </pic:pic>
              </a:graphicData>
            </a:graphic>
            <wp14:sizeRelH relativeFrom="margin">
              <wp14:pctWidth>0</wp14:pctWidth>
            </wp14:sizeRelH>
            <wp14:sizeRelV relativeFrom="margin">
              <wp14:pctHeight>0</wp14:pctHeight>
            </wp14:sizeRelV>
          </wp:anchor>
        </w:drawing>
      </w:r>
    </w:p>
    <w:p w14:paraId="09B5CCE1" w14:textId="35774E79" w:rsidR="00222E34" w:rsidRDefault="00222E34" w:rsidP="00CF28A6">
      <w:pPr>
        <w:spacing w:line="276" w:lineRule="auto"/>
        <w:jc w:val="both"/>
        <w:rPr>
          <w:rFonts w:cs="Arial"/>
        </w:rPr>
      </w:pPr>
    </w:p>
    <w:p w14:paraId="2052A749" w14:textId="6CE4230F" w:rsidR="00087774" w:rsidRDefault="00087774" w:rsidP="00CF28A6">
      <w:pPr>
        <w:spacing w:line="276" w:lineRule="auto"/>
        <w:jc w:val="both"/>
        <w:rPr>
          <w:rFonts w:cs="Arial"/>
        </w:rPr>
      </w:pPr>
    </w:p>
    <w:p w14:paraId="772ADBC7" w14:textId="77777777" w:rsidR="00087774" w:rsidRDefault="00087774" w:rsidP="00CF28A6">
      <w:pPr>
        <w:spacing w:line="276" w:lineRule="auto"/>
        <w:jc w:val="both"/>
        <w:rPr>
          <w:rFonts w:cs="Arial"/>
        </w:rPr>
      </w:pPr>
    </w:p>
    <w:p w14:paraId="6A32A4B8" w14:textId="77777777" w:rsidR="00087774" w:rsidRDefault="00087774" w:rsidP="00CF28A6">
      <w:pPr>
        <w:spacing w:line="276" w:lineRule="auto"/>
        <w:jc w:val="both"/>
        <w:rPr>
          <w:rFonts w:cs="Arial"/>
        </w:rPr>
      </w:pPr>
    </w:p>
    <w:p w14:paraId="6ACBC881" w14:textId="34A98254" w:rsidR="00611315" w:rsidRPr="00611315" w:rsidRDefault="00611315" w:rsidP="00CF28A6">
      <w:pPr>
        <w:spacing w:line="276" w:lineRule="auto"/>
        <w:jc w:val="both"/>
        <w:rPr>
          <w:rFonts w:cs="Arial"/>
        </w:rPr>
      </w:pPr>
      <w:bookmarkStart w:id="62" w:name="_Architecture_Back-end"/>
      <w:bookmarkEnd w:id="62"/>
      <w:r>
        <w:rPr>
          <w:rFonts w:cs="Arial"/>
        </w:rPr>
        <w:t xml:space="preserve">Dans un premier temps nous avions opté pour un serveur d’authentification keycloak. </w:t>
      </w:r>
      <w:r w:rsidRPr="00611315">
        <w:rPr>
          <w:rFonts w:cs="Arial"/>
        </w:rPr>
        <w:t>Keycloak est une solution open-source d'Identity and Access Management (IAM) développée par Red Hat</w:t>
      </w:r>
      <w:r w:rsidR="00CB2892">
        <w:rPr>
          <w:rFonts w:cs="Arial"/>
        </w:rPr>
        <w:t xml:space="preserve"> car :</w:t>
      </w:r>
    </w:p>
    <w:p w14:paraId="26D7DA4D" w14:textId="77777777" w:rsidR="00611315" w:rsidRPr="00611315" w:rsidRDefault="00611315" w:rsidP="00CF28A6">
      <w:pPr>
        <w:spacing w:line="276" w:lineRule="auto"/>
        <w:jc w:val="both"/>
        <w:rPr>
          <w:rFonts w:cs="Arial"/>
        </w:rPr>
      </w:pPr>
    </w:p>
    <w:p w14:paraId="41DE82EE" w14:textId="77777777" w:rsidR="00611315" w:rsidRPr="00611315" w:rsidRDefault="00611315" w:rsidP="00CF28A6">
      <w:pPr>
        <w:spacing w:line="276" w:lineRule="auto"/>
        <w:jc w:val="both"/>
        <w:rPr>
          <w:rFonts w:cs="Arial"/>
        </w:rPr>
      </w:pPr>
      <w:r w:rsidRPr="00611315">
        <w:rPr>
          <w:rFonts w:cs="Arial"/>
          <w:b/>
          <w:bCs/>
          <w:u w:val="single"/>
        </w:rPr>
        <w:t>Sécurité renforcée :</w:t>
      </w:r>
      <w:r w:rsidRPr="00611315">
        <w:rPr>
          <w:rFonts w:cs="Arial"/>
        </w:rPr>
        <w:t xml:space="preserve"> Keycloak fournit des fonctionnalités d'authentification et d'autorisation robustes, ce qui permet de sécuriser facilement vos applications web et API. Il prend en charge les protocoles standard tels que OAuth 2.0, OpenID Connect et SAML 2.0 pour assurer une authentification et une autorisation sécurisées.</w:t>
      </w:r>
    </w:p>
    <w:p w14:paraId="1051BED4" w14:textId="77777777" w:rsidR="00611315" w:rsidRPr="00611315" w:rsidRDefault="00611315" w:rsidP="00CF28A6">
      <w:pPr>
        <w:spacing w:line="276" w:lineRule="auto"/>
        <w:jc w:val="both"/>
        <w:rPr>
          <w:rFonts w:cs="Arial"/>
        </w:rPr>
      </w:pPr>
    </w:p>
    <w:p w14:paraId="2B1280BE" w14:textId="77777777" w:rsidR="00611315" w:rsidRPr="00611315" w:rsidRDefault="00611315" w:rsidP="00CF28A6">
      <w:pPr>
        <w:spacing w:line="276" w:lineRule="auto"/>
        <w:jc w:val="both"/>
        <w:rPr>
          <w:rFonts w:cs="Arial"/>
        </w:rPr>
      </w:pPr>
      <w:r w:rsidRPr="00611315">
        <w:rPr>
          <w:rFonts w:cs="Arial"/>
          <w:b/>
          <w:bCs/>
          <w:u w:val="single"/>
        </w:rPr>
        <w:t>Single Sign-On (SSO) :</w:t>
      </w:r>
      <w:r w:rsidRPr="00611315">
        <w:rPr>
          <w:rFonts w:cs="Arial"/>
        </w:rPr>
        <w:t xml:space="preserve"> Keycloak offre la possibilité de mettre en œuvre le SSO, ce qui permet aux utilisateurs de se connecter une seule fois et d'accéder à plusieurs applications sans avoir besoin de se reconnecter à chaque fois.</w:t>
      </w:r>
    </w:p>
    <w:p w14:paraId="7FE1B590" w14:textId="77777777" w:rsidR="00611315" w:rsidRPr="00611315" w:rsidRDefault="00611315" w:rsidP="00CF28A6">
      <w:pPr>
        <w:spacing w:line="276" w:lineRule="auto"/>
        <w:jc w:val="both"/>
        <w:rPr>
          <w:rFonts w:cs="Arial"/>
        </w:rPr>
      </w:pPr>
    </w:p>
    <w:p w14:paraId="10FF4C87" w14:textId="77777777" w:rsidR="00611315" w:rsidRPr="00611315" w:rsidRDefault="00611315" w:rsidP="00CF28A6">
      <w:pPr>
        <w:spacing w:line="276" w:lineRule="auto"/>
        <w:jc w:val="both"/>
        <w:rPr>
          <w:rFonts w:cs="Arial"/>
        </w:rPr>
      </w:pPr>
      <w:r w:rsidRPr="00611315">
        <w:rPr>
          <w:rFonts w:cs="Arial"/>
          <w:b/>
          <w:bCs/>
          <w:u w:val="single"/>
        </w:rPr>
        <w:t>Gestion des utilisateurs et des rôles :</w:t>
      </w:r>
      <w:r w:rsidRPr="00611315">
        <w:rPr>
          <w:rFonts w:cs="Arial"/>
        </w:rPr>
        <w:t xml:space="preserve"> Keycloak propose une interface d'administration pour gérer les utilisateurs, les groupes et les rôles. Cela simplifie la gestion des identités et des autorisations dans votre application.</w:t>
      </w:r>
    </w:p>
    <w:p w14:paraId="2D278A38" w14:textId="77777777" w:rsidR="00611315" w:rsidRPr="00611315" w:rsidRDefault="00611315" w:rsidP="00CF28A6">
      <w:pPr>
        <w:spacing w:line="276" w:lineRule="auto"/>
        <w:jc w:val="both"/>
        <w:rPr>
          <w:rFonts w:cs="Arial"/>
        </w:rPr>
      </w:pPr>
    </w:p>
    <w:p w14:paraId="53D3B13D" w14:textId="77777777" w:rsidR="00611315" w:rsidRDefault="00611315" w:rsidP="00CF28A6">
      <w:pPr>
        <w:spacing w:line="276" w:lineRule="auto"/>
        <w:jc w:val="both"/>
        <w:rPr>
          <w:rFonts w:cs="Arial"/>
        </w:rPr>
      </w:pPr>
      <w:r w:rsidRPr="00611315">
        <w:rPr>
          <w:rFonts w:cs="Arial"/>
          <w:b/>
          <w:bCs/>
          <w:u w:val="single"/>
        </w:rPr>
        <w:t xml:space="preserve">Gestion des tokens et des sessions </w:t>
      </w:r>
      <w:r w:rsidRPr="00611315">
        <w:rPr>
          <w:rFonts w:cs="Arial"/>
        </w:rPr>
        <w:t>: Keycloak gère les tokens d'accès et de rafraîchissement, ce qui simplifie la gestion de la sécurité et des sessions pour vos applications.</w:t>
      </w:r>
    </w:p>
    <w:p w14:paraId="60E8D8EE" w14:textId="77777777" w:rsidR="00611315" w:rsidRDefault="00611315" w:rsidP="00CF28A6">
      <w:pPr>
        <w:spacing w:line="276" w:lineRule="auto"/>
        <w:jc w:val="both"/>
        <w:rPr>
          <w:rFonts w:cs="Arial"/>
        </w:rPr>
      </w:pPr>
    </w:p>
    <w:p w14:paraId="6639253F" w14:textId="269300A4" w:rsidR="006462C4" w:rsidRDefault="002D7282" w:rsidP="00CF28A6">
      <w:pPr>
        <w:spacing w:line="276" w:lineRule="auto"/>
        <w:jc w:val="both"/>
        <w:rPr>
          <w:rFonts w:cs="Arial"/>
        </w:rPr>
      </w:pPr>
      <w:r w:rsidRPr="002D7282">
        <w:rPr>
          <w:rFonts w:cs="Arial"/>
        </w:rPr>
        <w:t>Cependant, Keycloak présente certaines complexités lors de sa mise en place, et notre stack actuelle n'est pas optimale pour son utilisation. C'est pourquoi, après une évaluation approfondie, nous avons décidé de remplacer Keycloak par Clerk, car cette dernière offre plusieurs avantages qui correspondent mieux à nos besoins :</w:t>
      </w:r>
    </w:p>
    <w:p w14:paraId="5309F92D" w14:textId="77777777" w:rsidR="002D7282" w:rsidRDefault="002D7282" w:rsidP="00CF28A6">
      <w:pPr>
        <w:spacing w:line="276" w:lineRule="auto"/>
        <w:jc w:val="both"/>
        <w:rPr>
          <w:rFonts w:cs="Arial"/>
        </w:rPr>
      </w:pPr>
    </w:p>
    <w:p w14:paraId="110681C0" w14:textId="247FD2EA" w:rsidR="006462C4" w:rsidRPr="006462C4" w:rsidRDefault="006462C4" w:rsidP="00CF28A6">
      <w:pPr>
        <w:spacing w:line="276" w:lineRule="auto"/>
        <w:jc w:val="both"/>
        <w:rPr>
          <w:rFonts w:cs="Arial"/>
        </w:rPr>
      </w:pPr>
      <w:r w:rsidRPr="006462C4">
        <w:rPr>
          <w:rFonts w:cs="Arial"/>
          <w:b/>
          <w:bCs/>
          <w:u w:val="single"/>
        </w:rPr>
        <w:t>Facilité d'intégration et de déploiement :</w:t>
      </w:r>
      <w:r w:rsidRPr="006462C4">
        <w:rPr>
          <w:rFonts w:cs="Arial"/>
        </w:rPr>
        <w:t xml:space="preserve"> Clerk est conçu pour être facile à intégrer dans </w:t>
      </w:r>
      <w:r>
        <w:rPr>
          <w:rFonts w:cs="Arial"/>
        </w:rPr>
        <w:t>notre</w:t>
      </w:r>
      <w:r w:rsidRPr="006462C4">
        <w:rPr>
          <w:rFonts w:cs="Arial"/>
        </w:rPr>
        <w:t xml:space="preserve"> application web, notamment avec des bibliothèques de développement telles que Clerk.js. L'installation et le déploiement de Clerk sont simplifiés, ce qui </w:t>
      </w:r>
      <w:r>
        <w:rPr>
          <w:rFonts w:cs="Arial"/>
        </w:rPr>
        <w:t>est</w:t>
      </w:r>
      <w:r w:rsidRPr="006462C4">
        <w:rPr>
          <w:rFonts w:cs="Arial"/>
        </w:rPr>
        <w:t xml:space="preserve"> un avantage </w:t>
      </w:r>
      <w:r>
        <w:rPr>
          <w:rFonts w:cs="Arial"/>
        </w:rPr>
        <w:t>pour la mise en place de</w:t>
      </w:r>
      <w:r w:rsidRPr="006462C4">
        <w:rPr>
          <w:rFonts w:cs="Arial"/>
        </w:rPr>
        <w:t xml:space="preserve"> l'authentification et l'autorisation.</w:t>
      </w:r>
    </w:p>
    <w:p w14:paraId="41AC63F0" w14:textId="77777777" w:rsidR="006462C4" w:rsidRPr="006462C4" w:rsidRDefault="006462C4" w:rsidP="00CF28A6">
      <w:pPr>
        <w:spacing w:line="276" w:lineRule="auto"/>
        <w:jc w:val="both"/>
        <w:rPr>
          <w:rFonts w:cs="Arial"/>
        </w:rPr>
      </w:pPr>
    </w:p>
    <w:p w14:paraId="0D82C914" w14:textId="77777777" w:rsidR="006462C4" w:rsidRPr="006462C4" w:rsidRDefault="006462C4" w:rsidP="00CF28A6">
      <w:pPr>
        <w:spacing w:line="276" w:lineRule="auto"/>
        <w:jc w:val="both"/>
        <w:rPr>
          <w:rFonts w:cs="Arial"/>
        </w:rPr>
      </w:pPr>
      <w:r w:rsidRPr="006462C4">
        <w:rPr>
          <w:rFonts w:cs="Arial"/>
          <w:b/>
          <w:bCs/>
          <w:u w:val="single"/>
        </w:rPr>
        <w:t>Expérience utilisateur transparente :</w:t>
      </w:r>
      <w:r w:rsidRPr="006462C4">
        <w:rPr>
          <w:rFonts w:cs="Arial"/>
        </w:rPr>
        <w:t xml:space="preserve"> Clerk propose une expérience utilisateur fluide et transparente, notamment grâce à des fonctionnalités telles que le formulaire de connexion sécurisé par e-mail et la gestion des sessions en arrière-plan. Cela peut améliorer l'expérience utilisateur et réduire les frictions liées à la connexion et à l'inscription.</w:t>
      </w:r>
    </w:p>
    <w:p w14:paraId="6D68C467" w14:textId="77777777" w:rsidR="006462C4" w:rsidRPr="006462C4" w:rsidRDefault="006462C4" w:rsidP="00CF28A6">
      <w:pPr>
        <w:spacing w:line="276" w:lineRule="auto"/>
        <w:jc w:val="both"/>
        <w:rPr>
          <w:rFonts w:cs="Arial"/>
        </w:rPr>
      </w:pPr>
    </w:p>
    <w:p w14:paraId="67438FD6" w14:textId="77777777" w:rsidR="006462C4" w:rsidRPr="006462C4" w:rsidRDefault="006462C4" w:rsidP="00CF28A6">
      <w:pPr>
        <w:spacing w:line="276" w:lineRule="auto"/>
        <w:jc w:val="both"/>
        <w:rPr>
          <w:rFonts w:cs="Arial"/>
        </w:rPr>
      </w:pPr>
      <w:r w:rsidRPr="006462C4">
        <w:rPr>
          <w:rFonts w:cs="Arial"/>
          <w:b/>
          <w:bCs/>
          <w:u w:val="single"/>
        </w:rPr>
        <w:t>Authentification par e-mail :</w:t>
      </w:r>
      <w:r w:rsidRPr="006462C4">
        <w:rPr>
          <w:rFonts w:cs="Arial"/>
        </w:rPr>
        <w:t xml:space="preserve"> Clerk met l'accent sur l'authentification par e-mail, ce qui signifie que les utilisateurs peuvent se connecter en utilisant uniquement leur adresse e-mail, sans avoir besoin de se souvenir d'un mot de passe. Cela peut simplifier le processus de connexion pour les utilisateurs et réduire les problèmes liés aux mots de passe oubliés.</w:t>
      </w:r>
    </w:p>
    <w:p w14:paraId="09F45A12" w14:textId="77777777" w:rsidR="006462C4" w:rsidRPr="006462C4" w:rsidRDefault="006462C4" w:rsidP="00CF28A6">
      <w:pPr>
        <w:spacing w:line="276" w:lineRule="auto"/>
        <w:jc w:val="both"/>
        <w:rPr>
          <w:rFonts w:cs="Arial"/>
        </w:rPr>
      </w:pPr>
    </w:p>
    <w:p w14:paraId="46FA4CFA" w14:textId="2094BE2E" w:rsidR="006462C4" w:rsidRPr="006462C4" w:rsidRDefault="006462C4" w:rsidP="00CF28A6">
      <w:pPr>
        <w:spacing w:line="276" w:lineRule="auto"/>
        <w:jc w:val="both"/>
        <w:rPr>
          <w:rFonts w:cs="Arial"/>
        </w:rPr>
      </w:pPr>
      <w:r w:rsidRPr="006462C4">
        <w:rPr>
          <w:rFonts w:cs="Arial"/>
          <w:b/>
          <w:bCs/>
          <w:u w:val="single"/>
        </w:rPr>
        <w:t>Protection contre les attaques de force brute :</w:t>
      </w:r>
      <w:r w:rsidRPr="006462C4">
        <w:rPr>
          <w:rFonts w:cs="Arial"/>
        </w:rPr>
        <w:t xml:space="preserve"> Clerk dispose de mécanismes de protection contre les attaques de force brute, ce qui renforce la sécurité de votre application en limitant le nombre de tentatives de connexion.</w:t>
      </w:r>
    </w:p>
    <w:p w14:paraId="0B67F6C7" w14:textId="77777777" w:rsidR="006462C4" w:rsidRPr="006462C4" w:rsidRDefault="006462C4" w:rsidP="00CF28A6">
      <w:pPr>
        <w:spacing w:line="276" w:lineRule="auto"/>
        <w:jc w:val="both"/>
        <w:rPr>
          <w:rFonts w:cs="Arial"/>
        </w:rPr>
      </w:pPr>
    </w:p>
    <w:p w14:paraId="30A8164E" w14:textId="77777777" w:rsidR="00D2759E" w:rsidRPr="00D2759E" w:rsidRDefault="00D2759E" w:rsidP="00CF28A6">
      <w:pPr>
        <w:spacing w:line="276" w:lineRule="auto"/>
        <w:jc w:val="both"/>
        <w:rPr>
          <w:rFonts w:cs="Arial"/>
        </w:rPr>
      </w:pPr>
      <w:r w:rsidRPr="00D2759E">
        <w:rPr>
          <w:rFonts w:cs="Arial"/>
        </w:rPr>
        <w:lastRenderedPageBreak/>
        <w:t>De plus, un avantage non négligeable est que Clerk offre une version gratuite jusqu'à 5000 utilisateurs, ce qui nous permet de profiter de ses fonctionnalités sans frais supplémentaires, du moins jusqu'à ce que notre base d'utilisateurs dépasse ce seuil.</w:t>
      </w:r>
    </w:p>
    <w:p w14:paraId="3B6C6DBA" w14:textId="77777777" w:rsidR="00D2759E" w:rsidRPr="00D2759E" w:rsidRDefault="00D2759E" w:rsidP="00CF28A6">
      <w:pPr>
        <w:spacing w:line="276" w:lineRule="auto"/>
        <w:jc w:val="both"/>
        <w:rPr>
          <w:rFonts w:cs="Arial"/>
        </w:rPr>
      </w:pPr>
    </w:p>
    <w:p w14:paraId="3E120770" w14:textId="235A21CB" w:rsidR="00611315" w:rsidRDefault="00087774" w:rsidP="00CF28A6">
      <w:pPr>
        <w:spacing w:line="276" w:lineRule="auto"/>
        <w:jc w:val="both"/>
        <w:rPr>
          <w:rFonts w:eastAsiaTheme="majorEastAsia" w:cs="Arial"/>
          <w:sz w:val="32"/>
        </w:rPr>
      </w:pPr>
      <w:r>
        <w:rPr>
          <w:rFonts w:cs="Arial"/>
        </w:rPr>
        <w:t xml:space="preserve">En </w:t>
      </w:r>
      <w:r w:rsidR="00D2759E" w:rsidRPr="00D2759E">
        <w:rPr>
          <w:rFonts w:cs="Arial"/>
        </w:rPr>
        <w:t>remplaçant Keycloak par Clerk, nous</w:t>
      </w:r>
      <w:r>
        <w:rPr>
          <w:rFonts w:cs="Arial"/>
        </w:rPr>
        <w:t xml:space="preserve"> avons</w:t>
      </w:r>
      <w:r w:rsidR="00D2759E" w:rsidRPr="00D2759E">
        <w:rPr>
          <w:rFonts w:cs="Arial"/>
        </w:rPr>
        <w:t xml:space="preserve"> </w:t>
      </w:r>
      <w:r>
        <w:rPr>
          <w:rFonts w:cs="Arial"/>
        </w:rPr>
        <w:t>anticipé</w:t>
      </w:r>
      <w:r w:rsidR="00D2759E" w:rsidRPr="00D2759E">
        <w:rPr>
          <w:rFonts w:cs="Arial"/>
        </w:rPr>
        <w:t xml:space="preserve"> une intégration et un déploiement plus faciles, une expérience utilisateur améliorée, une sécurité renforcée et un support technique dédié, le tout sans coût supplémentaire pour une base d'utilisateurs inférieure à 5000. C'est pourquoi nous sommes convaincus que Clerk est le meilleur choix pour répondre à nos besoins actuels en matière de gestion des identités et des accès.</w:t>
      </w:r>
      <w:r w:rsidR="00611315">
        <w:rPr>
          <w:rFonts w:cs="Arial"/>
        </w:rPr>
        <w:br w:type="page"/>
      </w:r>
    </w:p>
    <w:p w14:paraId="056E215F" w14:textId="3FF1E604" w:rsidR="00D77FB3" w:rsidRPr="00C40658" w:rsidRDefault="00BC58EF" w:rsidP="00CF28A6">
      <w:pPr>
        <w:pStyle w:val="Titre3"/>
        <w:spacing w:line="276" w:lineRule="auto"/>
        <w:jc w:val="both"/>
        <w:rPr>
          <w:rFonts w:cs="Arial"/>
        </w:rPr>
      </w:pPr>
      <w:bookmarkStart w:id="63" w:name="_Toc146458916"/>
      <w:r w:rsidRPr="00C40658">
        <w:rPr>
          <w:rFonts w:cs="Arial"/>
          <w:noProof/>
        </w:rPr>
        <w:lastRenderedPageBreak/>
        <w:drawing>
          <wp:anchor distT="0" distB="0" distL="114300" distR="114300" simplePos="0" relativeHeight="251683840" behindDoc="1" locked="0" layoutInCell="1" allowOverlap="1" wp14:anchorId="6E172213" wp14:editId="0C07E6B1">
            <wp:simplePos x="0" y="0"/>
            <wp:positionH relativeFrom="margin">
              <wp:align>center</wp:align>
            </wp:positionH>
            <wp:positionV relativeFrom="paragraph">
              <wp:posOffset>196850</wp:posOffset>
            </wp:positionV>
            <wp:extent cx="1280160" cy="780585"/>
            <wp:effectExtent l="0" t="0" r="0" b="63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5">
                      <a:extLst>
                        <a:ext uri="{28A0092B-C50C-407E-A947-70E740481C1C}">
                          <a14:useLocalDpi xmlns:a14="http://schemas.microsoft.com/office/drawing/2010/main" val="0"/>
                        </a:ext>
                      </a:extLst>
                    </a:blip>
                    <a:stretch>
                      <a:fillRect/>
                    </a:stretch>
                  </pic:blipFill>
                  <pic:spPr>
                    <a:xfrm>
                      <a:off x="0" y="0"/>
                      <a:ext cx="1280160" cy="780585"/>
                    </a:xfrm>
                    <a:prstGeom prst="rect">
                      <a:avLst/>
                    </a:prstGeom>
                  </pic:spPr>
                </pic:pic>
              </a:graphicData>
            </a:graphic>
            <wp14:sizeRelH relativeFrom="margin">
              <wp14:pctWidth>0</wp14:pctWidth>
            </wp14:sizeRelH>
            <wp14:sizeRelV relativeFrom="margin">
              <wp14:pctHeight>0</wp14:pctHeight>
            </wp14:sizeRelV>
          </wp:anchor>
        </w:drawing>
      </w:r>
      <w:r w:rsidR="00D77FB3" w:rsidRPr="00C40658">
        <w:rPr>
          <w:rFonts w:cs="Arial"/>
        </w:rPr>
        <w:t>Architecture Back-end</w:t>
      </w:r>
      <w:bookmarkEnd w:id="63"/>
    </w:p>
    <w:p w14:paraId="4179A84A" w14:textId="1C76D870" w:rsidR="002B2DFF" w:rsidRPr="00C40658" w:rsidRDefault="002B2DFF" w:rsidP="00CF28A6">
      <w:pPr>
        <w:spacing w:line="276" w:lineRule="auto"/>
        <w:jc w:val="both"/>
        <w:rPr>
          <w:rFonts w:cs="Arial"/>
        </w:rPr>
      </w:pPr>
    </w:p>
    <w:p w14:paraId="1343D4A8" w14:textId="030B32F5" w:rsidR="002B2DFF" w:rsidRPr="00C40658" w:rsidRDefault="002B2DFF" w:rsidP="00CF28A6">
      <w:pPr>
        <w:spacing w:line="276" w:lineRule="auto"/>
        <w:jc w:val="both"/>
        <w:rPr>
          <w:rFonts w:cs="Arial"/>
        </w:rPr>
      </w:pPr>
    </w:p>
    <w:p w14:paraId="77E51584" w14:textId="77777777" w:rsidR="002B2DFF" w:rsidRPr="00C40658" w:rsidRDefault="002B2DFF" w:rsidP="00CF28A6">
      <w:pPr>
        <w:spacing w:line="276" w:lineRule="auto"/>
        <w:jc w:val="both"/>
        <w:rPr>
          <w:rFonts w:cs="Arial"/>
        </w:rPr>
      </w:pPr>
    </w:p>
    <w:p w14:paraId="3F5DD40F" w14:textId="25B36536" w:rsidR="002B2DFF" w:rsidRPr="00C40658" w:rsidRDefault="002B2DFF" w:rsidP="00CF28A6">
      <w:pPr>
        <w:spacing w:line="276" w:lineRule="auto"/>
        <w:jc w:val="both"/>
        <w:rPr>
          <w:rFonts w:cs="Arial"/>
        </w:rPr>
      </w:pPr>
    </w:p>
    <w:p w14:paraId="5DF56303" w14:textId="77777777" w:rsidR="002B2DFF" w:rsidRPr="00C40658" w:rsidRDefault="002B2DFF" w:rsidP="00CF28A6">
      <w:pPr>
        <w:spacing w:line="276" w:lineRule="auto"/>
        <w:jc w:val="both"/>
        <w:rPr>
          <w:rFonts w:cs="Arial"/>
        </w:rPr>
      </w:pPr>
    </w:p>
    <w:p w14:paraId="3B9C5D34" w14:textId="605613AA" w:rsidR="002B2DFF" w:rsidRPr="00C40658" w:rsidRDefault="00A97E18" w:rsidP="00CF28A6">
      <w:pPr>
        <w:spacing w:line="276" w:lineRule="auto"/>
        <w:jc w:val="both"/>
      </w:pPr>
      <w:r w:rsidRPr="00C40658">
        <w:t xml:space="preserve">Notre architecture Back-end pour notre application-web est conçue pour offrir une performance optimale, une scalabilité élevée et une sécurité renforcée. </w:t>
      </w:r>
    </w:p>
    <w:p w14:paraId="613D4EAD" w14:textId="08002E99" w:rsidR="00A97E18" w:rsidRPr="00C40658" w:rsidRDefault="00A97E18" w:rsidP="00CF28A6">
      <w:pPr>
        <w:spacing w:line="276" w:lineRule="auto"/>
        <w:jc w:val="both"/>
      </w:pPr>
    </w:p>
    <w:p w14:paraId="0A085EB4" w14:textId="4570BD12" w:rsidR="00A97E18" w:rsidRPr="00C40658" w:rsidRDefault="00A97E18" w:rsidP="00CF28A6">
      <w:pPr>
        <w:spacing w:line="276" w:lineRule="auto"/>
        <w:jc w:val="both"/>
      </w:pPr>
      <w:r w:rsidRPr="00C40658">
        <w:t>L’architecture Back-end est basée sur Node JS pour garantir une gestion efficace des données et des requêtes. Nous avons également mis en place une scalabilité verticale pour gérer la croissance de notre base utilisateurs.</w:t>
      </w:r>
    </w:p>
    <w:p w14:paraId="111228CB" w14:textId="00B3B1A4" w:rsidR="00A97E18" w:rsidRPr="00C40658" w:rsidRDefault="00A97E18" w:rsidP="00CF28A6">
      <w:pPr>
        <w:spacing w:line="276" w:lineRule="auto"/>
        <w:jc w:val="both"/>
      </w:pPr>
    </w:p>
    <w:p w14:paraId="08B29568" w14:textId="0A040BB2" w:rsidR="00A97E18" w:rsidRPr="00C40658" w:rsidRDefault="00A97E18" w:rsidP="00CF28A6">
      <w:pPr>
        <w:spacing w:line="276" w:lineRule="auto"/>
        <w:jc w:val="both"/>
      </w:pPr>
      <w:r w:rsidRPr="00C40658">
        <w:t xml:space="preserve">En termes de sécurité, nous avons </w:t>
      </w:r>
      <w:r w:rsidR="00CB2892">
        <w:t>Clerk</w:t>
      </w:r>
      <w:r w:rsidRPr="00C40658">
        <w:t xml:space="preserve"> pour protéger les données de nos utilisateurs et pour nous assurer que notre application web est conforme aux normes de sécurité les plus strictes.</w:t>
      </w:r>
    </w:p>
    <w:p w14:paraId="28502829" w14:textId="26216D09" w:rsidR="00A97E18" w:rsidRPr="00C40658" w:rsidRDefault="00A97E18" w:rsidP="00CF28A6">
      <w:pPr>
        <w:spacing w:line="276" w:lineRule="auto"/>
        <w:jc w:val="both"/>
      </w:pPr>
    </w:p>
    <w:p w14:paraId="6B60B853" w14:textId="26EF8869" w:rsidR="00A97E18" w:rsidRPr="00C40658" w:rsidRDefault="00A97E18" w:rsidP="00CF28A6">
      <w:pPr>
        <w:spacing w:line="276" w:lineRule="auto"/>
        <w:jc w:val="both"/>
      </w:pPr>
      <w:r w:rsidRPr="00C40658">
        <w:t>Nous sommes convaincus que cette architecture Back-end offrira une performance exceptionnelle à nos utilisateurs et répondra à leur besoin futur.</w:t>
      </w:r>
    </w:p>
    <w:p w14:paraId="4E50E602" w14:textId="222C7F6A" w:rsidR="00A97E18" w:rsidRDefault="00A97E18" w:rsidP="00CF28A6">
      <w:pPr>
        <w:spacing w:line="276" w:lineRule="auto"/>
        <w:jc w:val="both"/>
        <w:rPr>
          <w:rFonts w:cs="Arial"/>
        </w:rPr>
      </w:pPr>
    </w:p>
    <w:p w14:paraId="5B0A9934" w14:textId="1C3B3C37" w:rsidR="00BC58EF" w:rsidRDefault="00BC58EF" w:rsidP="00CF28A6">
      <w:pPr>
        <w:pStyle w:val="Titre4"/>
        <w:spacing w:line="276" w:lineRule="auto"/>
        <w:jc w:val="both"/>
      </w:pPr>
      <w:r>
        <w:t>Architecture du serveur Node</w:t>
      </w:r>
    </w:p>
    <w:p w14:paraId="31EEA6B9" w14:textId="21EF0A48" w:rsidR="00A97E18" w:rsidRDefault="00A97E18" w:rsidP="00CF28A6">
      <w:pPr>
        <w:spacing w:line="276" w:lineRule="auto"/>
        <w:jc w:val="both"/>
        <w:rPr>
          <w:rFonts w:cs="Arial"/>
        </w:rPr>
      </w:pPr>
    </w:p>
    <w:p w14:paraId="34C3059D" w14:textId="77777777" w:rsidR="00BC58EF" w:rsidRPr="00BC58EF" w:rsidRDefault="00BC58EF" w:rsidP="00CF28A6">
      <w:pPr>
        <w:spacing w:line="276" w:lineRule="auto"/>
        <w:jc w:val="both"/>
        <w:rPr>
          <w:rFonts w:cs="Arial"/>
        </w:rPr>
      </w:pPr>
      <w:r w:rsidRPr="00BC58EF">
        <w:rPr>
          <w:rFonts w:cs="Arial"/>
        </w:rPr>
        <w:t>Notre serveur Node repose sur une structure en couches, où chaque couche joue un rôle bien défini dans le flux de traitement des requêtes. Voici un aperçu des différentes composantes de notre architecture :</w:t>
      </w:r>
    </w:p>
    <w:p w14:paraId="38BB3625" w14:textId="77777777" w:rsidR="00BC58EF" w:rsidRPr="00BC58EF" w:rsidRDefault="00BC58EF" w:rsidP="00CF28A6">
      <w:pPr>
        <w:spacing w:line="276" w:lineRule="auto"/>
        <w:jc w:val="both"/>
        <w:rPr>
          <w:rFonts w:cs="Arial"/>
        </w:rPr>
      </w:pPr>
    </w:p>
    <w:p w14:paraId="011908AE" w14:textId="77777777" w:rsidR="00BC58EF" w:rsidRPr="00BC58EF" w:rsidRDefault="00BC58EF" w:rsidP="00CF28A6">
      <w:pPr>
        <w:spacing w:line="276" w:lineRule="auto"/>
        <w:jc w:val="both"/>
        <w:rPr>
          <w:rFonts w:cs="Arial"/>
        </w:rPr>
      </w:pPr>
      <w:r w:rsidRPr="002523C3">
        <w:rPr>
          <w:rFonts w:cs="Arial"/>
          <w:b/>
          <w:bCs/>
        </w:rPr>
        <w:t>Contrôleur</w:t>
      </w:r>
      <w:r w:rsidRPr="00BC58EF">
        <w:rPr>
          <w:rFonts w:cs="Arial"/>
        </w:rPr>
        <w:t xml:space="preserve"> (Point d'entrée) : Au cœur de notre serveur, nous avons un fichier de point d'entrée appelé "app.js" qui fait office de contrôleur principal. Il gère la réception des requêtes entrantes, les achemine vers les bonnes ressources et orchestre la logique de l'application.</w:t>
      </w:r>
    </w:p>
    <w:p w14:paraId="386EA984" w14:textId="77777777" w:rsidR="00BC58EF" w:rsidRPr="00BC58EF" w:rsidRDefault="00BC58EF" w:rsidP="00CF28A6">
      <w:pPr>
        <w:spacing w:line="276" w:lineRule="auto"/>
        <w:jc w:val="both"/>
        <w:rPr>
          <w:rFonts w:cs="Arial"/>
        </w:rPr>
      </w:pPr>
    </w:p>
    <w:p w14:paraId="086A108A" w14:textId="77777777" w:rsidR="00BC58EF" w:rsidRPr="00BC58EF" w:rsidRDefault="00BC58EF" w:rsidP="00CF28A6">
      <w:pPr>
        <w:spacing w:line="276" w:lineRule="auto"/>
        <w:jc w:val="both"/>
        <w:rPr>
          <w:rFonts w:cs="Arial"/>
        </w:rPr>
      </w:pPr>
      <w:r w:rsidRPr="002523C3">
        <w:rPr>
          <w:rFonts w:cs="Arial"/>
          <w:b/>
          <w:bCs/>
        </w:rPr>
        <w:t>Middleware</w:t>
      </w:r>
      <w:r w:rsidRPr="00BC58EF">
        <w:rPr>
          <w:rFonts w:cs="Arial"/>
        </w:rPr>
        <w:t xml:space="preserve"> : Notre architecture utilise des middlewares pour la sécurisation des routes et la gestion des aspects transversaux tels que l'authentification, la gestion des sessions et la validation des données. Ces middlewares interviennent entre la réception des requêtes et l'exécution des routes spécifiques, permettant ainsi de centraliser les fonctionnalités de sécurité et d'améliorer la maintenabilité de notre code.</w:t>
      </w:r>
    </w:p>
    <w:p w14:paraId="68092611" w14:textId="77777777" w:rsidR="00BC58EF" w:rsidRPr="00BC58EF" w:rsidRDefault="00BC58EF" w:rsidP="00CF28A6">
      <w:pPr>
        <w:spacing w:line="276" w:lineRule="auto"/>
        <w:jc w:val="both"/>
        <w:rPr>
          <w:rFonts w:cs="Arial"/>
        </w:rPr>
      </w:pPr>
    </w:p>
    <w:p w14:paraId="42065343" w14:textId="77777777" w:rsidR="00BC58EF" w:rsidRPr="00BC58EF" w:rsidRDefault="00BC58EF" w:rsidP="00CF28A6">
      <w:pPr>
        <w:spacing w:line="276" w:lineRule="auto"/>
        <w:jc w:val="both"/>
        <w:rPr>
          <w:rFonts w:cs="Arial"/>
        </w:rPr>
      </w:pPr>
      <w:r w:rsidRPr="002523C3">
        <w:rPr>
          <w:rFonts w:cs="Arial"/>
          <w:b/>
          <w:bCs/>
        </w:rPr>
        <w:t>Services</w:t>
      </w:r>
      <w:r w:rsidRPr="00BC58EF">
        <w:rPr>
          <w:rFonts w:cs="Arial"/>
        </w:rPr>
        <w:t xml:space="preserve"> : Nous avons structuré notre code en utilisant le concept de services. Chaque service se concentre sur une fonctionnalité spécifique de notre application, comme la gestion des utilisateurs, les opérations de base de données, les appels à des API externes, etc. Cette approche favorise la modularité et facilite le développement, la maintenance et la réutilisation du code.</w:t>
      </w:r>
    </w:p>
    <w:p w14:paraId="07B4F933" w14:textId="77777777" w:rsidR="00BC58EF" w:rsidRPr="00BC58EF" w:rsidRDefault="00BC58EF" w:rsidP="00CF28A6">
      <w:pPr>
        <w:spacing w:line="276" w:lineRule="auto"/>
        <w:jc w:val="both"/>
        <w:rPr>
          <w:rFonts w:cs="Arial"/>
        </w:rPr>
      </w:pPr>
    </w:p>
    <w:p w14:paraId="44C8D46C" w14:textId="77777777" w:rsidR="00BC58EF" w:rsidRPr="00BC58EF" w:rsidRDefault="00BC58EF" w:rsidP="00CF28A6">
      <w:pPr>
        <w:spacing w:line="276" w:lineRule="auto"/>
        <w:jc w:val="both"/>
        <w:rPr>
          <w:rFonts w:cs="Arial"/>
        </w:rPr>
      </w:pPr>
      <w:r w:rsidRPr="002523C3">
        <w:rPr>
          <w:rFonts w:cs="Arial"/>
          <w:b/>
          <w:bCs/>
        </w:rPr>
        <w:t>Constantes</w:t>
      </w:r>
      <w:r w:rsidRPr="00BC58EF">
        <w:rPr>
          <w:rFonts w:cs="Arial"/>
        </w:rPr>
        <w:t xml:space="preserve"> et </w:t>
      </w:r>
      <w:r w:rsidRPr="002523C3">
        <w:rPr>
          <w:rFonts w:cs="Arial"/>
          <w:b/>
          <w:bCs/>
        </w:rPr>
        <w:t>Interfaces</w:t>
      </w:r>
      <w:r w:rsidRPr="00BC58EF">
        <w:rPr>
          <w:rFonts w:cs="Arial"/>
        </w:rPr>
        <w:t xml:space="preserve"> : Nous avons créé des dossiers dédiés aux constantes et aux interfaces pour centraliser et organiser ces éléments essentiels. Les constantes regroupent les valeurs statiques, telles que les clés d'API ou les paramètres de configuration, tandis que les interfaces définissent la structure des objets et des données manipulés dans notre application, améliorant ainsi la lisibilité et la maintenabilité de notre code.</w:t>
      </w:r>
    </w:p>
    <w:p w14:paraId="678A043B" w14:textId="77777777" w:rsidR="00BC58EF" w:rsidRPr="00BC58EF" w:rsidRDefault="00BC58EF" w:rsidP="00CF28A6">
      <w:pPr>
        <w:spacing w:line="276" w:lineRule="auto"/>
        <w:jc w:val="both"/>
        <w:rPr>
          <w:rFonts w:cs="Arial"/>
        </w:rPr>
      </w:pPr>
    </w:p>
    <w:p w14:paraId="6A6A289F" w14:textId="34D132D6" w:rsidR="0024578B" w:rsidRDefault="00BC58EF" w:rsidP="00CF28A6">
      <w:pPr>
        <w:spacing w:line="276" w:lineRule="auto"/>
        <w:jc w:val="both"/>
        <w:rPr>
          <w:rFonts w:cs="Arial"/>
        </w:rPr>
      </w:pPr>
      <w:r w:rsidRPr="00BC58EF">
        <w:rPr>
          <w:rFonts w:cs="Arial"/>
        </w:rPr>
        <w:t>Grâce à cette architecture bien pensée, notre serveur Node offre une structure claire et cohérente. Elle nous permet de développer de nouvelles fonctionnalités de manière efficace et d'ajuster notre code en fonction des besoins changeants de notre projet. De plus, l'utilisation de middlewares et de services facilite la gestion de la sécurité, la scalabilité et la maintenabilité de notre application.</w:t>
      </w:r>
    </w:p>
    <w:p w14:paraId="31619FF3" w14:textId="0942021A" w:rsidR="0024578B" w:rsidRDefault="0024578B" w:rsidP="00CF28A6">
      <w:pPr>
        <w:spacing w:line="276" w:lineRule="auto"/>
        <w:jc w:val="both"/>
        <w:rPr>
          <w:rFonts w:cs="Arial"/>
        </w:rPr>
      </w:pPr>
      <w:r>
        <w:rPr>
          <w:rFonts w:cs="Arial"/>
        </w:rPr>
        <w:br w:type="page"/>
      </w:r>
    </w:p>
    <w:p w14:paraId="4457443C" w14:textId="77777777" w:rsidR="0024578B" w:rsidRPr="00C40658" w:rsidRDefault="0024578B" w:rsidP="00CF28A6">
      <w:pPr>
        <w:spacing w:line="276" w:lineRule="auto"/>
        <w:jc w:val="both"/>
        <w:rPr>
          <w:rFonts w:cs="Arial"/>
        </w:rPr>
      </w:pPr>
    </w:p>
    <w:p w14:paraId="14F3499D" w14:textId="2B08BD03" w:rsidR="00A97E18" w:rsidRPr="00C40658" w:rsidRDefault="00341ED5" w:rsidP="00CF28A6">
      <w:pPr>
        <w:pStyle w:val="Titre3"/>
        <w:spacing w:line="276" w:lineRule="auto"/>
        <w:jc w:val="both"/>
        <w:rPr>
          <w:rFonts w:cs="Arial"/>
        </w:rPr>
      </w:pPr>
      <w:bookmarkStart w:id="64" w:name="_Toc146458917"/>
      <w:r>
        <w:t>Base de données</w:t>
      </w:r>
      <w:bookmarkEnd w:id="64"/>
      <w:r>
        <w:t xml:space="preserve"> </w:t>
      </w:r>
    </w:p>
    <w:p w14:paraId="627DABD7" w14:textId="0947D56A" w:rsidR="00A97E18" w:rsidRPr="00C40658" w:rsidRDefault="00341ED5" w:rsidP="00CF28A6">
      <w:pPr>
        <w:spacing w:line="276" w:lineRule="auto"/>
        <w:jc w:val="both"/>
        <w:rPr>
          <w:rFonts w:cs="Arial"/>
        </w:rPr>
      </w:pPr>
      <w:r w:rsidRPr="00C40658">
        <w:rPr>
          <w:rFonts w:cs="Arial"/>
          <w:noProof/>
        </w:rPr>
        <w:drawing>
          <wp:anchor distT="0" distB="0" distL="114300" distR="114300" simplePos="0" relativeHeight="251684864" behindDoc="1" locked="0" layoutInCell="1" allowOverlap="1" wp14:anchorId="370CAE9E" wp14:editId="23D2F543">
            <wp:simplePos x="0" y="0"/>
            <wp:positionH relativeFrom="margin">
              <wp:align>center</wp:align>
            </wp:positionH>
            <wp:positionV relativeFrom="paragraph">
              <wp:posOffset>114935</wp:posOffset>
            </wp:positionV>
            <wp:extent cx="4321834" cy="1090393"/>
            <wp:effectExtent l="0" t="0" r="2540" b="0"/>
            <wp:wrapNone/>
            <wp:docPr id="41" name="Graphiqu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que 41"/>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4321834" cy="1090393"/>
                    </a:xfrm>
                    <a:prstGeom prst="rect">
                      <a:avLst/>
                    </a:prstGeom>
                  </pic:spPr>
                </pic:pic>
              </a:graphicData>
            </a:graphic>
          </wp:anchor>
        </w:drawing>
      </w:r>
    </w:p>
    <w:p w14:paraId="1DB17354" w14:textId="3BA20CB9" w:rsidR="00C520D2" w:rsidRPr="00C40658" w:rsidRDefault="00C520D2" w:rsidP="00CF28A6">
      <w:pPr>
        <w:spacing w:line="276" w:lineRule="auto"/>
        <w:jc w:val="both"/>
        <w:rPr>
          <w:rFonts w:cs="Arial"/>
        </w:rPr>
      </w:pPr>
    </w:p>
    <w:p w14:paraId="52CED951" w14:textId="6473D689" w:rsidR="00C520D2" w:rsidRPr="00C40658" w:rsidRDefault="00C520D2" w:rsidP="00CF28A6">
      <w:pPr>
        <w:spacing w:line="276" w:lineRule="auto"/>
        <w:jc w:val="both"/>
        <w:rPr>
          <w:rFonts w:cs="Arial"/>
        </w:rPr>
      </w:pPr>
    </w:p>
    <w:p w14:paraId="4AFA2501" w14:textId="796A6C07" w:rsidR="00C520D2" w:rsidRPr="00C40658" w:rsidRDefault="00C520D2" w:rsidP="00CF28A6">
      <w:pPr>
        <w:spacing w:line="276" w:lineRule="auto"/>
        <w:jc w:val="both"/>
        <w:rPr>
          <w:rFonts w:cs="Arial"/>
        </w:rPr>
      </w:pPr>
    </w:p>
    <w:p w14:paraId="02BF527D" w14:textId="00CC4853" w:rsidR="00C520D2" w:rsidRPr="00C40658" w:rsidRDefault="00C520D2" w:rsidP="00CF28A6">
      <w:pPr>
        <w:spacing w:line="276" w:lineRule="auto"/>
        <w:jc w:val="both"/>
        <w:rPr>
          <w:rFonts w:cs="Arial"/>
        </w:rPr>
      </w:pPr>
    </w:p>
    <w:p w14:paraId="37FF5380" w14:textId="59331A94" w:rsidR="00C520D2" w:rsidRPr="00C40658" w:rsidRDefault="00C520D2" w:rsidP="00CF28A6">
      <w:pPr>
        <w:spacing w:line="276" w:lineRule="auto"/>
        <w:jc w:val="both"/>
        <w:rPr>
          <w:rFonts w:cs="Arial"/>
        </w:rPr>
      </w:pPr>
    </w:p>
    <w:p w14:paraId="188F78A2" w14:textId="5313A2A9" w:rsidR="00C520D2" w:rsidRPr="00C40658" w:rsidRDefault="00C520D2" w:rsidP="00CF28A6">
      <w:pPr>
        <w:spacing w:line="276" w:lineRule="auto"/>
        <w:jc w:val="both"/>
        <w:rPr>
          <w:rFonts w:cs="Arial"/>
        </w:rPr>
      </w:pPr>
    </w:p>
    <w:p w14:paraId="335415FF" w14:textId="3BDCA0FE" w:rsidR="00C520D2" w:rsidRPr="00C40658" w:rsidRDefault="00C520D2" w:rsidP="00CF28A6">
      <w:pPr>
        <w:spacing w:line="276" w:lineRule="auto"/>
        <w:jc w:val="both"/>
        <w:rPr>
          <w:rFonts w:cs="Arial"/>
        </w:rPr>
      </w:pPr>
    </w:p>
    <w:p w14:paraId="0AA330B3" w14:textId="77777777" w:rsidR="00312F08" w:rsidRPr="00312F08" w:rsidRDefault="00312F08" w:rsidP="00CF28A6">
      <w:pPr>
        <w:spacing w:line="276" w:lineRule="auto"/>
        <w:jc w:val="both"/>
        <w:rPr>
          <w:rFonts w:cs="Arial"/>
        </w:rPr>
      </w:pPr>
      <w:r w:rsidRPr="00312F08">
        <w:rPr>
          <w:rFonts w:cs="Arial"/>
        </w:rPr>
        <w:t>Pour la base de données, nous avons opté pour MongoDB, une base de données NoSQL populaire souvent utilisée dans les projets web en raison de ses fonctionnalités flexibles et performantes. MongoDB stocke les données sous forme de documents JSON, ce qui permet une approche plus souple en termes de schéma et facilite le traitement des données.</w:t>
      </w:r>
    </w:p>
    <w:p w14:paraId="318FFB00" w14:textId="77777777" w:rsidR="00312F08" w:rsidRPr="00312F08" w:rsidRDefault="00312F08" w:rsidP="00CF28A6">
      <w:pPr>
        <w:spacing w:line="276" w:lineRule="auto"/>
        <w:jc w:val="both"/>
        <w:rPr>
          <w:rFonts w:cs="Arial"/>
        </w:rPr>
      </w:pPr>
    </w:p>
    <w:p w14:paraId="7B9CFCC6" w14:textId="77777777" w:rsidR="00312F08" w:rsidRPr="00312F08" w:rsidRDefault="00312F08" w:rsidP="00CF28A6">
      <w:pPr>
        <w:spacing w:line="276" w:lineRule="auto"/>
        <w:jc w:val="both"/>
        <w:rPr>
          <w:rFonts w:cs="Arial"/>
        </w:rPr>
      </w:pPr>
      <w:r w:rsidRPr="00312F08">
        <w:rPr>
          <w:rFonts w:cs="Arial"/>
        </w:rPr>
        <w:t>L'utilisation de MongoDB s'est avérée particulièrement avantageuse pour notre application, notamment en raison de sa parfaite intégration avec Node.js. Nous avons pu interagir avec la base de données en utilisant le package MongoDB officiel pour Node.js, connu sous le nom de MongoClient. Cette approche directe nous a permis d'exploiter pleinement les fonctionnalités de MongoDB sans l'abstraction supplémentaire d'un ORM comme Mongoose.</w:t>
      </w:r>
    </w:p>
    <w:p w14:paraId="509A2699" w14:textId="77777777" w:rsidR="00312F08" w:rsidRPr="00312F08" w:rsidRDefault="00312F08" w:rsidP="00CF28A6">
      <w:pPr>
        <w:spacing w:line="276" w:lineRule="auto"/>
        <w:jc w:val="both"/>
        <w:rPr>
          <w:rFonts w:cs="Arial"/>
        </w:rPr>
      </w:pPr>
    </w:p>
    <w:p w14:paraId="44C7A05C" w14:textId="77777777" w:rsidR="00312F08" w:rsidRPr="00312F08" w:rsidRDefault="00312F08" w:rsidP="00CF28A6">
      <w:pPr>
        <w:spacing w:line="276" w:lineRule="auto"/>
        <w:jc w:val="both"/>
        <w:rPr>
          <w:rFonts w:cs="Arial"/>
        </w:rPr>
      </w:pPr>
      <w:r w:rsidRPr="00312F08">
        <w:rPr>
          <w:rFonts w:cs="Arial"/>
        </w:rPr>
        <w:t>Un avantage clé de MongoDB est sa capacité à évoluer facilement pour s'adapter aux changements du schéma de données. Dans notre application, où les exigences évoluaient régulièrement, cette flexibilité s'est révélée extrêmement précieuse. Nous avons pu ajouter ou modifier des champs dans les documents sans perturber les données existantes, ce qui a facilité la maintenance de l'application au fil du temps.</w:t>
      </w:r>
    </w:p>
    <w:p w14:paraId="395FCF06" w14:textId="77777777" w:rsidR="00312F08" w:rsidRPr="00312F08" w:rsidRDefault="00312F08" w:rsidP="00CF28A6">
      <w:pPr>
        <w:spacing w:line="276" w:lineRule="auto"/>
        <w:jc w:val="both"/>
        <w:rPr>
          <w:rFonts w:cs="Arial"/>
        </w:rPr>
      </w:pPr>
    </w:p>
    <w:p w14:paraId="2B95FEB6" w14:textId="77777777" w:rsidR="00312F08" w:rsidRPr="00312F08" w:rsidRDefault="00312F08" w:rsidP="00CF28A6">
      <w:pPr>
        <w:spacing w:line="276" w:lineRule="auto"/>
        <w:jc w:val="both"/>
        <w:rPr>
          <w:rFonts w:cs="Arial"/>
        </w:rPr>
      </w:pPr>
      <w:r w:rsidRPr="00312F08">
        <w:rPr>
          <w:rFonts w:cs="Arial"/>
        </w:rPr>
        <w:t>En utilisant directement le MongoClient, nous avons également bénéficié de performances optimales lors des opérations de lecture et d'écriture dans la base de données. MongoDB étant conçu pour gérer efficacement de grandes quantités de données, notre application a pu maintenir des temps de réponse rapides même lors de pics d'utilisation.</w:t>
      </w:r>
    </w:p>
    <w:p w14:paraId="34594450" w14:textId="77777777" w:rsidR="00312F08" w:rsidRPr="00312F08" w:rsidRDefault="00312F08" w:rsidP="00CF28A6">
      <w:pPr>
        <w:spacing w:line="276" w:lineRule="auto"/>
        <w:jc w:val="both"/>
        <w:rPr>
          <w:rFonts w:cs="Arial"/>
        </w:rPr>
      </w:pPr>
    </w:p>
    <w:p w14:paraId="50876BEF" w14:textId="5F9E93BE" w:rsidR="00274DEB" w:rsidRDefault="00312F08" w:rsidP="00CF28A6">
      <w:pPr>
        <w:spacing w:line="276" w:lineRule="auto"/>
        <w:jc w:val="both"/>
        <w:rPr>
          <w:rFonts w:cs="Arial"/>
        </w:rPr>
      </w:pPr>
      <w:r w:rsidRPr="00312F08">
        <w:rPr>
          <w:rFonts w:cs="Arial"/>
        </w:rPr>
        <w:t>Cependant, comme toute technologie, MongoDB présente également quelques inconvénients. L'un des principaux défis a été de gérer les opérations de jointure, qui peuvent être plus complexes dans une base de données NoSQL par rapport aux bases de données relationnelles. Nous avons dû concevoir notre schéma de données avec soin pour optimiser les performances et minimiser les requêtes complexes.</w:t>
      </w:r>
    </w:p>
    <w:p w14:paraId="3E483198" w14:textId="77777777" w:rsidR="00274DEB" w:rsidRDefault="00274DEB" w:rsidP="00CF28A6">
      <w:pPr>
        <w:spacing w:line="276" w:lineRule="auto"/>
        <w:jc w:val="both"/>
        <w:rPr>
          <w:rFonts w:cs="Arial"/>
        </w:rPr>
      </w:pPr>
    </w:p>
    <w:p w14:paraId="0282C9F8" w14:textId="6E8AF00E" w:rsidR="00274DEB" w:rsidRDefault="00274DEB" w:rsidP="00CF28A6">
      <w:pPr>
        <w:spacing w:line="276" w:lineRule="auto"/>
        <w:jc w:val="both"/>
        <w:rPr>
          <w:rFonts w:cs="Arial"/>
        </w:rPr>
      </w:pPr>
      <w:r>
        <w:rPr>
          <w:rFonts w:cs="Arial"/>
        </w:rPr>
        <w:br w:type="page"/>
      </w:r>
    </w:p>
    <w:p w14:paraId="053FB3FD" w14:textId="00D4B58A" w:rsidR="008C676D" w:rsidRDefault="008C676D" w:rsidP="00CF28A6">
      <w:pPr>
        <w:pStyle w:val="Titre2"/>
        <w:spacing w:line="276" w:lineRule="auto"/>
        <w:jc w:val="both"/>
      </w:pPr>
      <w:bookmarkStart w:id="65" w:name="_Toc146458918"/>
      <w:r>
        <w:lastRenderedPageBreak/>
        <w:t>Mise en place des tests unitaires</w:t>
      </w:r>
      <w:r w:rsidR="0095137D">
        <w:t xml:space="preserve"> Backend et FrontEnd</w:t>
      </w:r>
      <w:bookmarkEnd w:id="65"/>
    </w:p>
    <w:p w14:paraId="077B2C1E" w14:textId="724676DF" w:rsidR="008C676D" w:rsidRDefault="008C676D" w:rsidP="00CF28A6">
      <w:pPr>
        <w:spacing w:line="276" w:lineRule="auto"/>
        <w:jc w:val="both"/>
      </w:pPr>
    </w:p>
    <w:p w14:paraId="21036A08" w14:textId="144B398F" w:rsidR="008C676D" w:rsidRDefault="00087774" w:rsidP="00CF28A6">
      <w:pPr>
        <w:spacing w:line="276" w:lineRule="auto"/>
        <w:jc w:val="both"/>
      </w:pPr>
      <w:r>
        <w:rPr>
          <w:noProof/>
        </w:rPr>
        <w:drawing>
          <wp:anchor distT="0" distB="0" distL="114300" distR="114300" simplePos="0" relativeHeight="251721728" behindDoc="1" locked="0" layoutInCell="1" allowOverlap="1" wp14:anchorId="7B1A458C" wp14:editId="24EBCFD5">
            <wp:simplePos x="0" y="0"/>
            <wp:positionH relativeFrom="margin">
              <wp:align>center</wp:align>
            </wp:positionH>
            <wp:positionV relativeFrom="paragraph">
              <wp:posOffset>92710</wp:posOffset>
            </wp:positionV>
            <wp:extent cx="3028208" cy="1211283"/>
            <wp:effectExtent l="0" t="0" r="1270" b="8255"/>
            <wp:wrapNone/>
            <wp:docPr id="1250380104"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80104" name="Graphique 1250380104"/>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3028208" cy="1211283"/>
                    </a:xfrm>
                    <a:prstGeom prst="rect">
                      <a:avLst/>
                    </a:prstGeom>
                  </pic:spPr>
                </pic:pic>
              </a:graphicData>
            </a:graphic>
          </wp:anchor>
        </w:drawing>
      </w:r>
    </w:p>
    <w:p w14:paraId="0972644A" w14:textId="42890D49" w:rsidR="008C676D" w:rsidRDefault="008C676D" w:rsidP="00CF28A6">
      <w:pPr>
        <w:spacing w:line="276" w:lineRule="auto"/>
        <w:jc w:val="both"/>
      </w:pPr>
    </w:p>
    <w:p w14:paraId="76E66F81" w14:textId="77777777" w:rsidR="008C676D" w:rsidRDefault="008C676D" w:rsidP="00CF28A6">
      <w:pPr>
        <w:spacing w:line="276" w:lineRule="auto"/>
        <w:jc w:val="both"/>
      </w:pPr>
    </w:p>
    <w:p w14:paraId="0ABA4F0D" w14:textId="77777777" w:rsidR="008C676D" w:rsidRDefault="008C676D" w:rsidP="00CF28A6">
      <w:pPr>
        <w:spacing w:line="276" w:lineRule="auto"/>
        <w:jc w:val="both"/>
      </w:pPr>
    </w:p>
    <w:p w14:paraId="078BA0D9" w14:textId="77777777" w:rsidR="008C676D" w:rsidRDefault="008C676D" w:rsidP="00CF28A6">
      <w:pPr>
        <w:spacing w:line="276" w:lineRule="auto"/>
        <w:jc w:val="both"/>
      </w:pPr>
    </w:p>
    <w:p w14:paraId="32BB2E4F" w14:textId="77777777" w:rsidR="008C676D" w:rsidRDefault="008C676D" w:rsidP="00CF28A6">
      <w:pPr>
        <w:spacing w:line="276" w:lineRule="auto"/>
        <w:jc w:val="both"/>
      </w:pPr>
    </w:p>
    <w:p w14:paraId="16F4A40A" w14:textId="77777777" w:rsidR="008C676D" w:rsidRDefault="008C676D" w:rsidP="00CF28A6">
      <w:pPr>
        <w:spacing w:line="276" w:lineRule="auto"/>
        <w:jc w:val="both"/>
      </w:pPr>
    </w:p>
    <w:p w14:paraId="0BFF774F" w14:textId="77777777" w:rsidR="008C676D" w:rsidRDefault="008C676D" w:rsidP="00CF28A6">
      <w:pPr>
        <w:spacing w:line="276" w:lineRule="auto"/>
        <w:jc w:val="both"/>
      </w:pPr>
    </w:p>
    <w:p w14:paraId="696D040C" w14:textId="77777777" w:rsidR="008C676D" w:rsidRDefault="008C676D" w:rsidP="00CF28A6">
      <w:pPr>
        <w:spacing w:line="276" w:lineRule="auto"/>
        <w:jc w:val="both"/>
      </w:pPr>
    </w:p>
    <w:p w14:paraId="5FE96AE6" w14:textId="7EB15280" w:rsidR="008C676D" w:rsidRDefault="008C676D" w:rsidP="00CF28A6">
      <w:pPr>
        <w:spacing w:line="276" w:lineRule="auto"/>
        <w:jc w:val="both"/>
      </w:pPr>
      <w:r>
        <w:t xml:space="preserve">Pour </w:t>
      </w:r>
      <w:r w:rsidR="00FC15DA">
        <w:t>les</w:t>
      </w:r>
      <w:r>
        <w:t xml:space="preserve"> tests unitaires sur le front-end, nous avons opté pour le framework Cypress. Cypress est un framework </w:t>
      </w:r>
      <w:r w:rsidR="009B32F8">
        <w:t>open</w:t>
      </w:r>
      <w:r>
        <w:t xml:space="preserve">-source </w:t>
      </w:r>
      <w:r w:rsidR="000A2F01" w:rsidRPr="000A2F01">
        <w:t>conçu pour faciliter le test des applications web modernes. Il est spécialement adapté pour tester les applications basées sur des technologies telles que JavaScript, TypeScript, React, Angular, Vue.js, etc. Cypress offre une approche novatrice et puissante pour écrire et exécuter des tests automatisés sur le front-end d'une application.</w:t>
      </w:r>
    </w:p>
    <w:p w14:paraId="4615ED7B" w14:textId="77777777" w:rsidR="000A2F01" w:rsidRDefault="000A2F01" w:rsidP="00CF28A6">
      <w:pPr>
        <w:spacing w:line="276" w:lineRule="auto"/>
        <w:jc w:val="both"/>
      </w:pPr>
    </w:p>
    <w:p w14:paraId="6FF5BA98" w14:textId="77777777" w:rsidR="000A2F01" w:rsidRDefault="000A2F01" w:rsidP="00CF28A6">
      <w:pPr>
        <w:spacing w:line="276" w:lineRule="auto"/>
        <w:jc w:val="both"/>
      </w:pPr>
      <w:r>
        <w:t>Pour chaque développement sur le Front-end, nous avons réalisé un test unitaire à l'aide de Cypress. Ces tests unitaires nous ont permis de vérifier le bon fonctionnement et la robustesse de chaque composant React développé. Grâce à la facilité d'utilisation de Cypress et à sa syntaxe expressive, nous avons pu écrire des tests clairs et compréhensibles, couvrant différentes interactions utilisateur et scénarios d'utilisation.</w:t>
      </w:r>
    </w:p>
    <w:p w14:paraId="41045407" w14:textId="77777777" w:rsidR="000A2F01" w:rsidRDefault="000A2F01" w:rsidP="00CF28A6">
      <w:pPr>
        <w:spacing w:line="276" w:lineRule="auto"/>
        <w:jc w:val="both"/>
      </w:pPr>
    </w:p>
    <w:p w14:paraId="5E185F4B" w14:textId="77777777" w:rsidR="000A2F01" w:rsidRDefault="000A2F01" w:rsidP="00CF28A6">
      <w:pPr>
        <w:spacing w:line="276" w:lineRule="auto"/>
        <w:jc w:val="both"/>
      </w:pPr>
      <w:r>
        <w:t>L'un des avantages majeurs de Cypress pour les tests unitaires est sa capacité à simuler des interactions utilisateur de manière réaliste. Nous avons pu tester le rendu visuel des composants, les interactions de clics, les saisies dans les champs de formulaire, les validations de données, et bien plus encore. Cette approche a permis de s'assurer que chaque composant réagisse correctement aux actions de l'utilisateur, garantissant ainsi une expérience utilisateur sans erreurs ni dysfonctionnements.</w:t>
      </w:r>
    </w:p>
    <w:p w14:paraId="680C9669" w14:textId="77777777" w:rsidR="000A2F01" w:rsidRDefault="000A2F01" w:rsidP="00CF28A6">
      <w:pPr>
        <w:spacing w:line="276" w:lineRule="auto"/>
        <w:jc w:val="both"/>
      </w:pPr>
    </w:p>
    <w:p w14:paraId="45F33600" w14:textId="77777777" w:rsidR="000A2F01" w:rsidRDefault="000A2F01" w:rsidP="00CF28A6">
      <w:pPr>
        <w:spacing w:line="276" w:lineRule="auto"/>
        <w:jc w:val="both"/>
      </w:pPr>
      <w:r>
        <w:t>De plus, Cypress nous a offert un environnement de débogage interactif, nous permettant de mettre en pause l'exécution des tests et d'inspecter l'état de l'application à tout moment. Cela s'est avéré très utile pour diagnostiquer rapidement les problèmes potentiels et pour comprendre le comportement du code pendant l'exécution des tests.</w:t>
      </w:r>
    </w:p>
    <w:p w14:paraId="1E6B8182" w14:textId="77777777" w:rsidR="000A2F01" w:rsidRDefault="000A2F01" w:rsidP="00CF28A6">
      <w:pPr>
        <w:spacing w:line="276" w:lineRule="auto"/>
        <w:jc w:val="both"/>
      </w:pPr>
    </w:p>
    <w:p w14:paraId="6386FC51" w14:textId="77777777" w:rsidR="0095137D" w:rsidRDefault="000A2F01" w:rsidP="00CF28A6">
      <w:pPr>
        <w:spacing w:line="276" w:lineRule="auto"/>
        <w:jc w:val="both"/>
      </w:pPr>
      <w:r>
        <w:t>Grâce aux tests unitaires réalisés avec Cypress, nous avons pu maintenir un niveau élevé de qualité tout au long du développement du Front-end. Les tests automatisés nous ont permis de détecter et de corriger rapidement les erreurs, évitant ainsi des problèmes coûteux à mesure que l'application prenait de l'ampleur.</w:t>
      </w:r>
    </w:p>
    <w:p w14:paraId="7A0E63E1" w14:textId="77777777" w:rsidR="0095137D" w:rsidRDefault="0095137D">
      <w:r>
        <w:br w:type="page"/>
      </w:r>
    </w:p>
    <w:p w14:paraId="0AFB2B08" w14:textId="1F973B55" w:rsidR="0095137D" w:rsidRDefault="0095137D" w:rsidP="00CF28A6">
      <w:pPr>
        <w:spacing w:line="276" w:lineRule="auto"/>
        <w:jc w:val="both"/>
      </w:pPr>
      <w:r>
        <w:rPr>
          <w:noProof/>
        </w:rPr>
        <w:lastRenderedPageBreak/>
        <w:drawing>
          <wp:anchor distT="0" distB="0" distL="114300" distR="114300" simplePos="0" relativeHeight="251727872" behindDoc="1" locked="0" layoutInCell="1" allowOverlap="1" wp14:anchorId="068239FA" wp14:editId="6E245EB0">
            <wp:simplePos x="0" y="0"/>
            <wp:positionH relativeFrom="column">
              <wp:posOffset>1346835</wp:posOffset>
            </wp:positionH>
            <wp:positionV relativeFrom="paragraph">
              <wp:posOffset>-69850</wp:posOffset>
            </wp:positionV>
            <wp:extent cx="2133600" cy="2133600"/>
            <wp:effectExtent l="0" t="0" r="0" b="0"/>
            <wp:wrapNone/>
            <wp:docPr id="977970956" name="Image 2" descr="Une image contenant Panneau de signalisation, texte, Police, Panneau de stop&#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0956" name="Image 2" descr="Une image contenant Panneau de signalisation, texte, Police, Panneau de stop&#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anchor>
        </w:drawing>
      </w:r>
      <w:r>
        <w:rPr>
          <w:noProof/>
        </w:rPr>
        <w:drawing>
          <wp:anchor distT="0" distB="0" distL="114300" distR="114300" simplePos="0" relativeHeight="251726848" behindDoc="1" locked="0" layoutInCell="1" allowOverlap="1" wp14:anchorId="381F722D" wp14:editId="3A35762F">
            <wp:simplePos x="0" y="0"/>
            <wp:positionH relativeFrom="margin">
              <wp:posOffset>3356610</wp:posOffset>
            </wp:positionH>
            <wp:positionV relativeFrom="paragraph">
              <wp:posOffset>-136525</wp:posOffset>
            </wp:positionV>
            <wp:extent cx="2190750" cy="2190750"/>
            <wp:effectExtent l="0" t="0" r="0" b="0"/>
            <wp:wrapNone/>
            <wp:docPr id="20247146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1462" name="Graphique 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2190750" cy="2190750"/>
                    </a:xfrm>
                    <a:prstGeom prst="rect">
                      <a:avLst/>
                    </a:prstGeom>
                  </pic:spPr>
                </pic:pic>
              </a:graphicData>
            </a:graphic>
            <wp14:sizeRelH relativeFrom="margin">
              <wp14:pctWidth>0</wp14:pctWidth>
            </wp14:sizeRelH>
            <wp14:sizeRelV relativeFrom="margin">
              <wp14:pctHeight>0</wp14:pctHeight>
            </wp14:sizeRelV>
          </wp:anchor>
        </w:drawing>
      </w:r>
    </w:p>
    <w:p w14:paraId="2395E2E3" w14:textId="613A010D" w:rsidR="0095137D" w:rsidRDefault="0095137D" w:rsidP="00CF28A6">
      <w:pPr>
        <w:spacing w:line="276" w:lineRule="auto"/>
        <w:jc w:val="both"/>
      </w:pPr>
    </w:p>
    <w:p w14:paraId="2209AEA5" w14:textId="66DD21A1" w:rsidR="0095137D" w:rsidRDefault="0095137D" w:rsidP="00CF28A6">
      <w:pPr>
        <w:spacing w:line="276" w:lineRule="auto"/>
        <w:jc w:val="both"/>
      </w:pPr>
    </w:p>
    <w:p w14:paraId="3B068299" w14:textId="2431C63A" w:rsidR="0095137D" w:rsidRDefault="0095137D" w:rsidP="00CF28A6">
      <w:pPr>
        <w:spacing w:line="276" w:lineRule="auto"/>
        <w:jc w:val="both"/>
      </w:pPr>
    </w:p>
    <w:p w14:paraId="6AB3BE4B" w14:textId="5F99B110" w:rsidR="0095137D" w:rsidRDefault="0095137D" w:rsidP="00CF28A6">
      <w:pPr>
        <w:spacing w:line="276" w:lineRule="auto"/>
        <w:jc w:val="both"/>
      </w:pPr>
    </w:p>
    <w:p w14:paraId="4469B21A" w14:textId="77777777" w:rsidR="0095137D" w:rsidRDefault="0095137D" w:rsidP="00CF28A6">
      <w:pPr>
        <w:spacing w:line="276" w:lineRule="auto"/>
        <w:jc w:val="both"/>
      </w:pPr>
    </w:p>
    <w:p w14:paraId="538802EE" w14:textId="77777777" w:rsidR="0095137D" w:rsidRDefault="0095137D" w:rsidP="00CF28A6">
      <w:pPr>
        <w:spacing w:line="276" w:lineRule="auto"/>
        <w:jc w:val="both"/>
      </w:pPr>
    </w:p>
    <w:p w14:paraId="2A774EF2" w14:textId="77777777" w:rsidR="0095137D" w:rsidRDefault="0095137D" w:rsidP="00CF28A6">
      <w:pPr>
        <w:spacing w:line="276" w:lineRule="auto"/>
        <w:jc w:val="both"/>
      </w:pPr>
    </w:p>
    <w:p w14:paraId="64A5A3E1" w14:textId="77777777" w:rsidR="0095137D" w:rsidRDefault="0095137D" w:rsidP="00CF28A6">
      <w:pPr>
        <w:spacing w:line="276" w:lineRule="auto"/>
        <w:jc w:val="both"/>
      </w:pPr>
    </w:p>
    <w:p w14:paraId="525377CA" w14:textId="77777777" w:rsidR="0095137D" w:rsidRDefault="0095137D" w:rsidP="00CF28A6">
      <w:pPr>
        <w:spacing w:line="276" w:lineRule="auto"/>
        <w:jc w:val="both"/>
      </w:pPr>
    </w:p>
    <w:p w14:paraId="6BAEAF06" w14:textId="77777777" w:rsidR="0095137D" w:rsidRDefault="0095137D" w:rsidP="00CF28A6">
      <w:pPr>
        <w:spacing w:line="276" w:lineRule="auto"/>
        <w:jc w:val="both"/>
      </w:pPr>
    </w:p>
    <w:p w14:paraId="7F87B200" w14:textId="77777777" w:rsidR="0095137D" w:rsidRDefault="0095137D" w:rsidP="00CF28A6">
      <w:pPr>
        <w:spacing w:line="276" w:lineRule="auto"/>
        <w:jc w:val="both"/>
      </w:pPr>
    </w:p>
    <w:p w14:paraId="364C94D0" w14:textId="77777777" w:rsidR="0095137D" w:rsidRDefault="0095137D" w:rsidP="0095137D">
      <w:pPr>
        <w:spacing w:line="276" w:lineRule="auto"/>
        <w:jc w:val="both"/>
      </w:pPr>
    </w:p>
    <w:p w14:paraId="5BAE4FD2" w14:textId="07CBF397" w:rsidR="0095137D" w:rsidRDefault="0095137D" w:rsidP="0095137D">
      <w:pPr>
        <w:spacing w:line="276" w:lineRule="auto"/>
        <w:jc w:val="both"/>
      </w:pPr>
      <w:r>
        <w:t>Pour les tests unitaires sur le backend, nous avons fait le choix stratégique d'utiliser le framework "Mocha" en combinaison avec "Chai".</w:t>
      </w:r>
    </w:p>
    <w:p w14:paraId="4939146A" w14:textId="77777777" w:rsidR="0095137D" w:rsidRDefault="0095137D" w:rsidP="0095137D">
      <w:pPr>
        <w:spacing w:line="276" w:lineRule="auto"/>
        <w:jc w:val="both"/>
      </w:pPr>
    </w:p>
    <w:p w14:paraId="2DD0FA47" w14:textId="77777777" w:rsidR="0095137D" w:rsidRDefault="0095137D" w:rsidP="0095137D">
      <w:pPr>
        <w:spacing w:line="276" w:lineRule="auto"/>
        <w:jc w:val="both"/>
      </w:pPr>
      <w:r>
        <w:t>Actuellement, l'intégration de Mocha et Chai à notre processus de développement renforce notre capacité à identifier rapidement les erreurs et les problèmes de logique. Mocha, en tant que cadre de test, nous fournit un environnement structuré et souple pour organiser nos tests. Cela nous permet de créer des scénarios de test exhaustifs qui couvrent toutes les fonctionnalités de notre backend.</w:t>
      </w:r>
    </w:p>
    <w:p w14:paraId="451E527B" w14:textId="77777777" w:rsidR="0095137D" w:rsidRDefault="0095137D" w:rsidP="0095137D">
      <w:pPr>
        <w:spacing w:line="276" w:lineRule="auto"/>
        <w:jc w:val="both"/>
      </w:pPr>
    </w:p>
    <w:p w14:paraId="374F069C" w14:textId="77777777" w:rsidR="0095137D" w:rsidRDefault="0095137D" w:rsidP="0095137D">
      <w:pPr>
        <w:spacing w:line="276" w:lineRule="auto"/>
        <w:jc w:val="both"/>
      </w:pPr>
      <w:r>
        <w:t>En parallèle, Chai améliore nos capacités d'assertion en offrant une syntaxe élégante et intuitive. Cela nous permet de formuler des attentes claires concernant le comportement de notre code, simplifiant ainsi la vérification des résultats attendus. Grâce à cette combinaison d'outils, nous sommes en mesure de développer et d'exécuter des tests unitaires cohérents et précis.</w:t>
      </w:r>
    </w:p>
    <w:p w14:paraId="6DBD64E9" w14:textId="77777777" w:rsidR="0095137D" w:rsidRDefault="0095137D" w:rsidP="0095137D">
      <w:pPr>
        <w:spacing w:line="276" w:lineRule="auto"/>
        <w:jc w:val="both"/>
      </w:pPr>
    </w:p>
    <w:p w14:paraId="7966CD44" w14:textId="15D54179" w:rsidR="0095137D" w:rsidRDefault="0095137D" w:rsidP="0095137D">
      <w:pPr>
        <w:spacing w:line="276" w:lineRule="auto"/>
        <w:jc w:val="both"/>
      </w:pPr>
      <w:r>
        <w:t>Les avantages de cette approche sont significatifs. Les tests unitaires avec Mocha et Chai contribuent à prévenir les erreurs avant qu'elles ne se propagent dans le code, assurant ainsi une maintenance plus aisée et une évolution en douceur de notre backend. En nous appuyant sur ces tests, nous pouvons effectuer des modifications en toute confiance, sachant que notre code répondra aux attentes.</w:t>
      </w:r>
    </w:p>
    <w:p w14:paraId="3F698EB4" w14:textId="5CD9F152" w:rsidR="008C676D" w:rsidRDefault="008C676D" w:rsidP="00CF28A6">
      <w:pPr>
        <w:spacing w:line="276" w:lineRule="auto"/>
        <w:jc w:val="both"/>
      </w:pPr>
      <w:r>
        <w:br w:type="page"/>
      </w:r>
    </w:p>
    <w:p w14:paraId="6328356F" w14:textId="7FD43E95" w:rsidR="00274DEB" w:rsidRDefault="00274DEB" w:rsidP="00CF28A6">
      <w:pPr>
        <w:pStyle w:val="Titre2"/>
        <w:spacing w:line="276" w:lineRule="auto"/>
        <w:jc w:val="both"/>
      </w:pPr>
      <w:bookmarkStart w:id="66" w:name="_Toc146458919"/>
      <w:r>
        <w:lastRenderedPageBreak/>
        <w:t>Mise en place de l’hébergement</w:t>
      </w:r>
      <w:bookmarkEnd w:id="66"/>
    </w:p>
    <w:p w14:paraId="665CBAE2" w14:textId="70D7C368" w:rsidR="00F85687" w:rsidRDefault="00F85687" w:rsidP="00CF28A6">
      <w:pPr>
        <w:pStyle w:val="Titre3"/>
        <w:spacing w:line="276" w:lineRule="auto"/>
        <w:jc w:val="both"/>
      </w:pPr>
      <w:bookmarkStart w:id="67" w:name="_Toc146458920"/>
      <w:r>
        <w:t>Hébergement Web</w:t>
      </w:r>
      <w:bookmarkEnd w:id="67"/>
    </w:p>
    <w:p w14:paraId="77FD3C26" w14:textId="47BF43E7" w:rsidR="00F85687" w:rsidRDefault="00F85687" w:rsidP="00CF28A6">
      <w:pPr>
        <w:spacing w:line="276" w:lineRule="auto"/>
        <w:jc w:val="both"/>
      </w:pPr>
    </w:p>
    <w:p w14:paraId="47BAFDFC" w14:textId="6C7C991D" w:rsidR="00F85687" w:rsidRDefault="00F85687" w:rsidP="00CF28A6">
      <w:pPr>
        <w:spacing w:line="276" w:lineRule="auto"/>
        <w:jc w:val="both"/>
      </w:pPr>
    </w:p>
    <w:p w14:paraId="1450FB4B" w14:textId="030AE9C5" w:rsidR="00F85687" w:rsidRDefault="00F85687" w:rsidP="00CF28A6">
      <w:pPr>
        <w:spacing w:line="276" w:lineRule="auto"/>
        <w:jc w:val="both"/>
      </w:pPr>
      <w:r>
        <w:rPr>
          <w:noProof/>
        </w:rPr>
        <w:drawing>
          <wp:anchor distT="0" distB="0" distL="114300" distR="114300" simplePos="0" relativeHeight="251693056" behindDoc="1" locked="0" layoutInCell="1" allowOverlap="1" wp14:anchorId="5B73D7A9" wp14:editId="221D253A">
            <wp:simplePos x="0" y="0"/>
            <wp:positionH relativeFrom="margin">
              <wp:align>center</wp:align>
            </wp:positionH>
            <wp:positionV relativeFrom="paragraph">
              <wp:posOffset>9525</wp:posOffset>
            </wp:positionV>
            <wp:extent cx="5296747" cy="701040"/>
            <wp:effectExtent l="0" t="0" r="0" b="3810"/>
            <wp:wrapNone/>
            <wp:docPr id="133228075"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8075" name="Graphique 133228075"/>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5296747" cy="701040"/>
                    </a:xfrm>
                    <a:prstGeom prst="rect">
                      <a:avLst/>
                    </a:prstGeom>
                  </pic:spPr>
                </pic:pic>
              </a:graphicData>
            </a:graphic>
            <wp14:sizeRelH relativeFrom="margin">
              <wp14:pctWidth>0</wp14:pctWidth>
            </wp14:sizeRelH>
            <wp14:sizeRelV relativeFrom="margin">
              <wp14:pctHeight>0</wp14:pctHeight>
            </wp14:sizeRelV>
          </wp:anchor>
        </w:drawing>
      </w:r>
    </w:p>
    <w:p w14:paraId="038F802D" w14:textId="77777777" w:rsidR="00F85687" w:rsidRDefault="00F85687" w:rsidP="00CF28A6">
      <w:pPr>
        <w:spacing w:line="276" w:lineRule="auto"/>
        <w:jc w:val="both"/>
      </w:pPr>
    </w:p>
    <w:p w14:paraId="0EE3AEB4" w14:textId="77777777" w:rsidR="00F85687" w:rsidRDefault="00F85687" w:rsidP="00CF28A6">
      <w:pPr>
        <w:spacing w:line="276" w:lineRule="auto"/>
        <w:jc w:val="both"/>
      </w:pPr>
    </w:p>
    <w:p w14:paraId="00424BA0" w14:textId="77777777" w:rsidR="00F85687" w:rsidRDefault="00F85687" w:rsidP="00CF28A6">
      <w:pPr>
        <w:spacing w:line="276" w:lineRule="auto"/>
        <w:jc w:val="both"/>
      </w:pPr>
    </w:p>
    <w:p w14:paraId="02C4C4A4" w14:textId="77777777" w:rsidR="00F85687" w:rsidRDefault="00F85687" w:rsidP="00CF28A6">
      <w:pPr>
        <w:spacing w:line="276" w:lineRule="auto"/>
        <w:jc w:val="both"/>
      </w:pPr>
    </w:p>
    <w:p w14:paraId="2E470EE6" w14:textId="77777777" w:rsidR="00F85687" w:rsidRDefault="00F85687" w:rsidP="00CF28A6">
      <w:pPr>
        <w:spacing w:line="276" w:lineRule="auto"/>
        <w:jc w:val="both"/>
      </w:pPr>
    </w:p>
    <w:p w14:paraId="0AB80215" w14:textId="77777777" w:rsidR="00F85687" w:rsidRDefault="00F85687" w:rsidP="00CF28A6">
      <w:pPr>
        <w:spacing w:line="276" w:lineRule="auto"/>
        <w:jc w:val="both"/>
      </w:pPr>
    </w:p>
    <w:p w14:paraId="1D237D50" w14:textId="157B0447" w:rsidR="00F85687" w:rsidRDefault="00F85687" w:rsidP="00CF28A6">
      <w:pPr>
        <w:spacing w:line="276" w:lineRule="auto"/>
        <w:jc w:val="both"/>
      </w:pPr>
      <w:r>
        <w:t xml:space="preserve">Notre </w:t>
      </w:r>
      <w:r w:rsidR="00170830">
        <w:t>interface</w:t>
      </w:r>
      <w:r>
        <w:t xml:space="preserve"> est hébergée sur les serveurs d'Infomaniak, ce qui nous assure une disponibilité élevée et une réactivité optimale pour nos utilisateurs. Leur infrastructure robuste garantit une expérience utilisateur fluide et sécurisée.</w:t>
      </w:r>
    </w:p>
    <w:p w14:paraId="758B1929" w14:textId="77777777" w:rsidR="00F85687" w:rsidRDefault="00F85687" w:rsidP="00CF28A6">
      <w:pPr>
        <w:spacing w:line="276" w:lineRule="auto"/>
        <w:jc w:val="both"/>
      </w:pPr>
    </w:p>
    <w:p w14:paraId="74513573" w14:textId="4574E6A6" w:rsidR="00F85687" w:rsidRDefault="00F85687" w:rsidP="00CF28A6">
      <w:pPr>
        <w:spacing w:line="276" w:lineRule="auto"/>
        <w:jc w:val="both"/>
      </w:pPr>
      <w:r>
        <w:t xml:space="preserve">En plus de l'hébergement web, nous avons également enregistré un nom de domaine pour notre application : </w:t>
      </w:r>
      <w:hyperlink r:id="rId65" w:history="1">
        <w:r>
          <w:rPr>
            <w:rStyle w:val="Lienhypertexte"/>
          </w:rPr>
          <w:t>www.qrcoffee.fr</w:t>
        </w:r>
      </w:hyperlink>
      <w:r>
        <w:t>. Ce nom de domaine personnalisé renforce notre présence en ligne et facilite l'accès à notre application pour nos utilisateurs.</w:t>
      </w:r>
    </w:p>
    <w:p w14:paraId="6A7C6AD8" w14:textId="77777777" w:rsidR="00F85687" w:rsidRDefault="00F85687" w:rsidP="00CF28A6">
      <w:pPr>
        <w:spacing w:line="276" w:lineRule="auto"/>
        <w:jc w:val="both"/>
      </w:pPr>
    </w:p>
    <w:p w14:paraId="421BDA3A" w14:textId="2DD57434" w:rsidR="00F85687" w:rsidRDefault="00F85687" w:rsidP="00CF28A6">
      <w:pPr>
        <w:spacing w:line="276" w:lineRule="auto"/>
        <w:jc w:val="both"/>
      </w:pPr>
      <w:r>
        <w:t>En outre, grâce à Infomaniak, nous bénéficions également d'un serveur de messagerie pour gérer nos courriels professionnels. Cela nous permet d'avoir une communication fluide et professionnelle avec nos utilisateurs et nos partenaires.</w:t>
      </w:r>
    </w:p>
    <w:p w14:paraId="418FC347" w14:textId="77777777" w:rsidR="00F85687" w:rsidRDefault="00F85687" w:rsidP="00CF28A6">
      <w:pPr>
        <w:spacing w:line="276" w:lineRule="auto"/>
        <w:jc w:val="both"/>
      </w:pPr>
    </w:p>
    <w:p w14:paraId="43435D53" w14:textId="77777777" w:rsidR="00F85687" w:rsidRDefault="00F85687" w:rsidP="00CF28A6">
      <w:pPr>
        <w:spacing w:line="276" w:lineRule="auto"/>
        <w:jc w:val="both"/>
      </w:pPr>
      <w:r>
        <w:t>Infomaniak se distingue par son engagement en matière de sécurité et de confidentialité des données. Ils mettent en œuvre des mesures de protection avancées pour assurer la confidentialité de nos données sensibles et protéger notre application contre les menaces potentielles.</w:t>
      </w:r>
    </w:p>
    <w:p w14:paraId="0A600D86" w14:textId="77777777" w:rsidR="00F85687" w:rsidRDefault="00F85687" w:rsidP="00CF28A6">
      <w:pPr>
        <w:spacing w:line="276" w:lineRule="auto"/>
        <w:jc w:val="both"/>
      </w:pPr>
    </w:p>
    <w:p w14:paraId="21F39563" w14:textId="77777777" w:rsidR="00F85687" w:rsidRDefault="00F85687" w:rsidP="00CF28A6">
      <w:pPr>
        <w:spacing w:line="276" w:lineRule="auto"/>
        <w:jc w:val="both"/>
      </w:pPr>
      <w:r>
        <w:t>Nous sommes pleinement satisfaits de notre choix d'hébergement avec Infomaniak. Leur service fiable, leur support technique compétent et leur engagement envers la performance et la sécurité nous permettent de nous concentrer sur le développement de notre application sans avoir à nous soucier des problèmes d'infrastructure.</w:t>
      </w:r>
    </w:p>
    <w:p w14:paraId="2E0E6A8B" w14:textId="77777777" w:rsidR="00F85687" w:rsidRDefault="00F85687" w:rsidP="00CF28A6">
      <w:pPr>
        <w:spacing w:line="276" w:lineRule="auto"/>
        <w:jc w:val="both"/>
      </w:pPr>
    </w:p>
    <w:p w14:paraId="789EF6D4" w14:textId="77777777" w:rsidR="00170830" w:rsidRDefault="00F85687" w:rsidP="00CF28A6">
      <w:pPr>
        <w:pStyle w:val="Paragraphedeliste"/>
        <w:numPr>
          <w:ilvl w:val="0"/>
          <w:numId w:val="6"/>
        </w:numPr>
        <w:jc w:val="both"/>
      </w:pPr>
      <w:r>
        <w:t>Nous avons choisi Infomaniak pour</w:t>
      </w:r>
      <w:r w:rsidR="00170830">
        <w:t> :</w:t>
      </w:r>
    </w:p>
    <w:p w14:paraId="44511488" w14:textId="77777777" w:rsidR="00170830" w:rsidRDefault="00170830" w:rsidP="00CF28A6">
      <w:pPr>
        <w:pStyle w:val="Paragraphedeliste"/>
        <w:numPr>
          <w:ilvl w:val="1"/>
          <w:numId w:val="6"/>
        </w:numPr>
        <w:jc w:val="both"/>
      </w:pPr>
      <w:r>
        <w:t>L</w:t>
      </w:r>
      <w:r w:rsidR="00F85687">
        <w:t>a gratuité de leurs services pour les étudiants</w:t>
      </w:r>
      <w:r>
        <w:t>.</w:t>
      </w:r>
    </w:p>
    <w:p w14:paraId="59CE6423" w14:textId="645C64DF" w:rsidR="00F85687" w:rsidRDefault="00170830" w:rsidP="00CF28A6">
      <w:pPr>
        <w:pStyle w:val="Paragraphedeliste"/>
        <w:numPr>
          <w:ilvl w:val="1"/>
          <w:numId w:val="6"/>
        </w:numPr>
        <w:jc w:val="both"/>
      </w:pPr>
      <w:r>
        <w:t xml:space="preserve">La </w:t>
      </w:r>
      <w:r w:rsidR="00F85687">
        <w:t>possibilité de mise en place de certificat SSL</w:t>
      </w:r>
      <w:r>
        <w:t xml:space="preserve"> automatique.</w:t>
      </w:r>
    </w:p>
    <w:p w14:paraId="792D60F3" w14:textId="3F5FB311" w:rsidR="00170830" w:rsidRDefault="00170830" w:rsidP="00CF28A6">
      <w:pPr>
        <w:pStyle w:val="Paragraphedeliste"/>
        <w:numPr>
          <w:ilvl w:val="1"/>
          <w:numId w:val="6"/>
        </w:numPr>
        <w:jc w:val="both"/>
      </w:pPr>
      <w:r>
        <w:t>La pré-configuration de l’accès à l’application web en définissant un .htacces.</w:t>
      </w:r>
    </w:p>
    <w:p w14:paraId="3058E0FA" w14:textId="0E03E2B5" w:rsidR="00170830" w:rsidRDefault="00170830" w:rsidP="00CF28A6">
      <w:pPr>
        <w:pStyle w:val="Paragraphedeliste"/>
        <w:numPr>
          <w:ilvl w:val="1"/>
          <w:numId w:val="6"/>
        </w:numPr>
        <w:jc w:val="both"/>
      </w:pPr>
      <w:r>
        <w:t>Une interface simple et facile d’utilisation</w:t>
      </w:r>
    </w:p>
    <w:p w14:paraId="5CD1989B" w14:textId="29A6E747" w:rsidR="00170830" w:rsidRDefault="00170830" w:rsidP="00CF28A6">
      <w:pPr>
        <w:pStyle w:val="Paragraphedeliste"/>
        <w:numPr>
          <w:ilvl w:val="1"/>
          <w:numId w:val="6"/>
        </w:numPr>
        <w:jc w:val="both"/>
      </w:pPr>
      <w:r>
        <w:t>Une FAQ complète et un support de qualité.</w:t>
      </w:r>
    </w:p>
    <w:p w14:paraId="18B6CA4A" w14:textId="77777777" w:rsidR="00F85687" w:rsidRDefault="00F85687" w:rsidP="00CF28A6">
      <w:pPr>
        <w:spacing w:line="276" w:lineRule="auto"/>
        <w:jc w:val="both"/>
      </w:pPr>
    </w:p>
    <w:p w14:paraId="1425665A" w14:textId="1F81522B" w:rsidR="00F85687" w:rsidRDefault="00F85687" w:rsidP="00CF28A6">
      <w:pPr>
        <w:spacing w:line="276" w:lineRule="auto"/>
        <w:jc w:val="both"/>
      </w:pPr>
      <w:r>
        <w:t xml:space="preserve">En résumé, notre </w:t>
      </w:r>
      <w:r w:rsidR="00170830">
        <w:t>IHM</w:t>
      </w:r>
      <w:r>
        <w:t xml:space="preserve"> est hébergée sur les serveurs d'Infomaniak, qui nous offrent une plateforme stable et sécurisée. Grâce à leur service d'hébergement, nous pouvons fournir une expérience utilisateur fluide et professionnelle à nos utilisateurs, tout en bénéficiant d'un nom de domaine personnalisé et d'un serveur de messagerie intégré.</w:t>
      </w:r>
    </w:p>
    <w:p w14:paraId="0B610B78" w14:textId="77777777" w:rsidR="00F85687" w:rsidRDefault="00F85687" w:rsidP="00CF28A6">
      <w:pPr>
        <w:spacing w:line="276" w:lineRule="auto"/>
        <w:jc w:val="both"/>
      </w:pPr>
    </w:p>
    <w:p w14:paraId="4B49482D" w14:textId="77777777" w:rsidR="00F85687" w:rsidRDefault="00F85687" w:rsidP="00CF28A6">
      <w:pPr>
        <w:spacing w:line="276" w:lineRule="auto"/>
        <w:jc w:val="both"/>
      </w:pPr>
    </w:p>
    <w:p w14:paraId="4BD7DC0D" w14:textId="3321CD8B" w:rsidR="00F85687" w:rsidRDefault="00F85687" w:rsidP="00CF28A6">
      <w:pPr>
        <w:spacing w:line="276" w:lineRule="auto"/>
        <w:jc w:val="both"/>
      </w:pPr>
      <w:r>
        <w:br w:type="page"/>
      </w:r>
    </w:p>
    <w:p w14:paraId="32D719C6" w14:textId="3627C60A" w:rsidR="00F85687" w:rsidRDefault="00F85687" w:rsidP="00CF28A6">
      <w:pPr>
        <w:pStyle w:val="Titre3"/>
        <w:spacing w:line="276" w:lineRule="auto"/>
        <w:jc w:val="both"/>
      </w:pPr>
      <w:bookmarkStart w:id="68" w:name="_Toc146458921"/>
      <w:r>
        <w:lastRenderedPageBreak/>
        <w:t>Hébergement de l’API</w:t>
      </w:r>
      <w:bookmarkEnd w:id="68"/>
    </w:p>
    <w:p w14:paraId="48D97C1A" w14:textId="77777777" w:rsidR="0040272C" w:rsidRDefault="0040272C" w:rsidP="00CF28A6">
      <w:pPr>
        <w:spacing w:line="276" w:lineRule="auto"/>
        <w:jc w:val="both"/>
      </w:pPr>
    </w:p>
    <w:p w14:paraId="343CFC89" w14:textId="0BDBC532" w:rsidR="0040272C" w:rsidRDefault="0040272C" w:rsidP="00CF28A6">
      <w:pPr>
        <w:spacing w:line="276" w:lineRule="auto"/>
        <w:jc w:val="both"/>
      </w:pPr>
      <w:r>
        <w:rPr>
          <w:noProof/>
        </w:rPr>
        <w:drawing>
          <wp:anchor distT="0" distB="0" distL="114300" distR="114300" simplePos="0" relativeHeight="251694080" behindDoc="1" locked="0" layoutInCell="1" allowOverlap="1" wp14:anchorId="35EDBDE8" wp14:editId="0928C33E">
            <wp:simplePos x="0" y="0"/>
            <wp:positionH relativeFrom="margin">
              <wp:align>center</wp:align>
            </wp:positionH>
            <wp:positionV relativeFrom="paragraph">
              <wp:posOffset>130175</wp:posOffset>
            </wp:positionV>
            <wp:extent cx="4962525" cy="923925"/>
            <wp:effectExtent l="0" t="0" r="9525" b="9525"/>
            <wp:wrapNone/>
            <wp:docPr id="325774720" name="Image 3" descr="Une image contenant Police, Graphique, logo,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74720" name="Image 3" descr="Une image contenant Police, Graphique, logo, text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4962525" cy="923925"/>
                    </a:xfrm>
                    <a:prstGeom prst="rect">
                      <a:avLst/>
                    </a:prstGeom>
                  </pic:spPr>
                </pic:pic>
              </a:graphicData>
            </a:graphic>
          </wp:anchor>
        </w:drawing>
      </w:r>
    </w:p>
    <w:p w14:paraId="794A8353" w14:textId="2FD02C47" w:rsidR="0040272C" w:rsidRDefault="0040272C" w:rsidP="00CF28A6">
      <w:pPr>
        <w:spacing w:line="276" w:lineRule="auto"/>
        <w:jc w:val="both"/>
      </w:pPr>
    </w:p>
    <w:p w14:paraId="31532C4B" w14:textId="31790C5B" w:rsidR="0040272C" w:rsidRDefault="0040272C" w:rsidP="00CF28A6">
      <w:pPr>
        <w:spacing w:line="276" w:lineRule="auto"/>
        <w:jc w:val="both"/>
      </w:pPr>
    </w:p>
    <w:p w14:paraId="7CB91C83" w14:textId="77777777" w:rsidR="0040272C" w:rsidRPr="0040272C" w:rsidRDefault="0040272C" w:rsidP="00CF28A6">
      <w:pPr>
        <w:spacing w:line="276" w:lineRule="auto"/>
        <w:jc w:val="both"/>
      </w:pPr>
    </w:p>
    <w:p w14:paraId="05F30FEB" w14:textId="77777777" w:rsidR="0040272C" w:rsidRDefault="0040272C" w:rsidP="00CF28A6">
      <w:pPr>
        <w:spacing w:line="276" w:lineRule="auto"/>
        <w:jc w:val="both"/>
      </w:pPr>
    </w:p>
    <w:p w14:paraId="7D17C2C3" w14:textId="77777777" w:rsidR="0040272C" w:rsidRDefault="0040272C" w:rsidP="00CF28A6">
      <w:pPr>
        <w:spacing w:line="276" w:lineRule="auto"/>
        <w:jc w:val="both"/>
      </w:pPr>
    </w:p>
    <w:p w14:paraId="3C74CD7D" w14:textId="77777777" w:rsidR="0040272C" w:rsidRDefault="0040272C" w:rsidP="00CF28A6">
      <w:pPr>
        <w:spacing w:line="276" w:lineRule="auto"/>
        <w:jc w:val="both"/>
      </w:pPr>
    </w:p>
    <w:p w14:paraId="48600597" w14:textId="77777777" w:rsidR="0040272C" w:rsidRDefault="0040272C" w:rsidP="00CF28A6">
      <w:pPr>
        <w:spacing w:line="276" w:lineRule="auto"/>
        <w:jc w:val="both"/>
      </w:pPr>
    </w:p>
    <w:p w14:paraId="67CDB8E8" w14:textId="038FCBA6" w:rsidR="0040272C" w:rsidRDefault="0040272C" w:rsidP="00CF28A6">
      <w:pPr>
        <w:spacing w:line="276" w:lineRule="auto"/>
        <w:jc w:val="both"/>
      </w:pPr>
      <w:r>
        <w:t xml:space="preserve">Notre API Node.js </w:t>
      </w:r>
      <w:r w:rsidR="00CB2892">
        <w:t>est</w:t>
      </w:r>
      <w:r>
        <w:t xml:space="preserve"> </w:t>
      </w:r>
      <w:r w:rsidR="00AD2576">
        <w:t>hébergée</w:t>
      </w:r>
      <w:r>
        <w:t xml:space="preserve"> sur un VPS de chez pulseHeberg. Afin d’optimiser un maximum notre </w:t>
      </w:r>
      <w:r w:rsidR="00AD2576">
        <w:t>serveur</w:t>
      </w:r>
      <w:r>
        <w:t xml:space="preserve">, nous avons opté pour dockeriser l’ensemble de notre </w:t>
      </w:r>
      <w:r w:rsidR="00AD2576">
        <w:t>API</w:t>
      </w:r>
      <w:r>
        <w:t>.</w:t>
      </w:r>
    </w:p>
    <w:p w14:paraId="1B0F76C7" w14:textId="77777777" w:rsidR="0040272C" w:rsidRDefault="0040272C" w:rsidP="00CF28A6">
      <w:pPr>
        <w:spacing w:line="276" w:lineRule="auto"/>
        <w:jc w:val="both"/>
      </w:pPr>
    </w:p>
    <w:p w14:paraId="00BE1EA7" w14:textId="4F2DF7D7" w:rsidR="0040272C" w:rsidRDefault="0040272C" w:rsidP="00CF28A6">
      <w:pPr>
        <w:spacing w:line="276" w:lineRule="auto"/>
        <w:jc w:val="both"/>
      </w:pPr>
      <w:r>
        <w:t>En faisant cela, nous pouvons nous permettre d’utiliser un serveur VPS à moindre coût.</w:t>
      </w:r>
    </w:p>
    <w:p w14:paraId="117F0F72" w14:textId="77777777" w:rsidR="0040272C" w:rsidRDefault="0040272C" w:rsidP="00CF28A6">
      <w:pPr>
        <w:spacing w:line="276" w:lineRule="auto"/>
        <w:jc w:val="both"/>
      </w:pPr>
    </w:p>
    <w:p w14:paraId="202401DC" w14:textId="53D88206" w:rsidR="0040272C" w:rsidRDefault="0040272C" w:rsidP="00CF28A6">
      <w:pPr>
        <w:pStyle w:val="Titre4"/>
        <w:spacing w:line="276" w:lineRule="auto"/>
        <w:jc w:val="both"/>
      </w:pPr>
      <w:r>
        <w:t>Caractéristique du VPS</w:t>
      </w:r>
    </w:p>
    <w:p w14:paraId="289214CE" w14:textId="77777777" w:rsidR="0040272C" w:rsidRDefault="0040272C" w:rsidP="00CF28A6">
      <w:pPr>
        <w:spacing w:line="276" w:lineRule="auto"/>
        <w:jc w:val="both"/>
      </w:pPr>
    </w:p>
    <w:p w14:paraId="2B669B53" w14:textId="77777777" w:rsidR="0040272C" w:rsidRDefault="0040272C" w:rsidP="00CF28A6">
      <w:pPr>
        <w:pStyle w:val="Paragraphedeliste"/>
        <w:numPr>
          <w:ilvl w:val="0"/>
          <w:numId w:val="6"/>
        </w:numPr>
        <w:jc w:val="both"/>
      </w:pPr>
      <w:r w:rsidRPr="0040272C">
        <w:t>4 vCPU</w:t>
      </w:r>
    </w:p>
    <w:p w14:paraId="738D1ECA" w14:textId="77777777" w:rsidR="0040272C" w:rsidRDefault="0040272C" w:rsidP="00CF28A6">
      <w:pPr>
        <w:pStyle w:val="Paragraphedeliste"/>
        <w:numPr>
          <w:ilvl w:val="0"/>
          <w:numId w:val="6"/>
        </w:numPr>
        <w:jc w:val="both"/>
      </w:pPr>
      <w:r w:rsidRPr="0040272C">
        <w:t>4GB RAM</w:t>
      </w:r>
    </w:p>
    <w:p w14:paraId="12421EE6" w14:textId="7941FCD3" w:rsidR="0040272C" w:rsidRDefault="0040272C" w:rsidP="00CF28A6">
      <w:pPr>
        <w:pStyle w:val="Paragraphedeliste"/>
        <w:numPr>
          <w:ilvl w:val="0"/>
          <w:numId w:val="6"/>
        </w:numPr>
        <w:jc w:val="both"/>
      </w:pPr>
      <w:r w:rsidRPr="0040272C">
        <w:t>40GB SSD</w:t>
      </w:r>
    </w:p>
    <w:p w14:paraId="2E71093E" w14:textId="77777777" w:rsidR="0040272C" w:rsidRDefault="0040272C" w:rsidP="00CF28A6">
      <w:pPr>
        <w:spacing w:line="276" w:lineRule="auto"/>
        <w:jc w:val="both"/>
      </w:pPr>
    </w:p>
    <w:p w14:paraId="790C244A" w14:textId="75EBBBBA" w:rsidR="0040272C" w:rsidRDefault="0040272C" w:rsidP="00CF28A6">
      <w:pPr>
        <w:pStyle w:val="Titre4"/>
        <w:spacing w:line="276" w:lineRule="auto"/>
        <w:jc w:val="both"/>
      </w:pPr>
      <w:r>
        <w:t>Architecture du VPS</w:t>
      </w:r>
    </w:p>
    <w:p w14:paraId="2DA71AA9" w14:textId="77777777" w:rsidR="0040272C" w:rsidRDefault="0040272C" w:rsidP="00CF28A6">
      <w:pPr>
        <w:spacing w:line="276" w:lineRule="auto"/>
        <w:jc w:val="both"/>
      </w:pPr>
    </w:p>
    <w:p w14:paraId="3EDF5448" w14:textId="3ECE6825" w:rsidR="0040272C" w:rsidRDefault="0040272C" w:rsidP="00CF28A6">
      <w:pPr>
        <w:spacing w:line="276" w:lineRule="auto"/>
        <w:jc w:val="both"/>
      </w:pPr>
      <w:r>
        <w:t xml:space="preserve">Nous avons </w:t>
      </w:r>
      <w:r w:rsidR="00280BD8">
        <w:t>2</w:t>
      </w:r>
      <w:r>
        <w:t xml:space="preserve"> dossiers principaux :</w:t>
      </w:r>
    </w:p>
    <w:p w14:paraId="65E3BA42" w14:textId="1FF4D621" w:rsidR="0040272C" w:rsidRDefault="0040272C" w:rsidP="00CF28A6">
      <w:pPr>
        <w:pStyle w:val="Paragraphedeliste"/>
        <w:numPr>
          <w:ilvl w:val="0"/>
          <w:numId w:val="6"/>
        </w:numPr>
        <w:jc w:val="both"/>
      </w:pPr>
      <w:r w:rsidRPr="0040272C">
        <w:t>APIQRCoffee</w:t>
      </w:r>
    </w:p>
    <w:p w14:paraId="5E543ABD" w14:textId="254FB111" w:rsidR="0040272C" w:rsidRDefault="00170830" w:rsidP="00CF28A6">
      <w:pPr>
        <w:pStyle w:val="Paragraphedeliste"/>
        <w:numPr>
          <w:ilvl w:val="0"/>
          <w:numId w:val="6"/>
        </w:numPr>
        <w:jc w:val="both"/>
      </w:pPr>
      <w:r w:rsidRPr="0040272C">
        <w:t>Nginx</w:t>
      </w:r>
      <w:r w:rsidR="0040272C" w:rsidRPr="0040272C">
        <w:t>-proxy-conf</w:t>
      </w:r>
    </w:p>
    <w:p w14:paraId="3998CB38" w14:textId="77777777" w:rsidR="0040272C" w:rsidRDefault="0040272C" w:rsidP="00CF28A6">
      <w:pPr>
        <w:spacing w:line="276" w:lineRule="auto"/>
        <w:jc w:val="both"/>
      </w:pPr>
    </w:p>
    <w:p w14:paraId="220E5271" w14:textId="73CF1615" w:rsidR="0040272C" w:rsidRPr="00824C23" w:rsidRDefault="0040272C" w:rsidP="00CF28A6">
      <w:pPr>
        <w:spacing w:line="276" w:lineRule="auto"/>
        <w:jc w:val="both"/>
        <w:rPr>
          <w:b/>
          <w:bCs/>
          <w:sz w:val="24"/>
          <w:szCs w:val="28"/>
        </w:rPr>
      </w:pPr>
      <w:r w:rsidRPr="00824C23">
        <w:rPr>
          <w:b/>
          <w:bCs/>
          <w:sz w:val="24"/>
          <w:szCs w:val="28"/>
        </w:rPr>
        <w:t>APIQRCoffee</w:t>
      </w:r>
    </w:p>
    <w:p w14:paraId="58CA87F0" w14:textId="399A6C85" w:rsidR="0040272C" w:rsidRDefault="0040272C" w:rsidP="00CF28A6">
      <w:pPr>
        <w:spacing w:line="276" w:lineRule="auto"/>
        <w:jc w:val="both"/>
      </w:pPr>
      <w:r>
        <w:t>Ce dossier contient notre API.</w:t>
      </w:r>
      <w:r w:rsidR="00610542">
        <w:t xml:space="preserve"> En effet, si nous avons besoin de réaliser une modification en production de l’API ou une mise à jour à la suite de l’implémentation d’une nouvelle fonctionnalité, nous viendrons faire </w:t>
      </w:r>
      <w:r w:rsidR="00170830">
        <w:t>les</w:t>
      </w:r>
      <w:r w:rsidR="00610542">
        <w:t xml:space="preserve"> actions ici même.</w:t>
      </w:r>
    </w:p>
    <w:p w14:paraId="27484B5F" w14:textId="77777777" w:rsidR="00610542" w:rsidRDefault="00610542" w:rsidP="00CF28A6">
      <w:pPr>
        <w:spacing w:line="276" w:lineRule="auto"/>
        <w:jc w:val="both"/>
        <w:rPr>
          <w:sz w:val="24"/>
          <w:szCs w:val="28"/>
        </w:rPr>
      </w:pPr>
    </w:p>
    <w:p w14:paraId="5CA75C41" w14:textId="06493B80" w:rsidR="00610542" w:rsidRPr="00824C23" w:rsidRDefault="00610542" w:rsidP="00CF28A6">
      <w:pPr>
        <w:spacing w:line="276" w:lineRule="auto"/>
        <w:jc w:val="both"/>
        <w:rPr>
          <w:b/>
          <w:bCs/>
          <w:sz w:val="24"/>
          <w:szCs w:val="28"/>
        </w:rPr>
      </w:pPr>
      <w:r w:rsidRPr="00824C23">
        <w:rPr>
          <w:b/>
          <w:bCs/>
          <w:sz w:val="24"/>
          <w:szCs w:val="28"/>
        </w:rPr>
        <w:t>Nginx-proxy-conf</w:t>
      </w:r>
    </w:p>
    <w:p w14:paraId="337B182E" w14:textId="31BF46DC" w:rsidR="00610542" w:rsidRDefault="00610542" w:rsidP="00CF28A6">
      <w:pPr>
        <w:spacing w:line="276" w:lineRule="auto"/>
        <w:jc w:val="both"/>
      </w:pPr>
      <w:r>
        <w:t xml:space="preserve">Ce dossier est un peu spécial, c’est un serveur Nginx qui va nous permettre de </w:t>
      </w:r>
      <w:r w:rsidR="00824C23">
        <w:t>générer</w:t>
      </w:r>
      <w:r>
        <w:t xml:space="preserve"> des certificats SSL avec </w:t>
      </w:r>
      <w:r w:rsidRPr="00610542">
        <w:t>letsencrypt</w:t>
      </w:r>
      <w:r>
        <w:t xml:space="preserve"> pour nos sous-domaines de </w:t>
      </w:r>
      <w:r w:rsidR="005660AA">
        <w:t>notre</w:t>
      </w:r>
      <w:r>
        <w:t xml:space="preserve"> serveur</w:t>
      </w:r>
      <w:r w:rsidR="005660AA">
        <w:t xml:space="preserve">. </w:t>
      </w:r>
      <w:r>
        <w:t xml:space="preserve">Celui-ci va </w:t>
      </w:r>
      <w:r w:rsidR="00824C23">
        <w:t>écouter</w:t>
      </w:r>
      <w:r>
        <w:t xml:space="preserve"> les ports ouvert et actifs et en fonction de comment seront remplit </w:t>
      </w:r>
      <w:r w:rsidR="00824C23">
        <w:t>les</w:t>
      </w:r>
      <w:r>
        <w:t xml:space="preserve"> docker-compose.yml de chaque serveur, celui-ci va délivrer un certificat ssl.</w:t>
      </w:r>
    </w:p>
    <w:p w14:paraId="7F25DE8E" w14:textId="77777777" w:rsidR="00824C23" w:rsidRDefault="00824C23" w:rsidP="00CF28A6">
      <w:pPr>
        <w:spacing w:line="276" w:lineRule="auto"/>
        <w:jc w:val="both"/>
      </w:pPr>
    </w:p>
    <w:p w14:paraId="78AD716B" w14:textId="120E2949" w:rsidR="00824C23" w:rsidRDefault="00824C23" w:rsidP="00CF28A6">
      <w:pPr>
        <w:spacing w:line="276" w:lineRule="auto"/>
        <w:jc w:val="both"/>
      </w:pPr>
      <w:r>
        <w:t xml:space="preserve">Pour l’API, nous avons </w:t>
      </w:r>
      <w:r w:rsidR="00170830">
        <w:t>défini</w:t>
      </w:r>
      <w:r>
        <w:t xml:space="preserve"> ces deux lignes dans le docker-compose.yml :</w:t>
      </w:r>
    </w:p>
    <w:p w14:paraId="6BED9113" w14:textId="77777777" w:rsidR="00824C23" w:rsidRDefault="00824C23" w:rsidP="00CF28A6">
      <w:pPr>
        <w:pStyle w:val="Paragraphedeliste"/>
        <w:numPr>
          <w:ilvl w:val="0"/>
          <w:numId w:val="6"/>
        </w:numPr>
        <w:jc w:val="both"/>
      </w:pPr>
      <w:r>
        <w:t xml:space="preserve">      - LETSENCRYPT_HOST= ${LETSENCRYPT_HOST}</w:t>
      </w:r>
    </w:p>
    <w:p w14:paraId="17568446" w14:textId="13E388CE" w:rsidR="00824C23" w:rsidRDefault="00824C23" w:rsidP="00CF28A6">
      <w:pPr>
        <w:pStyle w:val="Paragraphedeliste"/>
        <w:numPr>
          <w:ilvl w:val="0"/>
          <w:numId w:val="6"/>
        </w:numPr>
        <w:jc w:val="both"/>
      </w:pPr>
      <w:r>
        <w:t xml:space="preserve">      - LETSENCRYPT_EMAIL= ${LETSENCRYPT_EMAIL}</w:t>
      </w:r>
    </w:p>
    <w:p w14:paraId="04898B03" w14:textId="77777777" w:rsidR="00824C23" w:rsidRDefault="00824C23" w:rsidP="00CF28A6">
      <w:pPr>
        <w:spacing w:line="276" w:lineRule="auto"/>
        <w:jc w:val="both"/>
      </w:pPr>
    </w:p>
    <w:p w14:paraId="79857EC5" w14:textId="59EF9DB4" w:rsidR="00824C23" w:rsidRDefault="00824C23" w:rsidP="00CF28A6">
      <w:pPr>
        <w:spacing w:line="276" w:lineRule="auto"/>
        <w:jc w:val="both"/>
      </w:pPr>
      <w:r>
        <w:t>Ceux deux variables sont essentielles à lé délivrance du certificat. Pour la variable LETSENCRYPT_HOST, nous y définissons notre sous domaine (api.qrcoffee.fr) et dans la variable LETSENCRYPT_EMAIL nous y définissons l’adresse mail du propriétaire.</w:t>
      </w:r>
    </w:p>
    <w:p w14:paraId="5B31B2AF" w14:textId="373D811B" w:rsidR="00824C23" w:rsidRDefault="00824C23" w:rsidP="00CF28A6">
      <w:pPr>
        <w:spacing w:line="276" w:lineRule="auto"/>
        <w:jc w:val="both"/>
      </w:pPr>
    </w:p>
    <w:p w14:paraId="4450C926" w14:textId="2F107CC8" w:rsidR="00F90530" w:rsidRDefault="00610542" w:rsidP="00CF28A6">
      <w:pPr>
        <w:spacing w:line="276" w:lineRule="auto"/>
        <w:jc w:val="both"/>
      </w:pPr>
      <w:r>
        <w:t>Le but étant de fournir un protocole HTTPS à nos sous-domaines afin qu’ils puissent être exploité.</w:t>
      </w:r>
    </w:p>
    <w:p w14:paraId="777780D9" w14:textId="719D90C1" w:rsidR="0040272C" w:rsidRDefault="0040272C" w:rsidP="00CF28A6">
      <w:pPr>
        <w:spacing w:line="276" w:lineRule="auto"/>
        <w:jc w:val="both"/>
      </w:pPr>
    </w:p>
    <w:sectPr w:rsidR="0040272C" w:rsidSect="00936BBA">
      <w:pgSz w:w="11906" w:h="16838" w:code="9"/>
      <w:pgMar w:top="720" w:right="624" w:bottom="1077" w:left="624" w:header="907"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3D10A" w14:textId="77777777" w:rsidR="0010343C" w:rsidRDefault="0010343C" w:rsidP="001205A1">
      <w:r>
        <w:separator/>
      </w:r>
    </w:p>
  </w:endnote>
  <w:endnote w:type="continuationSeparator" w:id="0">
    <w:p w14:paraId="3580521C" w14:textId="77777777" w:rsidR="0010343C" w:rsidRDefault="0010343C"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97884697"/>
      <w:docPartObj>
        <w:docPartGallery w:val="Page Numbers (Bottom of Page)"/>
        <w:docPartUnique/>
      </w:docPartObj>
    </w:sdtPr>
    <w:sdtContent>
      <w:p w14:paraId="07C4861B"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7B0740">
          <w:rPr>
            <w:rStyle w:val="Numrodepage"/>
            <w:noProof/>
            <w:lang w:bidi="fr-FR"/>
          </w:rPr>
          <w:t>2</w:t>
        </w:r>
        <w:r>
          <w:rPr>
            <w:rStyle w:val="Numrodepage"/>
            <w:lang w:bidi="fr-FR"/>
          </w:rPr>
          <w:fldChar w:fldCharType="end"/>
        </w:r>
      </w:p>
    </w:sdtContent>
  </w:sdt>
  <w:p w14:paraId="19596C63" w14:textId="77777777" w:rsidR="001205A1" w:rsidRDefault="001205A1" w:rsidP="001205A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41358343"/>
      <w:docPartObj>
        <w:docPartGallery w:val="Page Numbers (Bottom of Page)"/>
        <w:docPartUnique/>
      </w:docPartObj>
    </w:sdtPr>
    <w:sdtContent>
      <w:p w14:paraId="0DE44981"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A84125">
          <w:rPr>
            <w:rStyle w:val="Numrodepage"/>
            <w:noProof/>
            <w:lang w:bidi="fr-FR"/>
          </w:rPr>
          <w:t>4</w:t>
        </w:r>
        <w:r>
          <w:rPr>
            <w:rStyle w:val="Numrodepage"/>
            <w:lang w:bidi="fr-FR"/>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1205A1" w14:paraId="6D3A9AB5" w14:textId="77777777" w:rsidTr="00A84125">
      <w:tc>
        <w:tcPr>
          <w:tcW w:w="5329" w:type="dxa"/>
        </w:tcPr>
        <w:p w14:paraId="09E4A399" w14:textId="5B4C0F75" w:rsidR="001205A1" w:rsidRPr="001205A1" w:rsidRDefault="00B02588" w:rsidP="00C66528">
          <w:pPr>
            <w:pStyle w:val="Pieddepage"/>
          </w:pPr>
          <w:r>
            <w:t>QRCoffee</w:t>
          </w:r>
        </w:p>
      </w:tc>
      <w:tc>
        <w:tcPr>
          <w:tcW w:w="5329" w:type="dxa"/>
        </w:tcPr>
        <w:p w14:paraId="2364CDDF" w14:textId="77777777" w:rsidR="001205A1" w:rsidRPr="001205A1" w:rsidRDefault="001205A1" w:rsidP="00A31A5B">
          <w:pPr>
            <w:pStyle w:val="Pieddepage"/>
          </w:pPr>
        </w:p>
      </w:tc>
    </w:tr>
  </w:tbl>
  <w:p w14:paraId="7C4E0285" w14:textId="1F645A96" w:rsidR="001205A1" w:rsidRDefault="001205A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4F385" w14:textId="77777777" w:rsidR="0010343C" w:rsidRDefault="0010343C" w:rsidP="001205A1">
      <w:r>
        <w:separator/>
      </w:r>
    </w:p>
  </w:footnote>
  <w:footnote w:type="continuationSeparator" w:id="0">
    <w:p w14:paraId="07B2E5DE" w14:textId="77777777" w:rsidR="0010343C" w:rsidRDefault="0010343C"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E18E4" w14:textId="13DB7772" w:rsidR="003A2761" w:rsidRDefault="00936BBA">
    <w:pPr>
      <w:pStyle w:val="En-tte"/>
    </w:pPr>
    <w:r>
      <w:rPr>
        <w:noProof/>
      </w:rPr>
      <w:drawing>
        <wp:anchor distT="0" distB="0" distL="114300" distR="114300" simplePos="0" relativeHeight="251659264" behindDoc="1" locked="0" layoutInCell="1" allowOverlap="1" wp14:anchorId="329D01DC" wp14:editId="65820C6E">
          <wp:simplePos x="0" y="0"/>
          <wp:positionH relativeFrom="margin">
            <wp:posOffset>-107950</wp:posOffset>
          </wp:positionH>
          <wp:positionV relativeFrom="paragraph">
            <wp:posOffset>-476250</wp:posOffset>
          </wp:positionV>
          <wp:extent cx="1577578" cy="476250"/>
          <wp:effectExtent l="0" t="0" r="3810" b="0"/>
          <wp:wrapNone/>
          <wp:docPr id="730785919" name="Image 730785919"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sign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77578" cy="4762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01B54" w14:textId="28771A8D" w:rsidR="00936BBA" w:rsidRDefault="00936BBA">
    <w:pPr>
      <w:pStyle w:val="En-tte"/>
    </w:pPr>
    <w:r>
      <w:rPr>
        <w:noProof/>
      </w:rPr>
      <w:drawing>
        <wp:anchor distT="0" distB="0" distL="114300" distR="114300" simplePos="0" relativeHeight="251662336" behindDoc="1" locked="0" layoutInCell="1" allowOverlap="1" wp14:anchorId="2751A4CE" wp14:editId="65355D28">
          <wp:simplePos x="0" y="0"/>
          <wp:positionH relativeFrom="margin">
            <wp:posOffset>-306128</wp:posOffset>
          </wp:positionH>
          <wp:positionV relativeFrom="paragraph">
            <wp:posOffset>-529532</wp:posOffset>
          </wp:positionV>
          <wp:extent cx="1577340" cy="476250"/>
          <wp:effectExtent l="0" t="0" r="3810" b="0"/>
          <wp:wrapNone/>
          <wp:docPr id="1644462204" name="Image 1644462204"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sign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77340" cy="4762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A4652"/>
    <w:multiLevelType w:val="hybridMultilevel"/>
    <w:tmpl w:val="CA5828F6"/>
    <w:lvl w:ilvl="0" w:tplc="906C263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365B07"/>
    <w:multiLevelType w:val="multilevel"/>
    <w:tmpl w:val="CE645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82CDD"/>
    <w:multiLevelType w:val="hybridMultilevel"/>
    <w:tmpl w:val="010688A0"/>
    <w:lvl w:ilvl="0" w:tplc="639CCF1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D318EC"/>
    <w:multiLevelType w:val="multilevel"/>
    <w:tmpl w:val="74E61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C60110"/>
    <w:multiLevelType w:val="hybridMultilevel"/>
    <w:tmpl w:val="E26248A2"/>
    <w:lvl w:ilvl="0" w:tplc="F1086BC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086D2E"/>
    <w:multiLevelType w:val="hybridMultilevel"/>
    <w:tmpl w:val="F9AAA5B6"/>
    <w:lvl w:ilvl="0" w:tplc="C250F69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4C27DF"/>
    <w:multiLevelType w:val="hybridMultilevel"/>
    <w:tmpl w:val="3ACC040C"/>
    <w:lvl w:ilvl="0" w:tplc="56C4007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B77ADE"/>
    <w:multiLevelType w:val="multilevel"/>
    <w:tmpl w:val="D57C7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814A8"/>
    <w:multiLevelType w:val="multilevel"/>
    <w:tmpl w:val="2E283C3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284102AF"/>
    <w:multiLevelType w:val="multilevel"/>
    <w:tmpl w:val="3F3A06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BC967F0"/>
    <w:multiLevelType w:val="multilevel"/>
    <w:tmpl w:val="7F34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2C07A6"/>
    <w:multiLevelType w:val="hybridMultilevel"/>
    <w:tmpl w:val="11B6C34A"/>
    <w:lvl w:ilvl="0" w:tplc="040C000B">
      <w:start w:val="1"/>
      <w:numFmt w:val="bullet"/>
      <w:lvlText w:val=""/>
      <w:lvlJc w:val="left"/>
      <w:pPr>
        <w:ind w:left="3600" w:hanging="360"/>
      </w:pPr>
      <w:rPr>
        <w:rFonts w:ascii="Wingdings" w:hAnsi="Wingdings"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2" w15:restartNumberingAfterBreak="0">
    <w:nsid w:val="394C52AC"/>
    <w:multiLevelType w:val="hybridMultilevel"/>
    <w:tmpl w:val="CB4A549A"/>
    <w:lvl w:ilvl="0" w:tplc="040C000B">
      <w:start w:val="1"/>
      <w:numFmt w:val="bullet"/>
      <w:lvlText w:val=""/>
      <w:lvlJc w:val="left"/>
      <w:pPr>
        <w:ind w:left="3600" w:hanging="360"/>
      </w:pPr>
      <w:rPr>
        <w:rFonts w:ascii="Wingdings" w:hAnsi="Wingdings"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3" w15:restartNumberingAfterBreak="0">
    <w:nsid w:val="39715578"/>
    <w:multiLevelType w:val="multilevel"/>
    <w:tmpl w:val="5822A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EF1B7D"/>
    <w:multiLevelType w:val="multilevel"/>
    <w:tmpl w:val="959C06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F2817E4"/>
    <w:multiLevelType w:val="hybridMultilevel"/>
    <w:tmpl w:val="2C10CC34"/>
    <w:lvl w:ilvl="0" w:tplc="D7705C10">
      <w:numFmt w:val="bullet"/>
      <w:lvlText w:val=""/>
      <w:lvlJc w:val="left"/>
      <w:pPr>
        <w:ind w:left="720" w:hanging="360"/>
      </w:pPr>
      <w:rPr>
        <w:rFonts w:ascii="Wingdings" w:eastAsia="Arial" w:hAnsi="Wingdings"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C92C68"/>
    <w:multiLevelType w:val="multilevel"/>
    <w:tmpl w:val="BBC8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A4516E"/>
    <w:multiLevelType w:val="multilevel"/>
    <w:tmpl w:val="5C0EE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0F543C"/>
    <w:multiLevelType w:val="hybridMultilevel"/>
    <w:tmpl w:val="E7740568"/>
    <w:lvl w:ilvl="0" w:tplc="0A329588">
      <w:numFmt w:val="bullet"/>
      <w:lvlText w:val=""/>
      <w:lvlJc w:val="left"/>
      <w:pPr>
        <w:ind w:left="720"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11641B"/>
    <w:multiLevelType w:val="hybridMultilevel"/>
    <w:tmpl w:val="78C20E08"/>
    <w:lvl w:ilvl="0" w:tplc="0A329588">
      <w:numFmt w:val="bullet"/>
      <w:lvlText w:val=""/>
      <w:lvlJc w:val="left"/>
      <w:pPr>
        <w:ind w:left="720"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49E4F9C"/>
    <w:multiLevelType w:val="hybridMultilevel"/>
    <w:tmpl w:val="C6FC2B0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1" w15:restartNumberingAfterBreak="0">
    <w:nsid w:val="692A3D92"/>
    <w:multiLevelType w:val="hybridMultilevel"/>
    <w:tmpl w:val="94C6F6D0"/>
    <w:lvl w:ilvl="0" w:tplc="0A329588">
      <w:numFmt w:val="bullet"/>
      <w:lvlText w:val=""/>
      <w:lvlJc w:val="left"/>
      <w:pPr>
        <w:ind w:left="720"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FE150A"/>
    <w:multiLevelType w:val="multilevel"/>
    <w:tmpl w:val="A8901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1650011"/>
    <w:multiLevelType w:val="multilevel"/>
    <w:tmpl w:val="9B14B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2050377">
    <w:abstractNumId w:val="17"/>
  </w:num>
  <w:num w:numId="2" w16cid:durableId="421609708">
    <w:abstractNumId w:val="3"/>
  </w:num>
  <w:num w:numId="3" w16cid:durableId="1430396388">
    <w:abstractNumId w:val="23"/>
  </w:num>
  <w:num w:numId="4" w16cid:durableId="1757482228">
    <w:abstractNumId w:val="8"/>
  </w:num>
  <w:num w:numId="5" w16cid:durableId="267322174">
    <w:abstractNumId w:val="13"/>
  </w:num>
  <w:num w:numId="6" w16cid:durableId="104424338">
    <w:abstractNumId w:val="15"/>
  </w:num>
  <w:num w:numId="7" w16cid:durableId="1526214728">
    <w:abstractNumId w:val="18"/>
  </w:num>
  <w:num w:numId="8" w16cid:durableId="1436366720">
    <w:abstractNumId w:val="21"/>
  </w:num>
  <w:num w:numId="9" w16cid:durableId="835611103">
    <w:abstractNumId w:val="19"/>
  </w:num>
  <w:num w:numId="10" w16cid:durableId="1752392742">
    <w:abstractNumId w:val="5"/>
  </w:num>
  <w:num w:numId="11" w16cid:durableId="1184244155">
    <w:abstractNumId w:val="0"/>
  </w:num>
  <w:num w:numId="12" w16cid:durableId="183784508">
    <w:abstractNumId w:val="7"/>
  </w:num>
  <w:num w:numId="13" w16cid:durableId="1779450990">
    <w:abstractNumId w:val="9"/>
  </w:num>
  <w:num w:numId="14" w16cid:durableId="2022509639">
    <w:abstractNumId w:val="22"/>
  </w:num>
  <w:num w:numId="15" w16cid:durableId="972759471">
    <w:abstractNumId w:val="14"/>
  </w:num>
  <w:num w:numId="16" w16cid:durableId="1498380174">
    <w:abstractNumId w:val="20"/>
  </w:num>
  <w:num w:numId="17" w16cid:durableId="2098211863">
    <w:abstractNumId w:val="12"/>
  </w:num>
  <w:num w:numId="18" w16cid:durableId="1137836669">
    <w:abstractNumId w:val="11"/>
  </w:num>
  <w:num w:numId="19" w16cid:durableId="1722512074">
    <w:abstractNumId w:val="4"/>
  </w:num>
  <w:num w:numId="20" w16cid:durableId="1194268541">
    <w:abstractNumId w:val="16"/>
  </w:num>
  <w:num w:numId="21" w16cid:durableId="140392510">
    <w:abstractNumId w:val="10"/>
  </w:num>
  <w:num w:numId="22" w16cid:durableId="1378313123">
    <w:abstractNumId w:val="6"/>
  </w:num>
  <w:num w:numId="23" w16cid:durableId="2079205455">
    <w:abstractNumId w:val="1"/>
  </w:num>
  <w:num w:numId="24" w16cid:durableId="1316836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588"/>
    <w:rsid w:val="00001EBE"/>
    <w:rsid w:val="000043A6"/>
    <w:rsid w:val="000062E6"/>
    <w:rsid w:val="000300ED"/>
    <w:rsid w:val="000353AA"/>
    <w:rsid w:val="00042BE8"/>
    <w:rsid w:val="0004541F"/>
    <w:rsid w:val="00045457"/>
    <w:rsid w:val="0006182A"/>
    <w:rsid w:val="000735AE"/>
    <w:rsid w:val="00086F27"/>
    <w:rsid w:val="00087774"/>
    <w:rsid w:val="00091EF9"/>
    <w:rsid w:val="00092844"/>
    <w:rsid w:val="000A2F01"/>
    <w:rsid w:val="000B26AC"/>
    <w:rsid w:val="000C0A6E"/>
    <w:rsid w:val="000C4ED1"/>
    <w:rsid w:val="000E5694"/>
    <w:rsid w:val="000E655A"/>
    <w:rsid w:val="000F22FF"/>
    <w:rsid w:val="0010343C"/>
    <w:rsid w:val="00103788"/>
    <w:rsid w:val="00104CEE"/>
    <w:rsid w:val="001078BB"/>
    <w:rsid w:val="00107B21"/>
    <w:rsid w:val="00116534"/>
    <w:rsid w:val="00116C76"/>
    <w:rsid w:val="001205A1"/>
    <w:rsid w:val="00134A38"/>
    <w:rsid w:val="00134BFD"/>
    <w:rsid w:val="001363B2"/>
    <w:rsid w:val="00163189"/>
    <w:rsid w:val="00170830"/>
    <w:rsid w:val="001754C8"/>
    <w:rsid w:val="001834FD"/>
    <w:rsid w:val="00193E5D"/>
    <w:rsid w:val="001A155F"/>
    <w:rsid w:val="001A2BE4"/>
    <w:rsid w:val="001B1698"/>
    <w:rsid w:val="001B6854"/>
    <w:rsid w:val="001B7877"/>
    <w:rsid w:val="001D1686"/>
    <w:rsid w:val="001D794E"/>
    <w:rsid w:val="001E500A"/>
    <w:rsid w:val="001E6AE7"/>
    <w:rsid w:val="001F328E"/>
    <w:rsid w:val="001F3BAF"/>
    <w:rsid w:val="00200EF2"/>
    <w:rsid w:val="00201B41"/>
    <w:rsid w:val="002149C5"/>
    <w:rsid w:val="00220D5C"/>
    <w:rsid w:val="00222E34"/>
    <w:rsid w:val="00230294"/>
    <w:rsid w:val="002309B1"/>
    <w:rsid w:val="00231DBA"/>
    <w:rsid w:val="002358D3"/>
    <w:rsid w:val="0024578B"/>
    <w:rsid w:val="002523C3"/>
    <w:rsid w:val="0025544C"/>
    <w:rsid w:val="002560A5"/>
    <w:rsid w:val="0026301C"/>
    <w:rsid w:val="00263FDA"/>
    <w:rsid w:val="00274DEB"/>
    <w:rsid w:val="00280BD8"/>
    <w:rsid w:val="00283DB4"/>
    <w:rsid w:val="002877E8"/>
    <w:rsid w:val="0029361C"/>
    <w:rsid w:val="002B0D15"/>
    <w:rsid w:val="002B2DFF"/>
    <w:rsid w:val="002B5262"/>
    <w:rsid w:val="002C683B"/>
    <w:rsid w:val="002D7282"/>
    <w:rsid w:val="002E060A"/>
    <w:rsid w:val="002E3EE6"/>
    <w:rsid w:val="002E7C4E"/>
    <w:rsid w:val="002F6DBB"/>
    <w:rsid w:val="0030264F"/>
    <w:rsid w:val="0031055C"/>
    <w:rsid w:val="00312F08"/>
    <w:rsid w:val="0033205B"/>
    <w:rsid w:val="00341ED5"/>
    <w:rsid w:val="00352741"/>
    <w:rsid w:val="003537E4"/>
    <w:rsid w:val="0036449B"/>
    <w:rsid w:val="00365A08"/>
    <w:rsid w:val="00371EE1"/>
    <w:rsid w:val="00372CAD"/>
    <w:rsid w:val="00380517"/>
    <w:rsid w:val="003841EF"/>
    <w:rsid w:val="0039633D"/>
    <w:rsid w:val="003A2761"/>
    <w:rsid w:val="003A76DF"/>
    <w:rsid w:val="003A798E"/>
    <w:rsid w:val="003B37BC"/>
    <w:rsid w:val="003B3B17"/>
    <w:rsid w:val="003D2E2F"/>
    <w:rsid w:val="003E2A3E"/>
    <w:rsid w:val="003E31EA"/>
    <w:rsid w:val="003E349E"/>
    <w:rsid w:val="003F265D"/>
    <w:rsid w:val="003F2D76"/>
    <w:rsid w:val="003F4E7D"/>
    <w:rsid w:val="0040272C"/>
    <w:rsid w:val="00406DD1"/>
    <w:rsid w:val="0040750E"/>
    <w:rsid w:val="0041499E"/>
    <w:rsid w:val="004217B0"/>
    <w:rsid w:val="0042303C"/>
    <w:rsid w:val="00425A99"/>
    <w:rsid w:val="00442567"/>
    <w:rsid w:val="00455815"/>
    <w:rsid w:val="00461A2C"/>
    <w:rsid w:val="00466FB6"/>
    <w:rsid w:val="004756BD"/>
    <w:rsid w:val="00481CEC"/>
    <w:rsid w:val="00485464"/>
    <w:rsid w:val="004A1844"/>
    <w:rsid w:val="004B083D"/>
    <w:rsid w:val="004B33E0"/>
    <w:rsid w:val="004C058B"/>
    <w:rsid w:val="004C742F"/>
    <w:rsid w:val="004D4DD0"/>
    <w:rsid w:val="004E46AF"/>
    <w:rsid w:val="004F5233"/>
    <w:rsid w:val="004F5496"/>
    <w:rsid w:val="00507DE0"/>
    <w:rsid w:val="00510DF2"/>
    <w:rsid w:val="0051277D"/>
    <w:rsid w:val="005320A9"/>
    <w:rsid w:val="00536554"/>
    <w:rsid w:val="005373DC"/>
    <w:rsid w:val="005471DF"/>
    <w:rsid w:val="005524BE"/>
    <w:rsid w:val="00554C1E"/>
    <w:rsid w:val="005660AA"/>
    <w:rsid w:val="00571F5C"/>
    <w:rsid w:val="005765F9"/>
    <w:rsid w:val="00581D50"/>
    <w:rsid w:val="00590DD3"/>
    <w:rsid w:val="0059431E"/>
    <w:rsid w:val="00597C7F"/>
    <w:rsid w:val="005C13E0"/>
    <w:rsid w:val="005C6601"/>
    <w:rsid w:val="005D3DAE"/>
    <w:rsid w:val="005D4F80"/>
    <w:rsid w:val="005E6B25"/>
    <w:rsid w:val="005F0B65"/>
    <w:rsid w:val="005F2FAC"/>
    <w:rsid w:val="005F4F46"/>
    <w:rsid w:val="00601956"/>
    <w:rsid w:val="00603FF7"/>
    <w:rsid w:val="00606802"/>
    <w:rsid w:val="00610542"/>
    <w:rsid w:val="00610BF2"/>
    <w:rsid w:val="00611315"/>
    <w:rsid w:val="0062352F"/>
    <w:rsid w:val="0062581B"/>
    <w:rsid w:val="0062791F"/>
    <w:rsid w:val="00645CC1"/>
    <w:rsid w:val="006462C4"/>
    <w:rsid w:val="0067697F"/>
    <w:rsid w:val="00684E3B"/>
    <w:rsid w:val="00690447"/>
    <w:rsid w:val="006A3629"/>
    <w:rsid w:val="006A51F4"/>
    <w:rsid w:val="006A6AC1"/>
    <w:rsid w:val="006B7126"/>
    <w:rsid w:val="006C60E6"/>
    <w:rsid w:val="00707138"/>
    <w:rsid w:val="00710F70"/>
    <w:rsid w:val="007151BB"/>
    <w:rsid w:val="00717002"/>
    <w:rsid w:val="00732145"/>
    <w:rsid w:val="007444CF"/>
    <w:rsid w:val="00756131"/>
    <w:rsid w:val="00777C9B"/>
    <w:rsid w:val="007867DD"/>
    <w:rsid w:val="00790664"/>
    <w:rsid w:val="007A31F9"/>
    <w:rsid w:val="007A5382"/>
    <w:rsid w:val="007B0740"/>
    <w:rsid w:val="007C0974"/>
    <w:rsid w:val="007C1BAB"/>
    <w:rsid w:val="007C3492"/>
    <w:rsid w:val="007E38DD"/>
    <w:rsid w:val="00810A8B"/>
    <w:rsid w:val="00824C23"/>
    <w:rsid w:val="008270FC"/>
    <w:rsid w:val="0085106D"/>
    <w:rsid w:val="00862216"/>
    <w:rsid w:val="00864416"/>
    <w:rsid w:val="008705D2"/>
    <w:rsid w:val="008760D8"/>
    <w:rsid w:val="0088724A"/>
    <w:rsid w:val="00887E3F"/>
    <w:rsid w:val="008976BF"/>
    <w:rsid w:val="0089793B"/>
    <w:rsid w:val="008B44F7"/>
    <w:rsid w:val="008B451A"/>
    <w:rsid w:val="008C4AE6"/>
    <w:rsid w:val="008C676D"/>
    <w:rsid w:val="008E5A8C"/>
    <w:rsid w:val="008E6EFB"/>
    <w:rsid w:val="008F3430"/>
    <w:rsid w:val="00903626"/>
    <w:rsid w:val="00904A00"/>
    <w:rsid w:val="00914BEF"/>
    <w:rsid w:val="009152F4"/>
    <w:rsid w:val="00925304"/>
    <w:rsid w:val="00925B9B"/>
    <w:rsid w:val="00925D02"/>
    <w:rsid w:val="00935841"/>
    <w:rsid w:val="00935C66"/>
    <w:rsid w:val="00936BBA"/>
    <w:rsid w:val="00936CD5"/>
    <w:rsid w:val="0094410D"/>
    <w:rsid w:val="0095137D"/>
    <w:rsid w:val="00952EFA"/>
    <w:rsid w:val="00954180"/>
    <w:rsid w:val="0095771F"/>
    <w:rsid w:val="00965510"/>
    <w:rsid w:val="00971FC4"/>
    <w:rsid w:val="0097794F"/>
    <w:rsid w:val="0098017E"/>
    <w:rsid w:val="0098277C"/>
    <w:rsid w:val="009A2504"/>
    <w:rsid w:val="009A6274"/>
    <w:rsid w:val="009B0DD1"/>
    <w:rsid w:val="009B32F8"/>
    <w:rsid w:val="009C1243"/>
    <w:rsid w:val="009C3431"/>
    <w:rsid w:val="009D1AAF"/>
    <w:rsid w:val="009D1D10"/>
    <w:rsid w:val="009D5E9E"/>
    <w:rsid w:val="009E47EF"/>
    <w:rsid w:val="009E4854"/>
    <w:rsid w:val="009F0277"/>
    <w:rsid w:val="009F1A2C"/>
    <w:rsid w:val="009F1D02"/>
    <w:rsid w:val="009F27CE"/>
    <w:rsid w:val="009F62A7"/>
    <w:rsid w:val="00A15CF7"/>
    <w:rsid w:val="00A16295"/>
    <w:rsid w:val="00A20039"/>
    <w:rsid w:val="00A24793"/>
    <w:rsid w:val="00A31A5B"/>
    <w:rsid w:val="00A40C68"/>
    <w:rsid w:val="00A476EB"/>
    <w:rsid w:val="00A50993"/>
    <w:rsid w:val="00A70BC6"/>
    <w:rsid w:val="00A81248"/>
    <w:rsid w:val="00A84125"/>
    <w:rsid w:val="00A97E18"/>
    <w:rsid w:val="00AA06DC"/>
    <w:rsid w:val="00AA3FDC"/>
    <w:rsid w:val="00AC1C75"/>
    <w:rsid w:val="00AC2DB9"/>
    <w:rsid w:val="00AD10BD"/>
    <w:rsid w:val="00AD2576"/>
    <w:rsid w:val="00AD2775"/>
    <w:rsid w:val="00AD4130"/>
    <w:rsid w:val="00AE0711"/>
    <w:rsid w:val="00AE1196"/>
    <w:rsid w:val="00AE2B85"/>
    <w:rsid w:val="00AF1475"/>
    <w:rsid w:val="00AF3AFB"/>
    <w:rsid w:val="00AF5888"/>
    <w:rsid w:val="00B00C6C"/>
    <w:rsid w:val="00B02588"/>
    <w:rsid w:val="00B14082"/>
    <w:rsid w:val="00B15E62"/>
    <w:rsid w:val="00B20179"/>
    <w:rsid w:val="00B36D62"/>
    <w:rsid w:val="00B36ED2"/>
    <w:rsid w:val="00B3779F"/>
    <w:rsid w:val="00B62BA1"/>
    <w:rsid w:val="00B654A5"/>
    <w:rsid w:val="00B81CF9"/>
    <w:rsid w:val="00B82F9E"/>
    <w:rsid w:val="00B86AC0"/>
    <w:rsid w:val="00BA0B83"/>
    <w:rsid w:val="00BA1AC1"/>
    <w:rsid w:val="00BA2ED4"/>
    <w:rsid w:val="00BC58EF"/>
    <w:rsid w:val="00BE2557"/>
    <w:rsid w:val="00C017C3"/>
    <w:rsid w:val="00C04BA9"/>
    <w:rsid w:val="00C162F5"/>
    <w:rsid w:val="00C26125"/>
    <w:rsid w:val="00C35CCD"/>
    <w:rsid w:val="00C40658"/>
    <w:rsid w:val="00C4568A"/>
    <w:rsid w:val="00C4611A"/>
    <w:rsid w:val="00C520D2"/>
    <w:rsid w:val="00C52C03"/>
    <w:rsid w:val="00C64DA5"/>
    <w:rsid w:val="00C66528"/>
    <w:rsid w:val="00C673F6"/>
    <w:rsid w:val="00C75057"/>
    <w:rsid w:val="00C82F1B"/>
    <w:rsid w:val="00C915F0"/>
    <w:rsid w:val="00C94A90"/>
    <w:rsid w:val="00CB2892"/>
    <w:rsid w:val="00CB2E73"/>
    <w:rsid w:val="00CB71F2"/>
    <w:rsid w:val="00CC30E6"/>
    <w:rsid w:val="00CC3C3D"/>
    <w:rsid w:val="00CC4745"/>
    <w:rsid w:val="00CF28A6"/>
    <w:rsid w:val="00CF301A"/>
    <w:rsid w:val="00D152E7"/>
    <w:rsid w:val="00D211FC"/>
    <w:rsid w:val="00D2759E"/>
    <w:rsid w:val="00D317FF"/>
    <w:rsid w:val="00D3526B"/>
    <w:rsid w:val="00D352A3"/>
    <w:rsid w:val="00D42544"/>
    <w:rsid w:val="00D442AC"/>
    <w:rsid w:val="00D52673"/>
    <w:rsid w:val="00D64AAC"/>
    <w:rsid w:val="00D660CD"/>
    <w:rsid w:val="00D77FB3"/>
    <w:rsid w:val="00D81C15"/>
    <w:rsid w:val="00D84627"/>
    <w:rsid w:val="00D919A1"/>
    <w:rsid w:val="00DA66CD"/>
    <w:rsid w:val="00DA6C7D"/>
    <w:rsid w:val="00DB1173"/>
    <w:rsid w:val="00DC446A"/>
    <w:rsid w:val="00DD1A0F"/>
    <w:rsid w:val="00DD28EF"/>
    <w:rsid w:val="00DE1060"/>
    <w:rsid w:val="00E1293A"/>
    <w:rsid w:val="00E14E1C"/>
    <w:rsid w:val="00E335AA"/>
    <w:rsid w:val="00E4346E"/>
    <w:rsid w:val="00E561BC"/>
    <w:rsid w:val="00E57B02"/>
    <w:rsid w:val="00E60A78"/>
    <w:rsid w:val="00E627FC"/>
    <w:rsid w:val="00E63F6F"/>
    <w:rsid w:val="00E920EF"/>
    <w:rsid w:val="00EA4BF7"/>
    <w:rsid w:val="00EA67F5"/>
    <w:rsid w:val="00EB0425"/>
    <w:rsid w:val="00EB4D56"/>
    <w:rsid w:val="00ED01E9"/>
    <w:rsid w:val="00ED7B5B"/>
    <w:rsid w:val="00EE6BB6"/>
    <w:rsid w:val="00EF534F"/>
    <w:rsid w:val="00F1298E"/>
    <w:rsid w:val="00F145F4"/>
    <w:rsid w:val="00F241C5"/>
    <w:rsid w:val="00F30332"/>
    <w:rsid w:val="00F42F2D"/>
    <w:rsid w:val="00F4474B"/>
    <w:rsid w:val="00F5117F"/>
    <w:rsid w:val="00F54B53"/>
    <w:rsid w:val="00F5504F"/>
    <w:rsid w:val="00F55C01"/>
    <w:rsid w:val="00F63E59"/>
    <w:rsid w:val="00F63EAB"/>
    <w:rsid w:val="00F67E8B"/>
    <w:rsid w:val="00F825F6"/>
    <w:rsid w:val="00F85687"/>
    <w:rsid w:val="00F8570E"/>
    <w:rsid w:val="00F90530"/>
    <w:rsid w:val="00F91034"/>
    <w:rsid w:val="00F94A23"/>
    <w:rsid w:val="00FB2A9E"/>
    <w:rsid w:val="00FB65B8"/>
    <w:rsid w:val="00FC15DA"/>
    <w:rsid w:val="00FC1E95"/>
    <w:rsid w:val="00FC49AE"/>
    <w:rsid w:val="00FD2D1A"/>
    <w:rsid w:val="00FD2FC3"/>
    <w:rsid w:val="00FD7968"/>
    <w:rsid w:val="00FE5702"/>
    <w:rsid w:val="00FE6E9B"/>
    <w:rsid w:val="00FE7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FF6C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365A08"/>
    <w:rPr>
      <w:rFonts w:ascii="Arial" w:hAnsi="Arial"/>
      <w:sz w:val="22"/>
    </w:rPr>
  </w:style>
  <w:style w:type="paragraph" w:styleId="Titre1">
    <w:name w:val="heading 1"/>
    <w:basedOn w:val="Normal"/>
    <w:next w:val="Normal"/>
    <w:link w:val="Titre1Car"/>
    <w:autoRedefine/>
    <w:qFormat/>
    <w:rsid w:val="00F8570E"/>
    <w:pPr>
      <w:keepNext/>
      <w:keepLines/>
      <w:spacing w:before="240"/>
      <w:jc w:val="center"/>
      <w:outlineLvl w:val="0"/>
    </w:pPr>
    <w:rPr>
      <w:rFonts w:eastAsiaTheme="majorEastAsia" w:cs="Arial"/>
      <w:sz w:val="40"/>
      <w:szCs w:val="32"/>
    </w:rPr>
  </w:style>
  <w:style w:type="paragraph" w:styleId="Titre2">
    <w:name w:val="heading 2"/>
    <w:basedOn w:val="Normal"/>
    <w:next w:val="Normal"/>
    <w:link w:val="Titre2Car"/>
    <w:uiPriority w:val="1"/>
    <w:qFormat/>
    <w:rsid w:val="00DD1A0F"/>
    <w:pPr>
      <w:keepNext/>
      <w:keepLines/>
      <w:spacing w:line="360" w:lineRule="auto"/>
      <w:jc w:val="center"/>
      <w:outlineLvl w:val="1"/>
    </w:pPr>
    <w:rPr>
      <w:rFonts w:eastAsiaTheme="majorEastAsia" w:cstheme="majorBidi"/>
      <w:sz w:val="36"/>
      <w:szCs w:val="26"/>
    </w:rPr>
  </w:style>
  <w:style w:type="paragraph" w:styleId="Titre3">
    <w:name w:val="heading 3"/>
    <w:basedOn w:val="Normal"/>
    <w:next w:val="Normal"/>
    <w:link w:val="Titre3Car"/>
    <w:uiPriority w:val="2"/>
    <w:qFormat/>
    <w:rsid w:val="0095771F"/>
    <w:pPr>
      <w:keepNext/>
      <w:keepLines/>
      <w:outlineLvl w:val="2"/>
    </w:pPr>
    <w:rPr>
      <w:rFonts w:eastAsiaTheme="majorEastAsia" w:cstheme="majorBidi"/>
      <w:sz w:val="32"/>
    </w:rPr>
  </w:style>
  <w:style w:type="paragraph" w:styleId="Titre4">
    <w:name w:val="heading 4"/>
    <w:basedOn w:val="Normal"/>
    <w:next w:val="Normal"/>
    <w:link w:val="Titre4Car"/>
    <w:uiPriority w:val="3"/>
    <w:qFormat/>
    <w:rsid w:val="0095771F"/>
    <w:pPr>
      <w:keepNext/>
      <w:keepLines/>
      <w:outlineLvl w:val="3"/>
    </w:pPr>
    <w:rPr>
      <w:rFonts w:eastAsiaTheme="majorEastAsia" w:cstheme="majorBidi"/>
      <w:iCs/>
      <w:color w:val="000000" w:themeColor="text1"/>
      <w:sz w:val="28"/>
    </w:rPr>
  </w:style>
  <w:style w:type="paragraph" w:styleId="Titre5">
    <w:name w:val="heading 5"/>
    <w:basedOn w:val="Normal"/>
    <w:next w:val="Normal"/>
    <w:link w:val="Titre5Car"/>
    <w:uiPriority w:val="4"/>
    <w:qFormat/>
    <w:rsid w:val="00707138"/>
    <w:pPr>
      <w:keepNext/>
      <w:keepLines/>
      <w:spacing w:line="192" w:lineRule="auto"/>
      <w:outlineLvl w:val="4"/>
    </w:pPr>
    <w:rPr>
      <w:rFonts w:eastAsiaTheme="majorEastAsia" w:cstheme="majorBidi"/>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rsid w:val="00F8570E"/>
    <w:rPr>
      <w:rFonts w:ascii="Arial" w:eastAsiaTheme="majorEastAsia" w:hAnsi="Arial" w:cs="Arial"/>
      <w:sz w:val="40"/>
      <w:szCs w:val="32"/>
    </w:rPr>
  </w:style>
  <w:style w:type="character" w:customStyle="1" w:styleId="Titre2Car">
    <w:name w:val="Titre 2 Car"/>
    <w:basedOn w:val="Policepardfaut"/>
    <w:link w:val="Titre2"/>
    <w:uiPriority w:val="1"/>
    <w:rsid w:val="00DD1A0F"/>
    <w:rPr>
      <w:rFonts w:ascii="Arial" w:eastAsiaTheme="majorEastAsia" w:hAnsi="Arial" w:cstheme="majorBidi"/>
      <w:sz w:val="36"/>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95771F"/>
    <w:rPr>
      <w:rFonts w:ascii="Arial" w:eastAsiaTheme="majorEastAsia" w:hAnsi="Arial" w:cstheme="majorBidi"/>
      <w:sz w:val="32"/>
    </w:rPr>
  </w:style>
  <w:style w:type="character" w:customStyle="1" w:styleId="Titre4Car">
    <w:name w:val="Titre 4 Car"/>
    <w:basedOn w:val="Policepardfaut"/>
    <w:link w:val="Titre4"/>
    <w:uiPriority w:val="3"/>
    <w:rsid w:val="0095771F"/>
    <w:rPr>
      <w:rFonts w:ascii="Arial" w:eastAsiaTheme="majorEastAsia" w:hAnsi="Arial" w:cstheme="majorBidi"/>
      <w:iCs/>
      <w:color w:val="000000" w:themeColor="text1"/>
      <w:sz w:val="28"/>
    </w:rPr>
  </w:style>
  <w:style w:type="paragraph" w:customStyle="1" w:styleId="Texte">
    <w:name w:val="Texte"/>
    <w:basedOn w:val="Normal"/>
    <w:uiPriority w:val="5"/>
    <w:qFormat/>
    <w:rsid w:val="008270FC"/>
    <w:rPr>
      <w:i/>
      <w:color w:val="000000"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707138"/>
    <w:rPr>
      <w:rFonts w:ascii="Arial" w:eastAsiaTheme="majorEastAsia" w:hAnsi="Arial" w:cstheme="majorBidi"/>
      <w:sz w:val="28"/>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00C1C7" w:themeColor="accent2"/>
    </w:rPr>
  </w:style>
  <w:style w:type="paragraph" w:styleId="Citation">
    <w:name w:val="Quote"/>
    <w:basedOn w:val="Normal"/>
    <w:next w:val="Normal"/>
    <w:link w:val="CitationCar"/>
    <w:uiPriority w:val="29"/>
    <w:qFormat/>
    <w:rsid w:val="008270FC"/>
    <w:pPr>
      <w:spacing w:line="192" w:lineRule="auto"/>
      <w:jc w:val="center"/>
    </w:pPr>
    <w:rPr>
      <w:rFonts w:asciiTheme="majorHAnsi" w:hAnsiTheme="majorHAnsi"/>
      <w:iCs/>
      <w:color w:val="123869" w:themeColor="accent1"/>
      <w:sz w:val="70"/>
    </w:rPr>
  </w:style>
  <w:style w:type="character" w:customStyle="1" w:styleId="CitationCar">
    <w:name w:val="Citation Car"/>
    <w:basedOn w:val="Policepardfaut"/>
    <w:link w:val="Citation"/>
    <w:uiPriority w:val="29"/>
    <w:rsid w:val="008270FC"/>
    <w:rPr>
      <w:rFonts w:asciiTheme="majorHAnsi" w:hAnsiTheme="majorHAnsi"/>
      <w:iCs/>
      <w:color w:val="123869" w:themeColor="accent1"/>
      <w:sz w:val="70"/>
    </w:rPr>
  </w:style>
  <w:style w:type="paragraph" w:styleId="Sansinterligne">
    <w:name w:val="No Spacing"/>
    <w:uiPriority w:val="1"/>
    <w:qFormat/>
    <w:rsid w:val="00B02588"/>
    <w:rPr>
      <w:rFonts w:ascii="Arial" w:eastAsia="Arial" w:hAnsi="Arial" w:cs="Arial"/>
      <w:sz w:val="22"/>
      <w:szCs w:val="22"/>
      <w:lang w:val="fr" w:eastAsia="fr-FR"/>
    </w:rPr>
  </w:style>
  <w:style w:type="character" w:styleId="Lienhypertexte">
    <w:name w:val="Hyperlink"/>
    <w:basedOn w:val="Policepardfaut"/>
    <w:uiPriority w:val="99"/>
    <w:unhideWhenUsed/>
    <w:rsid w:val="00B02588"/>
    <w:rPr>
      <w:color w:val="0000FF" w:themeColor="hyperlink"/>
      <w:u w:val="single"/>
    </w:rPr>
  </w:style>
  <w:style w:type="paragraph" w:styleId="Paragraphedeliste">
    <w:name w:val="List Paragraph"/>
    <w:basedOn w:val="Normal"/>
    <w:uiPriority w:val="34"/>
    <w:qFormat/>
    <w:rsid w:val="00B02588"/>
    <w:pPr>
      <w:spacing w:line="276" w:lineRule="auto"/>
      <w:ind w:left="720"/>
      <w:contextualSpacing/>
    </w:pPr>
    <w:rPr>
      <w:rFonts w:eastAsia="Arial" w:cs="Arial"/>
      <w:szCs w:val="22"/>
      <w:lang w:val="fr" w:eastAsia="fr-FR"/>
    </w:rPr>
  </w:style>
  <w:style w:type="character" w:styleId="Mentionnonrsolue">
    <w:name w:val="Unresolved Mention"/>
    <w:basedOn w:val="Policepardfaut"/>
    <w:uiPriority w:val="99"/>
    <w:semiHidden/>
    <w:unhideWhenUsed/>
    <w:rsid w:val="003E349E"/>
    <w:rPr>
      <w:color w:val="605E5C"/>
      <w:shd w:val="clear" w:color="auto" w:fill="E1DFDD"/>
    </w:rPr>
  </w:style>
  <w:style w:type="paragraph" w:styleId="NormalWeb">
    <w:name w:val="Normal (Web)"/>
    <w:basedOn w:val="Normal"/>
    <w:uiPriority w:val="99"/>
    <w:unhideWhenUsed/>
    <w:rsid w:val="008E6EFB"/>
    <w:pPr>
      <w:spacing w:before="100" w:beforeAutospacing="1" w:after="100" w:afterAutospacing="1"/>
    </w:pPr>
    <w:rPr>
      <w:rFonts w:ascii="Times New Roman" w:eastAsia="Times New Roman" w:hAnsi="Times New Roman" w:cs="Times New Roman"/>
      <w:sz w:val="24"/>
      <w:lang w:eastAsia="fr-FR"/>
    </w:rPr>
  </w:style>
  <w:style w:type="paragraph" w:styleId="En-ttedetabledesmatires">
    <w:name w:val="TOC Heading"/>
    <w:basedOn w:val="Titre1"/>
    <w:next w:val="Normal"/>
    <w:uiPriority w:val="39"/>
    <w:unhideWhenUsed/>
    <w:qFormat/>
    <w:rsid w:val="003A2761"/>
    <w:pPr>
      <w:spacing w:line="259" w:lineRule="auto"/>
      <w:outlineLvl w:val="9"/>
    </w:pPr>
    <w:rPr>
      <w:b/>
      <w:color w:val="0D294E" w:themeColor="accent1" w:themeShade="BF"/>
      <w:sz w:val="32"/>
      <w:lang w:eastAsia="fr-FR"/>
    </w:rPr>
  </w:style>
  <w:style w:type="paragraph" w:styleId="TM1">
    <w:name w:val="toc 1"/>
    <w:basedOn w:val="Normal"/>
    <w:next w:val="Normal"/>
    <w:autoRedefine/>
    <w:uiPriority w:val="39"/>
    <w:rsid w:val="003A2761"/>
    <w:pPr>
      <w:spacing w:after="100"/>
    </w:pPr>
  </w:style>
  <w:style w:type="paragraph" w:styleId="TM2">
    <w:name w:val="toc 2"/>
    <w:basedOn w:val="Normal"/>
    <w:next w:val="Normal"/>
    <w:autoRedefine/>
    <w:uiPriority w:val="39"/>
    <w:rsid w:val="003A2761"/>
    <w:pPr>
      <w:spacing w:after="100"/>
      <w:ind w:left="220"/>
    </w:pPr>
  </w:style>
  <w:style w:type="paragraph" w:styleId="TM3">
    <w:name w:val="toc 3"/>
    <w:basedOn w:val="Normal"/>
    <w:next w:val="Normal"/>
    <w:autoRedefine/>
    <w:uiPriority w:val="39"/>
    <w:rsid w:val="003A2761"/>
    <w:pPr>
      <w:spacing w:after="100"/>
      <w:ind w:left="440"/>
    </w:pPr>
  </w:style>
  <w:style w:type="character" w:styleId="Lienhypertextesuivivisit">
    <w:name w:val="FollowedHyperlink"/>
    <w:basedOn w:val="Policepardfaut"/>
    <w:uiPriority w:val="99"/>
    <w:semiHidden/>
    <w:rsid w:val="001754C8"/>
    <w:rPr>
      <w:color w:val="FF00FF" w:themeColor="followedHyperlink"/>
      <w:u w:val="single"/>
    </w:rPr>
  </w:style>
  <w:style w:type="table" w:styleId="TableauGrille5Fonc-Accentuation2">
    <w:name w:val="Grid Table 5 Dark Accent 2"/>
    <w:basedOn w:val="TableauNormal"/>
    <w:uiPriority w:val="50"/>
    <w:rsid w:val="00C64D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7AAAE8" w:themeFill="accent1" w:themeFillTint="66"/>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C1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C1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C1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C1C7" w:themeFill="accent2"/>
      </w:tcPr>
    </w:tblStylePr>
    <w:tblStylePr w:type="band1Vert">
      <w:tblPr/>
      <w:tcPr>
        <w:shd w:val="clear" w:color="auto" w:fill="82FBFF" w:themeFill="accent2" w:themeFillTint="66"/>
      </w:tcPr>
    </w:tblStylePr>
    <w:tblStylePr w:type="band1Horz">
      <w:tblPr/>
      <w:tcPr>
        <w:shd w:val="clear" w:color="auto" w:fill="82FBFF" w:themeFill="accent2" w:themeFillTint="66"/>
      </w:tcPr>
    </w:tblStylePr>
  </w:style>
  <w:style w:type="character" w:customStyle="1" w:styleId="styleswordwithsynonyms8m9z7">
    <w:name w:val="styles_wordwithsynonyms__8m9z7"/>
    <w:basedOn w:val="Policepardfaut"/>
    <w:rsid w:val="00220D5C"/>
  </w:style>
  <w:style w:type="table" w:styleId="TableauGrille4-Accentuation1">
    <w:name w:val="Grid Table 4 Accent 1"/>
    <w:basedOn w:val="TableauNormal"/>
    <w:uiPriority w:val="49"/>
    <w:rsid w:val="0042303C"/>
    <w:tblPr>
      <w:tblStyleRowBandSize w:val="1"/>
      <w:tblStyleColBandSize w:val="1"/>
      <w:tblBorders>
        <w:top w:val="single" w:sz="4" w:space="0" w:color="3880DD" w:themeColor="accent1" w:themeTint="99"/>
        <w:left w:val="single" w:sz="4" w:space="0" w:color="3880DD" w:themeColor="accent1" w:themeTint="99"/>
        <w:bottom w:val="single" w:sz="4" w:space="0" w:color="3880DD" w:themeColor="accent1" w:themeTint="99"/>
        <w:right w:val="single" w:sz="4" w:space="0" w:color="3880DD" w:themeColor="accent1" w:themeTint="99"/>
        <w:insideH w:val="single" w:sz="4" w:space="0" w:color="3880DD" w:themeColor="accent1" w:themeTint="99"/>
        <w:insideV w:val="single" w:sz="4" w:space="0" w:color="3880DD" w:themeColor="accent1" w:themeTint="99"/>
      </w:tblBorders>
    </w:tblPr>
    <w:tblStylePr w:type="firstRow">
      <w:rPr>
        <w:b/>
        <w:bCs/>
        <w:color w:val="FFFFFF" w:themeColor="background1"/>
      </w:rPr>
      <w:tblPr/>
      <w:tcPr>
        <w:tcBorders>
          <w:top w:val="single" w:sz="4" w:space="0" w:color="123869" w:themeColor="accent1"/>
          <w:left w:val="single" w:sz="4" w:space="0" w:color="123869" w:themeColor="accent1"/>
          <w:bottom w:val="single" w:sz="4" w:space="0" w:color="123869" w:themeColor="accent1"/>
          <w:right w:val="single" w:sz="4" w:space="0" w:color="123869" w:themeColor="accent1"/>
          <w:insideH w:val="nil"/>
          <w:insideV w:val="nil"/>
        </w:tcBorders>
        <w:shd w:val="clear" w:color="auto" w:fill="123869" w:themeFill="accent1"/>
      </w:tcPr>
    </w:tblStylePr>
    <w:tblStylePr w:type="lastRow">
      <w:rPr>
        <w:b/>
        <w:bCs/>
      </w:rPr>
      <w:tblPr/>
      <w:tcPr>
        <w:tcBorders>
          <w:top w:val="double" w:sz="4" w:space="0" w:color="123869" w:themeColor="accent1"/>
        </w:tcBorders>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table" w:styleId="TableauGrille4">
    <w:name w:val="Grid Table 4"/>
    <w:basedOn w:val="TableauNormal"/>
    <w:uiPriority w:val="49"/>
    <w:rsid w:val="0042303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5Fonc-Accentuation1">
    <w:name w:val="Grid Table 5 Dark Accent 1"/>
    <w:basedOn w:val="TableauNormal"/>
    <w:uiPriority w:val="50"/>
    <w:rsid w:val="0042303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D4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386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386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386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3869" w:themeFill="accent1"/>
      </w:tcPr>
    </w:tblStylePr>
    <w:tblStylePr w:type="band1Vert">
      <w:tblPr/>
      <w:tcPr>
        <w:shd w:val="clear" w:color="auto" w:fill="7AAAE8" w:themeFill="accent1" w:themeFillTint="66"/>
      </w:tcPr>
    </w:tblStylePr>
    <w:tblStylePr w:type="band1Horz">
      <w:tblPr/>
      <w:tcPr>
        <w:shd w:val="clear" w:color="auto" w:fill="7AAAE8" w:themeFill="accent1" w:themeFillTint="66"/>
      </w:tcPr>
    </w:tblStylePr>
  </w:style>
  <w:style w:type="table" w:styleId="TableauGrille5Fonc-Accentuation5">
    <w:name w:val="Grid Table 5 Dark Accent 5"/>
    <w:basedOn w:val="TableauNormal"/>
    <w:uiPriority w:val="50"/>
    <w:rsid w:val="00CB71F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FA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E8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E8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E8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E8ED" w:themeFill="accent5"/>
      </w:tcPr>
    </w:tblStylePr>
    <w:tblStylePr w:type="band1Vert">
      <w:tblPr/>
      <w:tcPr>
        <w:shd w:val="clear" w:color="auto" w:fill="F0F5F7" w:themeFill="accent5" w:themeFillTint="66"/>
      </w:tcPr>
    </w:tblStylePr>
    <w:tblStylePr w:type="band1Horz">
      <w:tblPr/>
      <w:tcPr>
        <w:shd w:val="clear" w:color="auto" w:fill="F0F5F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55619">
      <w:bodyDiv w:val="1"/>
      <w:marLeft w:val="0"/>
      <w:marRight w:val="0"/>
      <w:marTop w:val="0"/>
      <w:marBottom w:val="0"/>
      <w:divBdr>
        <w:top w:val="none" w:sz="0" w:space="0" w:color="auto"/>
        <w:left w:val="none" w:sz="0" w:space="0" w:color="auto"/>
        <w:bottom w:val="none" w:sz="0" w:space="0" w:color="auto"/>
        <w:right w:val="none" w:sz="0" w:space="0" w:color="auto"/>
      </w:divBdr>
      <w:divsChild>
        <w:div w:id="1565599516">
          <w:marLeft w:val="0"/>
          <w:marRight w:val="0"/>
          <w:marTop w:val="0"/>
          <w:marBottom w:val="0"/>
          <w:divBdr>
            <w:top w:val="none" w:sz="0" w:space="0" w:color="auto"/>
            <w:left w:val="none" w:sz="0" w:space="0" w:color="auto"/>
            <w:bottom w:val="none" w:sz="0" w:space="0" w:color="auto"/>
            <w:right w:val="none" w:sz="0" w:space="0" w:color="auto"/>
          </w:divBdr>
          <w:divsChild>
            <w:div w:id="18643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2405">
      <w:bodyDiv w:val="1"/>
      <w:marLeft w:val="0"/>
      <w:marRight w:val="0"/>
      <w:marTop w:val="0"/>
      <w:marBottom w:val="0"/>
      <w:divBdr>
        <w:top w:val="none" w:sz="0" w:space="0" w:color="auto"/>
        <w:left w:val="none" w:sz="0" w:space="0" w:color="auto"/>
        <w:bottom w:val="none" w:sz="0" w:space="0" w:color="auto"/>
        <w:right w:val="none" w:sz="0" w:space="0" w:color="auto"/>
      </w:divBdr>
    </w:div>
    <w:div w:id="186914264">
      <w:bodyDiv w:val="1"/>
      <w:marLeft w:val="0"/>
      <w:marRight w:val="0"/>
      <w:marTop w:val="0"/>
      <w:marBottom w:val="0"/>
      <w:divBdr>
        <w:top w:val="none" w:sz="0" w:space="0" w:color="auto"/>
        <w:left w:val="none" w:sz="0" w:space="0" w:color="auto"/>
        <w:bottom w:val="none" w:sz="0" w:space="0" w:color="auto"/>
        <w:right w:val="none" w:sz="0" w:space="0" w:color="auto"/>
      </w:divBdr>
    </w:div>
    <w:div w:id="231962785">
      <w:bodyDiv w:val="1"/>
      <w:marLeft w:val="0"/>
      <w:marRight w:val="0"/>
      <w:marTop w:val="0"/>
      <w:marBottom w:val="0"/>
      <w:divBdr>
        <w:top w:val="none" w:sz="0" w:space="0" w:color="auto"/>
        <w:left w:val="none" w:sz="0" w:space="0" w:color="auto"/>
        <w:bottom w:val="none" w:sz="0" w:space="0" w:color="auto"/>
        <w:right w:val="none" w:sz="0" w:space="0" w:color="auto"/>
      </w:divBdr>
    </w:div>
    <w:div w:id="299455679">
      <w:bodyDiv w:val="1"/>
      <w:marLeft w:val="0"/>
      <w:marRight w:val="0"/>
      <w:marTop w:val="0"/>
      <w:marBottom w:val="0"/>
      <w:divBdr>
        <w:top w:val="none" w:sz="0" w:space="0" w:color="auto"/>
        <w:left w:val="none" w:sz="0" w:space="0" w:color="auto"/>
        <w:bottom w:val="none" w:sz="0" w:space="0" w:color="auto"/>
        <w:right w:val="none" w:sz="0" w:space="0" w:color="auto"/>
      </w:divBdr>
    </w:div>
    <w:div w:id="348722740">
      <w:bodyDiv w:val="1"/>
      <w:marLeft w:val="0"/>
      <w:marRight w:val="0"/>
      <w:marTop w:val="0"/>
      <w:marBottom w:val="0"/>
      <w:divBdr>
        <w:top w:val="none" w:sz="0" w:space="0" w:color="auto"/>
        <w:left w:val="none" w:sz="0" w:space="0" w:color="auto"/>
        <w:bottom w:val="none" w:sz="0" w:space="0" w:color="auto"/>
        <w:right w:val="none" w:sz="0" w:space="0" w:color="auto"/>
      </w:divBdr>
      <w:divsChild>
        <w:div w:id="351732023">
          <w:marLeft w:val="0"/>
          <w:marRight w:val="0"/>
          <w:marTop w:val="0"/>
          <w:marBottom w:val="0"/>
          <w:divBdr>
            <w:top w:val="single" w:sz="2" w:space="0" w:color="auto"/>
            <w:left w:val="single" w:sz="2" w:space="0" w:color="auto"/>
            <w:bottom w:val="single" w:sz="6" w:space="0" w:color="auto"/>
            <w:right w:val="single" w:sz="2" w:space="0" w:color="auto"/>
          </w:divBdr>
          <w:divsChild>
            <w:div w:id="1242787721">
              <w:marLeft w:val="0"/>
              <w:marRight w:val="0"/>
              <w:marTop w:val="100"/>
              <w:marBottom w:val="100"/>
              <w:divBdr>
                <w:top w:val="single" w:sz="2" w:space="0" w:color="D9D9E3"/>
                <w:left w:val="single" w:sz="2" w:space="0" w:color="D9D9E3"/>
                <w:bottom w:val="single" w:sz="2" w:space="0" w:color="D9D9E3"/>
                <w:right w:val="single" w:sz="2" w:space="0" w:color="D9D9E3"/>
              </w:divBdr>
              <w:divsChild>
                <w:div w:id="44380048">
                  <w:marLeft w:val="0"/>
                  <w:marRight w:val="0"/>
                  <w:marTop w:val="0"/>
                  <w:marBottom w:val="0"/>
                  <w:divBdr>
                    <w:top w:val="single" w:sz="2" w:space="0" w:color="D9D9E3"/>
                    <w:left w:val="single" w:sz="2" w:space="0" w:color="D9D9E3"/>
                    <w:bottom w:val="single" w:sz="2" w:space="0" w:color="D9D9E3"/>
                    <w:right w:val="single" w:sz="2" w:space="0" w:color="D9D9E3"/>
                  </w:divBdr>
                  <w:divsChild>
                    <w:div w:id="424693085">
                      <w:marLeft w:val="0"/>
                      <w:marRight w:val="0"/>
                      <w:marTop w:val="0"/>
                      <w:marBottom w:val="0"/>
                      <w:divBdr>
                        <w:top w:val="single" w:sz="2" w:space="0" w:color="D9D9E3"/>
                        <w:left w:val="single" w:sz="2" w:space="0" w:color="D9D9E3"/>
                        <w:bottom w:val="single" w:sz="2" w:space="0" w:color="D9D9E3"/>
                        <w:right w:val="single" w:sz="2" w:space="0" w:color="D9D9E3"/>
                      </w:divBdr>
                      <w:divsChild>
                        <w:div w:id="998384279">
                          <w:marLeft w:val="0"/>
                          <w:marRight w:val="0"/>
                          <w:marTop w:val="0"/>
                          <w:marBottom w:val="0"/>
                          <w:divBdr>
                            <w:top w:val="single" w:sz="2" w:space="0" w:color="D9D9E3"/>
                            <w:left w:val="single" w:sz="2" w:space="0" w:color="D9D9E3"/>
                            <w:bottom w:val="single" w:sz="2" w:space="0" w:color="D9D9E3"/>
                            <w:right w:val="single" w:sz="2" w:space="0" w:color="D9D9E3"/>
                          </w:divBdr>
                          <w:divsChild>
                            <w:div w:id="128157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1880907">
      <w:bodyDiv w:val="1"/>
      <w:marLeft w:val="0"/>
      <w:marRight w:val="0"/>
      <w:marTop w:val="0"/>
      <w:marBottom w:val="0"/>
      <w:divBdr>
        <w:top w:val="none" w:sz="0" w:space="0" w:color="auto"/>
        <w:left w:val="none" w:sz="0" w:space="0" w:color="auto"/>
        <w:bottom w:val="none" w:sz="0" w:space="0" w:color="auto"/>
        <w:right w:val="none" w:sz="0" w:space="0" w:color="auto"/>
      </w:divBdr>
      <w:divsChild>
        <w:div w:id="1761288588">
          <w:marLeft w:val="0"/>
          <w:marRight w:val="0"/>
          <w:marTop w:val="0"/>
          <w:marBottom w:val="0"/>
          <w:divBdr>
            <w:top w:val="none" w:sz="0" w:space="0" w:color="auto"/>
            <w:left w:val="none" w:sz="0" w:space="0" w:color="auto"/>
            <w:bottom w:val="none" w:sz="0" w:space="0" w:color="auto"/>
            <w:right w:val="none" w:sz="0" w:space="0" w:color="auto"/>
          </w:divBdr>
          <w:divsChild>
            <w:div w:id="20541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71778">
      <w:bodyDiv w:val="1"/>
      <w:marLeft w:val="0"/>
      <w:marRight w:val="0"/>
      <w:marTop w:val="0"/>
      <w:marBottom w:val="0"/>
      <w:divBdr>
        <w:top w:val="none" w:sz="0" w:space="0" w:color="auto"/>
        <w:left w:val="none" w:sz="0" w:space="0" w:color="auto"/>
        <w:bottom w:val="none" w:sz="0" w:space="0" w:color="auto"/>
        <w:right w:val="none" w:sz="0" w:space="0" w:color="auto"/>
      </w:divBdr>
    </w:div>
    <w:div w:id="427893382">
      <w:bodyDiv w:val="1"/>
      <w:marLeft w:val="0"/>
      <w:marRight w:val="0"/>
      <w:marTop w:val="0"/>
      <w:marBottom w:val="0"/>
      <w:divBdr>
        <w:top w:val="none" w:sz="0" w:space="0" w:color="auto"/>
        <w:left w:val="none" w:sz="0" w:space="0" w:color="auto"/>
        <w:bottom w:val="none" w:sz="0" w:space="0" w:color="auto"/>
        <w:right w:val="none" w:sz="0" w:space="0" w:color="auto"/>
      </w:divBdr>
    </w:div>
    <w:div w:id="624508559">
      <w:bodyDiv w:val="1"/>
      <w:marLeft w:val="0"/>
      <w:marRight w:val="0"/>
      <w:marTop w:val="0"/>
      <w:marBottom w:val="0"/>
      <w:divBdr>
        <w:top w:val="none" w:sz="0" w:space="0" w:color="auto"/>
        <w:left w:val="none" w:sz="0" w:space="0" w:color="auto"/>
        <w:bottom w:val="none" w:sz="0" w:space="0" w:color="auto"/>
        <w:right w:val="none" w:sz="0" w:space="0" w:color="auto"/>
      </w:divBdr>
    </w:div>
    <w:div w:id="682240729">
      <w:bodyDiv w:val="1"/>
      <w:marLeft w:val="0"/>
      <w:marRight w:val="0"/>
      <w:marTop w:val="0"/>
      <w:marBottom w:val="0"/>
      <w:divBdr>
        <w:top w:val="none" w:sz="0" w:space="0" w:color="auto"/>
        <w:left w:val="none" w:sz="0" w:space="0" w:color="auto"/>
        <w:bottom w:val="none" w:sz="0" w:space="0" w:color="auto"/>
        <w:right w:val="none" w:sz="0" w:space="0" w:color="auto"/>
      </w:divBdr>
    </w:div>
    <w:div w:id="687875524">
      <w:bodyDiv w:val="1"/>
      <w:marLeft w:val="0"/>
      <w:marRight w:val="0"/>
      <w:marTop w:val="0"/>
      <w:marBottom w:val="0"/>
      <w:divBdr>
        <w:top w:val="none" w:sz="0" w:space="0" w:color="auto"/>
        <w:left w:val="none" w:sz="0" w:space="0" w:color="auto"/>
        <w:bottom w:val="none" w:sz="0" w:space="0" w:color="auto"/>
        <w:right w:val="none" w:sz="0" w:space="0" w:color="auto"/>
      </w:divBdr>
    </w:div>
    <w:div w:id="968557098">
      <w:bodyDiv w:val="1"/>
      <w:marLeft w:val="0"/>
      <w:marRight w:val="0"/>
      <w:marTop w:val="0"/>
      <w:marBottom w:val="0"/>
      <w:divBdr>
        <w:top w:val="none" w:sz="0" w:space="0" w:color="auto"/>
        <w:left w:val="none" w:sz="0" w:space="0" w:color="auto"/>
        <w:bottom w:val="none" w:sz="0" w:space="0" w:color="auto"/>
        <w:right w:val="none" w:sz="0" w:space="0" w:color="auto"/>
      </w:divBdr>
    </w:div>
    <w:div w:id="983780462">
      <w:bodyDiv w:val="1"/>
      <w:marLeft w:val="0"/>
      <w:marRight w:val="0"/>
      <w:marTop w:val="0"/>
      <w:marBottom w:val="0"/>
      <w:divBdr>
        <w:top w:val="none" w:sz="0" w:space="0" w:color="auto"/>
        <w:left w:val="none" w:sz="0" w:space="0" w:color="auto"/>
        <w:bottom w:val="none" w:sz="0" w:space="0" w:color="auto"/>
        <w:right w:val="none" w:sz="0" w:space="0" w:color="auto"/>
      </w:divBdr>
    </w:div>
    <w:div w:id="986855649">
      <w:bodyDiv w:val="1"/>
      <w:marLeft w:val="0"/>
      <w:marRight w:val="0"/>
      <w:marTop w:val="0"/>
      <w:marBottom w:val="0"/>
      <w:divBdr>
        <w:top w:val="none" w:sz="0" w:space="0" w:color="auto"/>
        <w:left w:val="none" w:sz="0" w:space="0" w:color="auto"/>
        <w:bottom w:val="none" w:sz="0" w:space="0" w:color="auto"/>
        <w:right w:val="none" w:sz="0" w:space="0" w:color="auto"/>
      </w:divBdr>
      <w:divsChild>
        <w:div w:id="639573045">
          <w:marLeft w:val="0"/>
          <w:marRight w:val="0"/>
          <w:marTop w:val="0"/>
          <w:marBottom w:val="0"/>
          <w:divBdr>
            <w:top w:val="none" w:sz="0" w:space="0" w:color="auto"/>
            <w:left w:val="none" w:sz="0" w:space="0" w:color="auto"/>
            <w:bottom w:val="none" w:sz="0" w:space="0" w:color="auto"/>
            <w:right w:val="none" w:sz="0" w:space="0" w:color="auto"/>
          </w:divBdr>
          <w:divsChild>
            <w:div w:id="2423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4602">
      <w:bodyDiv w:val="1"/>
      <w:marLeft w:val="0"/>
      <w:marRight w:val="0"/>
      <w:marTop w:val="0"/>
      <w:marBottom w:val="0"/>
      <w:divBdr>
        <w:top w:val="none" w:sz="0" w:space="0" w:color="auto"/>
        <w:left w:val="none" w:sz="0" w:space="0" w:color="auto"/>
        <w:bottom w:val="none" w:sz="0" w:space="0" w:color="auto"/>
        <w:right w:val="none" w:sz="0" w:space="0" w:color="auto"/>
      </w:divBdr>
    </w:div>
    <w:div w:id="1104614230">
      <w:bodyDiv w:val="1"/>
      <w:marLeft w:val="0"/>
      <w:marRight w:val="0"/>
      <w:marTop w:val="0"/>
      <w:marBottom w:val="0"/>
      <w:divBdr>
        <w:top w:val="none" w:sz="0" w:space="0" w:color="auto"/>
        <w:left w:val="none" w:sz="0" w:space="0" w:color="auto"/>
        <w:bottom w:val="none" w:sz="0" w:space="0" w:color="auto"/>
        <w:right w:val="none" w:sz="0" w:space="0" w:color="auto"/>
      </w:divBdr>
    </w:div>
    <w:div w:id="1161582002">
      <w:bodyDiv w:val="1"/>
      <w:marLeft w:val="0"/>
      <w:marRight w:val="0"/>
      <w:marTop w:val="0"/>
      <w:marBottom w:val="0"/>
      <w:divBdr>
        <w:top w:val="none" w:sz="0" w:space="0" w:color="auto"/>
        <w:left w:val="none" w:sz="0" w:space="0" w:color="auto"/>
        <w:bottom w:val="none" w:sz="0" w:space="0" w:color="auto"/>
        <w:right w:val="none" w:sz="0" w:space="0" w:color="auto"/>
      </w:divBdr>
    </w:div>
    <w:div w:id="1189683361">
      <w:bodyDiv w:val="1"/>
      <w:marLeft w:val="0"/>
      <w:marRight w:val="0"/>
      <w:marTop w:val="0"/>
      <w:marBottom w:val="0"/>
      <w:divBdr>
        <w:top w:val="none" w:sz="0" w:space="0" w:color="auto"/>
        <w:left w:val="none" w:sz="0" w:space="0" w:color="auto"/>
        <w:bottom w:val="none" w:sz="0" w:space="0" w:color="auto"/>
        <w:right w:val="none" w:sz="0" w:space="0" w:color="auto"/>
      </w:divBdr>
    </w:div>
    <w:div w:id="1196456276">
      <w:bodyDiv w:val="1"/>
      <w:marLeft w:val="0"/>
      <w:marRight w:val="0"/>
      <w:marTop w:val="0"/>
      <w:marBottom w:val="0"/>
      <w:divBdr>
        <w:top w:val="none" w:sz="0" w:space="0" w:color="auto"/>
        <w:left w:val="none" w:sz="0" w:space="0" w:color="auto"/>
        <w:bottom w:val="none" w:sz="0" w:space="0" w:color="auto"/>
        <w:right w:val="none" w:sz="0" w:space="0" w:color="auto"/>
      </w:divBdr>
    </w:div>
    <w:div w:id="1218468863">
      <w:bodyDiv w:val="1"/>
      <w:marLeft w:val="0"/>
      <w:marRight w:val="0"/>
      <w:marTop w:val="0"/>
      <w:marBottom w:val="0"/>
      <w:divBdr>
        <w:top w:val="none" w:sz="0" w:space="0" w:color="auto"/>
        <w:left w:val="none" w:sz="0" w:space="0" w:color="auto"/>
        <w:bottom w:val="none" w:sz="0" w:space="0" w:color="auto"/>
        <w:right w:val="none" w:sz="0" w:space="0" w:color="auto"/>
      </w:divBdr>
    </w:div>
    <w:div w:id="1281184402">
      <w:bodyDiv w:val="1"/>
      <w:marLeft w:val="0"/>
      <w:marRight w:val="0"/>
      <w:marTop w:val="0"/>
      <w:marBottom w:val="0"/>
      <w:divBdr>
        <w:top w:val="none" w:sz="0" w:space="0" w:color="auto"/>
        <w:left w:val="none" w:sz="0" w:space="0" w:color="auto"/>
        <w:bottom w:val="none" w:sz="0" w:space="0" w:color="auto"/>
        <w:right w:val="none" w:sz="0" w:space="0" w:color="auto"/>
      </w:divBdr>
    </w:div>
    <w:div w:id="1333988609">
      <w:bodyDiv w:val="1"/>
      <w:marLeft w:val="0"/>
      <w:marRight w:val="0"/>
      <w:marTop w:val="0"/>
      <w:marBottom w:val="0"/>
      <w:divBdr>
        <w:top w:val="none" w:sz="0" w:space="0" w:color="auto"/>
        <w:left w:val="none" w:sz="0" w:space="0" w:color="auto"/>
        <w:bottom w:val="none" w:sz="0" w:space="0" w:color="auto"/>
        <w:right w:val="none" w:sz="0" w:space="0" w:color="auto"/>
      </w:divBdr>
    </w:div>
    <w:div w:id="1416395368">
      <w:bodyDiv w:val="1"/>
      <w:marLeft w:val="0"/>
      <w:marRight w:val="0"/>
      <w:marTop w:val="0"/>
      <w:marBottom w:val="0"/>
      <w:divBdr>
        <w:top w:val="none" w:sz="0" w:space="0" w:color="auto"/>
        <w:left w:val="none" w:sz="0" w:space="0" w:color="auto"/>
        <w:bottom w:val="none" w:sz="0" w:space="0" w:color="auto"/>
        <w:right w:val="none" w:sz="0" w:space="0" w:color="auto"/>
      </w:divBdr>
    </w:div>
    <w:div w:id="1418986011">
      <w:bodyDiv w:val="1"/>
      <w:marLeft w:val="0"/>
      <w:marRight w:val="0"/>
      <w:marTop w:val="0"/>
      <w:marBottom w:val="0"/>
      <w:divBdr>
        <w:top w:val="none" w:sz="0" w:space="0" w:color="auto"/>
        <w:left w:val="none" w:sz="0" w:space="0" w:color="auto"/>
        <w:bottom w:val="none" w:sz="0" w:space="0" w:color="auto"/>
        <w:right w:val="none" w:sz="0" w:space="0" w:color="auto"/>
      </w:divBdr>
    </w:div>
    <w:div w:id="1453595038">
      <w:bodyDiv w:val="1"/>
      <w:marLeft w:val="0"/>
      <w:marRight w:val="0"/>
      <w:marTop w:val="0"/>
      <w:marBottom w:val="0"/>
      <w:divBdr>
        <w:top w:val="none" w:sz="0" w:space="0" w:color="auto"/>
        <w:left w:val="none" w:sz="0" w:space="0" w:color="auto"/>
        <w:bottom w:val="none" w:sz="0" w:space="0" w:color="auto"/>
        <w:right w:val="none" w:sz="0" w:space="0" w:color="auto"/>
      </w:divBdr>
    </w:div>
    <w:div w:id="1563060316">
      <w:bodyDiv w:val="1"/>
      <w:marLeft w:val="0"/>
      <w:marRight w:val="0"/>
      <w:marTop w:val="0"/>
      <w:marBottom w:val="0"/>
      <w:divBdr>
        <w:top w:val="none" w:sz="0" w:space="0" w:color="auto"/>
        <w:left w:val="none" w:sz="0" w:space="0" w:color="auto"/>
        <w:bottom w:val="none" w:sz="0" w:space="0" w:color="auto"/>
        <w:right w:val="none" w:sz="0" w:space="0" w:color="auto"/>
      </w:divBdr>
    </w:div>
    <w:div w:id="1622304955">
      <w:bodyDiv w:val="1"/>
      <w:marLeft w:val="0"/>
      <w:marRight w:val="0"/>
      <w:marTop w:val="0"/>
      <w:marBottom w:val="0"/>
      <w:divBdr>
        <w:top w:val="none" w:sz="0" w:space="0" w:color="auto"/>
        <w:left w:val="none" w:sz="0" w:space="0" w:color="auto"/>
        <w:bottom w:val="none" w:sz="0" w:space="0" w:color="auto"/>
        <w:right w:val="none" w:sz="0" w:space="0" w:color="auto"/>
      </w:divBdr>
      <w:divsChild>
        <w:div w:id="1767077065">
          <w:marLeft w:val="0"/>
          <w:marRight w:val="0"/>
          <w:marTop w:val="0"/>
          <w:marBottom w:val="0"/>
          <w:divBdr>
            <w:top w:val="single" w:sz="2" w:space="0" w:color="auto"/>
            <w:left w:val="single" w:sz="2" w:space="0" w:color="auto"/>
            <w:bottom w:val="single" w:sz="6" w:space="0" w:color="auto"/>
            <w:right w:val="single" w:sz="2" w:space="0" w:color="auto"/>
          </w:divBdr>
          <w:divsChild>
            <w:div w:id="36552496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613669">
                  <w:marLeft w:val="0"/>
                  <w:marRight w:val="0"/>
                  <w:marTop w:val="0"/>
                  <w:marBottom w:val="0"/>
                  <w:divBdr>
                    <w:top w:val="single" w:sz="2" w:space="0" w:color="D9D9E3"/>
                    <w:left w:val="single" w:sz="2" w:space="0" w:color="D9D9E3"/>
                    <w:bottom w:val="single" w:sz="2" w:space="0" w:color="D9D9E3"/>
                    <w:right w:val="single" w:sz="2" w:space="0" w:color="D9D9E3"/>
                  </w:divBdr>
                  <w:divsChild>
                    <w:div w:id="1834952036">
                      <w:marLeft w:val="0"/>
                      <w:marRight w:val="0"/>
                      <w:marTop w:val="0"/>
                      <w:marBottom w:val="0"/>
                      <w:divBdr>
                        <w:top w:val="single" w:sz="2" w:space="0" w:color="D9D9E3"/>
                        <w:left w:val="single" w:sz="2" w:space="0" w:color="D9D9E3"/>
                        <w:bottom w:val="single" w:sz="2" w:space="0" w:color="D9D9E3"/>
                        <w:right w:val="single" w:sz="2" w:space="0" w:color="D9D9E3"/>
                      </w:divBdr>
                      <w:divsChild>
                        <w:div w:id="750128162">
                          <w:marLeft w:val="0"/>
                          <w:marRight w:val="0"/>
                          <w:marTop w:val="0"/>
                          <w:marBottom w:val="0"/>
                          <w:divBdr>
                            <w:top w:val="single" w:sz="2" w:space="0" w:color="D9D9E3"/>
                            <w:left w:val="single" w:sz="2" w:space="0" w:color="D9D9E3"/>
                            <w:bottom w:val="single" w:sz="2" w:space="0" w:color="D9D9E3"/>
                            <w:right w:val="single" w:sz="2" w:space="0" w:color="D9D9E3"/>
                          </w:divBdr>
                          <w:divsChild>
                            <w:div w:id="2069567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2977333">
      <w:bodyDiv w:val="1"/>
      <w:marLeft w:val="0"/>
      <w:marRight w:val="0"/>
      <w:marTop w:val="0"/>
      <w:marBottom w:val="0"/>
      <w:divBdr>
        <w:top w:val="none" w:sz="0" w:space="0" w:color="auto"/>
        <w:left w:val="none" w:sz="0" w:space="0" w:color="auto"/>
        <w:bottom w:val="none" w:sz="0" w:space="0" w:color="auto"/>
        <w:right w:val="none" w:sz="0" w:space="0" w:color="auto"/>
      </w:divBdr>
    </w:div>
    <w:div w:id="1638561769">
      <w:bodyDiv w:val="1"/>
      <w:marLeft w:val="0"/>
      <w:marRight w:val="0"/>
      <w:marTop w:val="0"/>
      <w:marBottom w:val="0"/>
      <w:divBdr>
        <w:top w:val="none" w:sz="0" w:space="0" w:color="auto"/>
        <w:left w:val="none" w:sz="0" w:space="0" w:color="auto"/>
        <w:bottom w:val="none" w:sz="0" w:space="0" w:color="auto"/>
        <w:right w:val="none" w:sz="0" w:space="0" w:color="auto"/>
      </w:divBdr>
    </w:div>
    <w:div w:id="1667854142">
      <w:bodyDiv w:val="1"/>
      <w:marLeft w:val="0"/>
      <w:marRight w:val="0"/>
      <w:marTop w:val="0"/>
      <w:marBottom w:val="0"/>
      <w:divBdr>
        <w:top w:val="none" w:sz="0" w:space="0" w:color="auto"/>
        <w:left w:val="none" w:sz="0" w:space="0" w:color="auto"/>
        <w:bottom w:val="none" w:sz="0" w:space="0" w:color="auto"/>
        <w:right w:val="none" w:sz="0" w:space="0" w:color="auto"/>
      </w:divBdr>
    </w:div>
    <w:div w:id="1753698685">
      <w:bodyDiv w:val="1"/>
      <w:marLeft w:val="0"/>
      <w:marRight w:val="0"/>
      <w:marTop w:val="0"/>
      <w:marBottom w:val="0"/>
      <w:divBdr>
        <w:top w:val="none" w:sz="0" w:space="0" w:color="auto"/>
        <w:left w:val="none" w:sz="0" w:space="0" w:color="auto"/>
        <w:bottom w:val="none" w:sz="0" w:space="0" w:color="auto"/>
        <w:right w:val="none" w:sz="0" w:space="0" w:color="auto"/>
      </w:divBdr>
    </w:div>
    <w:div w:id="1786928623">
      <w:bodyDiv w:val="1"/>
      <w:marLeft w:val="0"/>
      <w:marRight w:val="0"/>
      <w:marTop w:val="0"/>
      <w:marBottom w:val="0"/>
      <w:divBdr>
        <w:top w:val="none" w:sz="0" w:space="0" w:color="auto"/>
        <w:left w:val="none" w:sz="0" w:space="0" w:color="auto"/>
        <w:bottom w:val="none" w:sz="0" w:space="0" w:color="auto"/>
        <w:right w:val="none" w:sz="0" w:space="0" w:color="auto"/>
      </w:divBdr>
    </w:div>
    <w:div w:id="1797748256">
      <w:bodyDiv w:val="1"/>
      <w:marLeft w:val="0"/>
      <w:marRight w:val="0"/>
      <w:marTop w:val="0"/>
      <w:marBottom w:val="0"/>
      <w:divBdr>
        <w:top w:val="none" w:sz="0" w:space="0" w:color="auto"/>
        <w:left w:val="none" w:sz="0" w:space="0" w:color="auto"/>
        <w:bottom w:val="none" w:sz="0" w:space="0" w:color="auto"/>
        <w:right w:val="none" w:sz="0" w:space="0" w:color="auto"/>
      </w:divBdr>
    </w:div>
    <w:div w:id="1816605823">
      <w:bodyDiv w:val="1"/>
      <w:marLeft w:val="0"/>
      <w:marRight w:val="0"/>
      <w:marTop w:val="0"/>
      <w:marBottom w:val="0"/>
      <w:divBdr>
        <w:top w:val="none" w:sz="0" w:space="0" w:color="auto"/>
        <w:left w:val="none" w:sz="0" w:space="0" w:color="auto"/>
        <w:bottom w:val="none" w:sz="0" w:space="0" w:color="auto"/>
        <w:right w:val="none" w:sz="0" w:space="0" w:color="auto"/>
      </w:divBdr>
    </w:div>
    <w:div w:id="1841769234">
      <w:bodyDiv w:val="1"/>
      <w:marLeft w:val="0"/>
      <w:marRight w:val="0"/>
      <w:marTop w:val="0"/>
      <w:marBottom w:val="0"/>
      <w:divBdr>
        <w:top w:val="none" w:sz="0" w:space="0" w:color="auto"/>
        <w:left w:val="none" w:sz="0" w:space="0" w:color="auto"/>
        <w:bottom w:val="none" w:sz="0" w:space="0" w:color="auto"/>
        <w:right w:val="none" w:sz="0" w:space="0" w:color="auto"/>
      </w:divBdr>
      <w:divsChild>
        <w:div w:id="1013191075">
          <w:marLeft w:val="0"/>
          <w:marRight w:val="0"/>
          <w:marTop w:val="0"/>
          <w:marBottom w:val="0"/>
          <w:divBdr>
            <w:top w:val="single" w:sz="2" w:space="0" w:color="auto"/>
            <w:left w:val="single" w:sz="2" w:space="0" w:color="auto"/>
            <w:bottom w:val="single" w:sz="6" w:space="0" w:color="auto"/>
            <w:right w:val="single" w:sz="2" w:space="0" w:color="auto"/>
          </w:divBdr>
          <w:divsChild>
            <w:div w:id="1760443771">
              <w:marLeft w:val="0"/>
              <w:marRight w:val="0"/>
              <w:marTop w:val="100"/>
              <w:marBottom w:val="100"/>
              <w:divBdr>
                <w:top w:val="single" w:sz="2" w:space="0" w:color="D9D9E3"/>
                <w:left w:val="single" w:sz="2" w:space="0" w:color="D9D9E3"/>
                <w:bottom w:val="single" w:sz="2" w:space="0" w:color="D9D9E3"/>
                <w:right w:val="single" w:sz="2" w:space="0" w:color="D9D9E3"/>
              </w:divBdr>
              <w:divsChild>
                <w:div w:id="357895995">
                  <w:marLeft w:val="0"/>
                  <w:marRight w:val="0"/>
                  <w:marTop w:val="0"/>
                  <w:marBottom w:val="0"/>
                  <w:divBdr>
                    <w:top w:val="single" w:sz="2" w:space="0" w:color="D9D9E3"/>
                    <w:left w:val="single" w:sz="2" w:space="0" w:color="D9D9E3"/>
                    <w:bottom w:val="single" w:sz="2" w:space="0" w:color="D9D9E3"/>
                    <w:right w:val="single" w:sz="2" w:space="0" w:color="D9D9E3"/>
                  </w:divBdr>
                  <w:divsChild>
                    <w:div w:id="1288972148">
                      <w:marLeft w:val="0"/>
                      <w:marRight w:val="0"/>
                      <w:marTop w:val="0"/>
                      <w:marBottom w:val="0"/>
                      <w:divBdr>
                        <w:top w:val="single" w:sz="2" w:space="0" w:color="D9D9E3"/>
                        <w:left w:val="single" w:sz="2" w:space="0" w:color="D9D9E3"/>
                        <w:bottom w:val="single" w:sz="2" w:space="0" w:color="D9D9E3"/>
                        <w:right w:val="single" w:sz="2" w:space="0" w:color="D9D9E3"/>
                      </w:divBdr>
                      <w:divsChild>
                        <w:div w:id="1018044640">
                          <w:marLeft w:val="0"/>
                          <w:marRight w:val="0"/>
                          <w:marTop w:val="0"/>
                          <w:marBottom w:val="0"/>
                          <w:divBdr>
                            <w:top w:val="single" w:sz="2" w:space="0" w:color="D9D9E3"/>
                            <w:left w:val="single" w:sz="2" w:space="0" w:color="D9D9E3"/>
                            <w:bottom w:val="single" w:sz="2" w:space="0" w:color="D9D9E3"/>
                            <w:right w:val="single" w:sz="2" w:space="0" w:color="D9D9E3"/>
                          </w:divBdr>
                          <w:divsChild>
                            <w:div w:id="300620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0155375">
          <w:marLeft w:val="0"/>
          <w:marRight w:val="0"/>
          <w:marTop w:val="0"/>
          <w:marBottom w:val="0"/>
          <w:divBdr>
            <w:top w:val="single" w:sz="2" w:space="0" w:color="auto"/>
            <w:left w:val="single" w:sz="2" w:space="0" w:color="auto"/>
            <w:bottom w:val="single" w:sz="6" w:space="0" w:color="auto"/>
            <w:right w:val="single" w:sz="2" w:space="0" w:color="auto"/>
          </w:divBdr>
          <w:divsChild>
            <w:div w:id="1201360705">
              <w:marLeft w:val="0"/>
              <w:marRight w:val="0"/>
              <w:marTop w:val="100"/>
              <w:marBottom w:val="100"/>
              <w:divBdr>
                <w:top w:val="single" w:sz="2" w:space="0" w:color="D9D9E3"/>
                <w:left w:val="single" w:sz="2" w:space="0" w:color="D9D9E3"/>
                <w:bottom w:val="single" w:sz="2" w:space="0" w:color="D9D9E3"/>
                <w:right w:val="single" w:sz="2" w:space="0" w:color="D9D9E3"/>
              </w:divBdr>
              <w:divsChild>
                <w:div w:id="1184056033">
                  <w:marLeft w:val="0"/>
                  <w:marRight w:val="0"/>
                  <w:marTop w:val="0"/>
                  <w:marBottom w:val="0"/>
                  <w:divBdr>
                    <w:top w:val="single" w:sz="2" w:space="0" w:color="D9D9E3"/>
                    <w:left w:val="single" w:sz="2" w:space="0" w:color="D9D9E3"/>
                    <w:bottom w:val="single" w:sz="2" w:space="0" w:color="D9D9E3"/>
                    <w:right w:val="single" w:sz="2" w:space="0" w:color="D9D9E3"/>
                  </w:divBdr>
                  <w:divsChild>
                    <w:div w:id="869806515">
                      <w:marLeft w:val="0"/>
                      <w:marRight w:val="0"/>
                      <w:marTop w:val="0"/>
                      <w:marBottom w:val="0"/>
                      <w:divBdr>
                        <w:top w:val="single" w:sz="2" w:space="0" w:color="D9D9E3"/>
                        <w:left w:val="single" w:sz="2" w:space="0" w:color="D9D9E3"/>
                        <w:bottom w:val="single" w:sz="2" w:space="0" w:color="D9D9E3"/>
                        <w:right w:val="single" w:sz="2" w:space="0" w:color="D9D9E3"/>
                      </w:divBdr>
                      <w:divsChild>
                        <w:div w:id="730348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18648958">
      <w:bodyDiv w:val="1"/>
      <w:marLeft w:val="0"/>
      <w:marRight w:val="0"/>
      <w:marTop w:val="0"/>
      <w:marBottom w:val="0"/>
      <w:divBdr>
        <w:top w:val="none" w:sz="0" w:space="0" w:color="auto"/>
        <w:left w:val="none" w:sz="0" w:space="0" w:color="auto"/>
        <w:bottom w:val="none" w:sz="0" w:space="0" w:color="auto"/>
        <w:right w:val="none" w:sz="0" w:space="0" w:color="auto"/>
      </w:divBdr>
    </w:div>
    <w:div w:id="2024433714">
      <w:bodyDiv w:val="1"/>
      <w:marLeft w:val="0"/>
      <w:marRight w:val="0"/>
      <w:marTop w:val="0"/>
      <w:marBottom w:val="0"/>
      <w:divBdr>
        <w:top w:val="none" w:sz="0" w:space="0" w:color="auto"/>
        <w:left w:val="none" w:sz="0" w:space="0" w:color="auto"/>
        <w:bottom w:val="none" w:sz="0" w:space="0" w:color="auto"/>
        <w:right w:val="none" w:sz="0" w:space="0" w:color="auto"/>
      </w:divBdr>
    </w:div>
    <w:div w:id="2056004981">
      <w:bodyDiv w:val="1"/>
      <w:marLeft w:val="0"/>
      <w:marRight w:val="0"/>
      <w:marTop w:val="0"/>
      <w:marBottom w:val="0"/>
      <w:divBdr>
        <w:top w:val="none" w:sz="0" w:space="0" w:color="auto"/>
        <w:left w:val="none" w:sz="0" w:space="0" w:color="auto"/>
        <w:bottom w:val="none" w:sz="0" w:space="0" w:color="auto"/>
        <w:right w:val="none" w:sz="0" w:space="0" w:color="auto"/>
      </w:divBdr>
    </w:div>
    <w:div w:id="2060011914">
      <w:bodyDiv w:val="1"/>
      <w:marLeft w:val="0"/>
      <w:marRight w:val="0"/>
      <w:marTop w:val="0"/>
      <w:marBottom w:val="0"/>
      <w:divBdr>
        <w:top w:val="none" w:sz="0" w:space="0" w:color="auto"/>
        <w:left w:val="none" w:sz="0" w:space="0" w:color="auto"/>
        <w:bottom w:val="none" w:sz="0" w:space="0" w:color="auto"/>
        <w:right w:val="none" w:sz="0" w:space="0" w:color="auto"/>
      </w:divBdr>
    </w:div>
    <w:div w:id="212337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eader" Target="header1.xml"/><Relationship Id="rId11" Type="http://schemas.openxmlformats.org/officeDocument/2006/relationships/image" Target="media/image2.svg"/><Relationship Id="rId24" Type="http://schemas.openxmlformats.org/officeDocument/2006/relationships/hyperlink" Target="https://trends.google.fr/trends/explore?date=all&amp;q=QRCode" TargetMode="External"/><Relationship Id="rId32" Type="http://schemas.openxmlformats.org/officeDocument/2006/relationships/header" Target="header2.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trends.google.fr/trends/explore?date=all&amp;q=QRCode" TargetMode="External"/><Relationship Id="rId30" Type="http://schemas.openxmlformats.org/officeDocument/2006/relationships/footer" Target="footer1.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svg"/><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sv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8.svg"/><Relationship Id="rId62" Type="http://schemas.openxmlformats.org/officeDocument/2006/relationships/image" Target="media/image46.sv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cs.google.com/spreadsheets/d/1lT8SjnNQf2bx1q98GXJfZvKW-pH2Vh9Z/edit?usp=share_link&amp;ouid=107471361589979275681&amp;rtpof=true&amp;sd=true" TargetMode="External"/><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svg"/><Relationship Id="rId10" Type="http://schemas.openxmlformats.org/officeDocument/2006/relationships/image" Target="media/image1.png"/><Relationship Id="rId31" Type="http://schemas.openxmlformats.org/officeDocument/2006/relationships/footer" Target="footer2.xml"/><Relationship Id="rId44" Type="http://schemas.openxmlformats.org/officeDocument/2006/relationships/chart" Target="charts/chart1.xml"/><Relationship Id="rId52" Type="http://schemas.openxmlformats.org/officeDocument/2006/relationships/image" Target="media/image36.svg"/><Relationship Id="rId60" Type="http://schemas.openxmlformats.org/officeDocument/2006/relationships/image" Target="media/image44.jpg"/><Relationship Id="rId65" Type="http://schemas.openxmlformats.org/officeDocument/2006/relationships/hyperlink" Target="https://www.qrcoffee.fr/"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gge\AppData\Roaming\Microsoft\Templates\Rapport%20d&#8217;&#233;tudiant%20stylis&#233;.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adr10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10"/>
    </mc:Choice>
    <mc:Fallback>
      <c:style val="10"/>
    </mc:Fallback>
  </mc:AlternateContent>
  <c:pivotSource>
    <c:name>[adr101]Utilisation des ressources!PivotTable2</c:name>
    <c:fmtId val="-1"/>
  </c:pivotSource>
  <c:chart>
    <c:title>
      <c:tx>
        <c:rich>
          <a:bodyPr/>
          <a:lstStyle/>
          <a:p>
            <a:pPr>
              <a:defRPr/>
            </a:pPr>
            <a:r>
              <a:rPr lang="en-US"/>
              <a:t>Rapport synthétique du coût des ressources en €</a:t>
            </a:r>
          </a:p>
        </c:rich>
      </c:tx>
      <c:overlay val="0"/>
    </c:title>
    <c:autoTitleDeleted val="0"/>
    <c:pivotFmts>
      <c:pivotFmt>
        <c:idx val="0"/>
        <c:marker>
          <c:symbol val="none"/>
        </c:marker>
        <c:dLbl>
          <c:idx val="0"/>
          <c:spPr/>
          <c:txPr>
            <a:bodyPr/>
            <a:lstStyle/>
            <a:p>
              <a:pPr>
                <a:defRPr/>
              </a:pPr>
              <a:endParaRPr lang="fr-FR"/>
            </a:p>
          </c:txPr>
          <c:showLegendKey val="1"/>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pivotFmt>
      <c:pivotFmt>
        <c:idx val="4"/>
      </c:pivotFmt>
      <c:pivotFmt>
        <c:idx val="5"/>
        <c:marker>
          <c:symbol val="none"/>
        </c:marker>
        <c:dLbl>
          <c:idx val="0"/>
          <c:spPr/>
          <c:txPr>
            <a:bodyPr/>
            <a:lstStyle/>
            <a:p>
              <a:pPr>
                <a:defRPr/>
              </a:pPr>
              <a:endParaRPr lang="fr-FR"/>
            </a:p>
          </c:txPr>
          <c:showLegendKey val="1"/>
          <c:showVal val="1"/>
          <c:showCatName val="0"/>
          <c:showSerName val="0"/>
          <c:showPercent val="0"/>
          <c:showBubbleSize val="0"/>
          <c:extLst>
            <c:ext xmlns:c15="http://schemas.microsoft.com/office/drawing/2012/chart" uri="{CE6537A1-D6FC-4f65-9D91-7224C49458BB}"/>
          </c:extLst>
        </c:dLbl>
      </c:pivotFmt>
      <c:pivotFmt>
        <c:idx val="6"/>
        <c:marker>
          <c:symbol val="none"/>
        </c:marker>
        <c:dLbl>
          <c:idx val="0"/>
          <c:spPr/>
          <c:txPr>
            <a:bodyPr/>
            <a:lstStyle/>
            <a:p>
              <a:pPr>
                <a:defRPr/>
              </a:pPr>
              <a:endParaRPr lang="fr-FR"/>
            </a:p>
          </c:txPr>
          <c:showLegendKey val="1"/>
          <c:showVal val="1"/>
          <c:showCatName val="0"/>
          <c:showSerName val="0"/>
          <c:showPercent val="0"/>
          <c:showBubbleSize val="0"/>
          <c:extLst>
            <c:ext xmlns:c15="http://schemas.microsoft.com/office/drawing/2012/chart" uri="{CE6537A1-D6FC-4f65-9D91-7224C49458BB}"/>
          </c:extLst>
        </c:dLbl>
      </c:pivotFmt>
    </c:pivotFmts>
    <c:plotArea>
      <c:layout/>
      <c:pieChart>
        <c:varyColors val="1"/>
        <c:ser>
          <c:idx val="0"/>
          <c:order val="0"/>
          <c:tx>
            <c:strRef>
              <c:f>'Utilisation des ressources'!$C$3:$C$4</c:f>
              <c:strCache>
                <c:ptCount val="1"/>
                <c:pt idx="0">
                  <c:v>Total</c:v>
                </c:pt>
              </c:strCache>
            </c:strRef>
          </c:tx>
          <c:dLbls>
            <c:spPr>
              <a:noFill/>
              <a:ln>
                <a:noFill/>
              </a:ln>
              <a:effectLst/>
            </c:spPr>
            <c:txPr>
              <a:bodyPr/>
              <a:lstStyle/>
              <a:p>
                <a:pPr>
                  <a:defRPr/>
                </a:pPr>
                <a:endParaRPr lang="fr-FR"/>
              </a:p>
            </c:txPr>
            <c:showLegendKey val="1"/>
            <c:showVal val="1"/>
            <c:showCatName val="0"/>
            <c:showSerName val="0"/>
            <c:showPercent val="0"/>
            <c:showBubbleSize val="0"/>
            <c:showLeaderLines val="1"/>
            <c:extLst>
              <c:ext xmlns:c15="http://schemas.microsoft.com/office/drawing/2012/chart" uri="{CE6537A1-D6FC-4f65-9D91-7224C49458BB}"/>
            </c:extLst>
          </c:dLbls>
          <c:cat>
            <c:multiLvlStrRef>
              <c:f>'Utilisation des ressources'!$A$5:$B$11</c:f>
              <c:multiLvlStrCache>
                <c:ptCount val="4"/>
                <c:lvl>
                  <c:pt idx="0">
                    <c:v>Bertrand Julien</c:v>
                  </c:pt>
                  <c:pt idx="1">
                    <c:v>Grégoire Ivars</c:v>
                  </c:pt>
                  <c:pt idx="2">
                    <c:v>Kevin BEGOT</c:v>
                  </c:pt>
                  <c:pt idx="3">
                    <c:v>VPS</c:v>
                  </c:pt>
                </c:lvl>
                <c:lvl>
                  <c:pt idx="0">
                    <c:v>Travail</c:v>
                  </c:pt>
                  <c:pt idx="3">
                    <c:v>Matériel</c:v>
                  </c:pt>
                </c:lvl>
              </c:multiLvlStrCache>
            </c:multiLvlStrRef>
          </c:cat>
          <c:val>
            <c:numRef>
              <c:f>'Utilisation des ressources'!$C$5:$C$11</c:f>
              <c:numCache>
                <c:formatCode>General</c:formatCode>
                <c:ptCount val="4"/>
                <c:pt idx="0">
                  <c:v>5617</c:v>
                </c:pt>
                <c:pt idx="1">
                  <c:v>2962.25</c:v>
                </c:pt>
                <c:pt idx="2">
                  <c:v>3485</c:v>
                </c:pt>
                <c:pt idx="3">
                  <c:v>48</c:v>
                </c:pt>
              </c:numCache>
            </c:numRef>
          </c:val>
          <c:extLst>
            <c:ext xmlns:c16="http://schemas.microsoft.com/office/drawing/2014/chart" uri="{C3380CC4-5D6E-409C-BE32-E72D297353CC}">
              <c16:uniqueId val="{00000000-D998-4245-BB3B-F2C40ED4E38F}"/>
            </c:ext>
          </c:extLst>
        </c:ser>
        <c:dLbls>
          <c:showLegendKey val="1"/>
          <c:showVal val="1"/>
          <c:showCatName val="0"/>
          <c:showSerName val="0"/>
          <c:showPercent val="0"/>
          <c:showBubbleSize val="0"/>
          <c:showLeaderLines val="1"/>
        </c:dLbls>
        <c:firstSliceAng val="0"/>
      </c:pieChart>
      <c:spPr>
        <a:noFill/>
        <a:ln w="25400">
          <a:noFill/>
        </a:ln>
      </c:spPr>
    </c:plotArea>
    <c:legend>
      <c:legendPos val="r"/>
      <c:overlay val="0"/>
    </c:legend>
    <c:plotVisOnly val="1"/>
    <c:dispBlanksAs val="zero"/>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0AEA0A21-0959-4FA6-8BBD-3F1F93E68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stylisé.dotx</Template>
  <TotalTime>0</TotalTime>
  <Pages>1</Pages>
  <Words>12094</Words>
  <Characters>66519</Characters>
  <Application>Microsoft Office Word</Application>
  <DocSecurity>0</DocSecurity>
  <Lines>554</Lines>
  <Paragraphs>156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2022-12-21T13:52:00Z</dcterms:created>
  <dcterms:modified xsi:type="dcterms:W3CDTF">2023-09-24T12:50:00Z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SIP_Label_6c04a875-6eb2-484b-a14b-e2519851b720_Enabled">
    <vt:lpwstr>true</vt:lpwstr>
  </property>
  <property fmtid="{D5CDD505-2E9C-101B-9397-08002B2CF9AE}" pid="4" name="MSIP_Label_6c04a875-6eb2-484b-a14b-e2519851b720_SetDate">
    <vt:lpwstr>2023-01-13T08:08:33Z</vt:lpwstr>
  </property>
  <property fmtid="{D5CDD505-2E9C-101B-9397-08002B2CF9AE}" pid="5" name="MSIP_Label_6c04a875-6eb2-484b-a14b-e2519851b720_Method">
    <vt:lpwstr>Standard</vt:lpwstr>
  </property>
  <property fmtid="{D5CDD505-2E9C-101B-9397-08002B2CF9AE}" pid="6" name="MSIP_Label_6c04a875-6eb2-484b-a14b-e2519851b720_Name">
    <vt:lpwstr>External</vt:lpwstr>
  </property>
  <property fmtid="{D5CDD505-2E9C-101B-9397-08002B2CF9AE}" pid="7" name="MSIP_Label_6c04a875-6eb2-484b-a14b-e2519851b720_SiteId">
    <vt:lpwstr>14cb4ab4-62b8-45a2-a944-e225383ee1f9</vt:lpwstr>
  </property>
  <property fmtid="{D5CDD505-2E9C-101B-9397-08002B2CF9AE}" pid="8" name="MSIP_Label_6c04a875-6eb2-484b-a14b-e2519851b720_ActionId">
    <vt:lpwstr>fea819eb-bfbd-4fbe-802f-954e7185a938</vt:lpwstr>
  </property>
  <property fmtid="{D5CDD505-2E9C-101B-9397-08002B2CF9AE}" pid="9" name="MSIP_Label_6c04a875-6eb2-484b-a14b-e2519851b720_ContentBits">
    <vt:lpwstr>0</vt:lpwstr>
  </property>
</Properties>
</file>